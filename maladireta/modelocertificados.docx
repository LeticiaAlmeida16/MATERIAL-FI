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9F0A05" w:rsidRPr="00854A9B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9F0A05" w:rsidRPr="00870367" w:rsidRDefault="009F0A05" w:rsidP="00AA0737">
            <w:pPr>
              <w:pStyle w:val="Ttulo"/>
              <w:rPr>
                <w:b/>
                <w:lang w:val="pt-BR"/>
              </w:rPr>
            </w:pPr>
            <w:bookmarkStart w:id="0" w:name="_GoBack"/>
            <w:bookmarkEnd w:id="0"/>
            <w:r w:rsidRPr="00870367">
              <w:rPr>
                <w:b/>
                <w:noProof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7551420</wp:posOffset>
                  </wp:positionH>
                  <wp:positionV relativeFrom="paragraph">
                    <wp:posOffset>-1140460</wp:posOffset>
                  </wp:positionV>
                  <wp:extent cx="1704975" cy="1409700"/>
                  <wp:effectExtent l="0" t="0" r="0" b="0"/>
                  <wp:wrapNone/>
                  <wp:docPr id="17" name="Imagem 17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6923" b="90000" l="9857" r="89825">
                                        <a14:foregroundMark x1="34499" y1="15769" x2="34499" y2="15769"/>
                                        <a14:foregroundMark x1="42925" y1="10577" x2="42925" y2="10577"/>
                                        <a14:foregroundMark x1="31955" y1="34423" x2="31955" y2="34423"/>
                                        <a14:foregroundMark x1="34022" y1="30962" x2="43561" y2="62115"/>
                                        <a14:foregroundMark x1="43561" y1="62115" x2="57075" y2="58077"/>
                                        <a14:foregroundMark x1="57075" y1="58077" x2="60413" y2="45577"/>
                                        <a14:foregroundMark x1="60413" y1="45577" x2="59300" y2="35385"/>
                                        <a14:foregroundMark x1="59300" y1="35385" x2="46105" y2="31154"/>
                                        <a14:foregroundMark x1="46105" y1="31154" x2="38951" y2="46731"/>
                                        <a14:foregroundMark x1="38951" y1="46731" x2="43561" y2="58654"/>
                                        <a14:foregroundMark x1="43561" y1="58654" x2="56280" y2="61731"/>
                                        <a14:foregroundMark x1="56280" y1="61731" x2="67568" y2="51731"/>
                                        <a14:foregroundMark x1="67568" y1="51731" x2="65024" y2="34808"/>
                                        <a14:foregroundMark x1="65024" y1="34808" x2="54531" y2="34231"/>
                                        <a14:foregroundMark x1="54531" y1="34231" x2="42766" y2="50385"/>
                                        <a14:foregroundMark x1="42766" y1="50385" x2="42607" y2="67308"/>
                                        <a14:foregroundMark x1="42607" y1="67308" x2="50556" y2="71731"/>
                                        <a14:foregroundMark x1="50556" y1="71731" x2="60095" y2="60192"/>
                                        <a14:foregroundMark x1="60095" y1="60192" x2="56757" y2="46154"/>
                                        <a14:foregroundMark x1="56757" y1="46154" x2="44038" y2="40962"/>
                                        <a14:foregroundMark x1="44038" y1="40962" x2="43879" y2="44231"/>
                                        <a14:foregroundMark x1="43084" y1="10192" x2="43084" y2="10192"/>
                                        <a14:foregroundMark x1="38633" y1="22885" x2="32591" y2="35962"/>
                                        <a14:foregroundMark x1="32591" y1="35962" x2="34181" y2="59615"/>
                                        <a14:foregroundMark x1="34181" y1="59615" x2="47218" y2="66346"/>
                                        <a14:foregroundMark x1="47218" y1="66346" x2="54690" y2="62308"/>
                                        <a14:foregroundMark x1="54690" y1="62308" x2="56439" y2="48269"/>
                                        <a14:foregroundMark x1="56439" y1="48269" x2="53895" y2="34038"/>
                                        <a14:foregroundMark x1="53895" y1="34038" x2="45151" y2="26923"/>
                                        <a14:foregroundMark x1="45151" y1="26923" x2="34658" y2="29231"/>
                                        <a14:foregroundMark x1="34658" y1="29231" x2="28458" y2="40000"/>
                                        <a14:foregroundMark x1="28458" y1="40000" x2="28140" y2="50385"/>
                                        <a14:foregroundMark x1="28140" y1="50385" x2="30366" y2="60385"/>
                                        <a14:foregroundMark x1="30366" y1="60385" x2="43879" y2="78654"/>
                                        <a14:foregroundMark x1="43879" y1="78654" x2="53418" y2="78269"/>
                                        <a14:foregroundMark x1="53418" y1="78269" x2="70429" y2="62692"/>
                                        <a14:foregroundMark x1="70429" y1="62692" x2="75199" y2="50385"/>
                                        <a14:foregroundMark x1="75199" y1="50385" x2="76312" y2="38462"/>
                                        <a14:foregroundMark x1="76312" y1="38462" x2="71065" y2="17692"/>
                                        <a14:foregroundMark x1="71065" y1="17692" x2="50079" y2="11731"/>
                                        <a14:foregroundMark x1="36566" y1="14615" x2="35930" y2="25192"/>
                                        <a14:foregroundMark x1="35930" y1="25192" x2="29253" y2="39615"/>
                                        <a14:foregroundMark x1="29253" y1="39615" x2="27027" y2="56346"/>
                                        <a14:foregroundMark x1="20986" y1="42692" x2="27822" y2="35000"/>
                                        <a14:foregroundMark x1="27822" y1="35000" x2="31955" y2="25769"/>
                                        <a14:foregroundMark x1="31955" y1="25769" x2="36407" y2="21731"/>
                                        <a14:foregroundMark x1="38633" y1="13654" x2="74563" y2="30192"/>
                                        <a14:foregroundMark x1="79491" y1="39231" x2="65183" y2="78654"/>
                                        <a14:foregroundMark x1="58983" y1="23269" x2="51669" y2="39038"/>
                                        <a14:foregroundMark x1="35294" y1="57308" x2="43879" y2="59423"/>
                                        <a14:foregroundMark x1="48490" y1="7500" x2="48490" y2="7500"/>
                                        <a14:foregroundMark x1="55326" y1="7500" x2="55326" y2="7500"/>
                                        <a14:foregroundMark x1="48013" y1="7500" x2="48013" y2="7500"/>
                                        <a14:foregroundMark x1="46741" y1="8077" x2="54690" y2="6923"/>
                                        <a14:foregroundMark x1="54690" y1="6923" x2="56916" y2="692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70367">
              <w:rPr>
                <w:b/>
                <w:sz w:val="96"/>
                <w:lang w:val="pt-BR"/>
              </w:rPr>
              <w:t>CERTIFICADO</w:t>
            </w:r>
            <w:r w:rsidRPr="00870367">
              <w:rPr>
                <w:b/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sdt>
          <w:sdtPr>
            <w:rPr>
              <w:lang w:val="pt-BR"/>
            </w:rPr>
            <w:id w:val="-1511144004"/>
            <w:placeholder>
              <w:docPart w:val="098C2E2628DB48A88C1AD5419C425C4D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9F0A05" w:rsidRPr="00854A9B" w:rsidRDefault="009F0A05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Nome"/>
              <w:rPr>
                <w:lang w:val="pt-BR"/>
              </w:rPr>
            </w:pPr>
            <w:r w:rsidRPr="00384B9B">
              <w:rPr>
                <w:noProof/>
                <w:sz w:val="52"/>
                <w:lang w:val="pt-BR"/>
              </w:rPr>
              <w:t>Carolina Marzinoti Libarino</w:t>
            </w:r>
          </w:p>
        </w:tc>
      </w:tr>
      <w:tr w:rsidR="009F0A05" w:rsidRPr="00854A9B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9F0A05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 </w:t>
            </w:r>
            <w:r w:rsidRPr="00384B9B">
              <w:rPr>
                <w:noProof/>
                <w:lang w:val="pt-BR"/>
              </w:rPr>
              <w:t>Carolina Marzinoti Libarino</w:t>
            </w:r>
            <w:r>
              <w:rPr>
                <w:lang w:val="pt-BR"/>
              </w:rPr>
              <w:t xml:space="preserve">, RG: </w:t>
            </w:r>
            <w:r w:rsidRPr="00384B9B">
              <w:rPr>
                <w:noProof/>
                <w:lang w:val="pt-BR"/>
              </w:rPr>
              <w:t>22.555.555-55</w:t>
            </w:r>
            <w:r>
              <w:rPr>
                <w:lang w:val="pt-BR"/>
              </w:rPr>
              <w:t xml:space="preserve">, do curso de </w:t>
            </w:r>
            <w:r w:rsidRPr="00384B9B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da </w:t>
            </w:r>
            <w:proofErr w:type="spellStart"/>
            <w:r>
              <w:rPr>
                <w:lang w:val="pt-BR"/>
              </w:rPr>
              <w:t>Etec</w:t>
            </w:r>
            <w:proofErr w:type="spellEnd"/>
            <w:r>
              <w:rPr>
                <w:lang w:val="pt-BR"/>
              </w:rPr>
              <w:t xml:space="preserve"> Prof.ª Maria Cristina Medeiros participou da Palestra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</w:t>
            </w:r>
            <w:proofErr w:type="gramStart"/>
            <w:r>
              <w:rPr>
                <w:lang w:val="pt-BR"/>
              </w:rPr>
              <w:t>Informática ,</w:t>
            </w:r>
            <w:proofErr w:type="gramEnd"/>
            <w:r>
              <w:rPr>
                <w:lang w:val="pt-BR"/>
              </w:rPr>
              <w:t xml:space="preserve"> com a carga horária de 1 hora no dia 19/10/2023.</w:t>
            </w:r>
          </w:p>
          <w:p w:rsidR="009F0A05" w:rsidRDefault="009F0A05" w:rsidP="0060197A">
            <w:pPr>
              <w:rPr>
                <w:lang w:val="pt-BR"/>
              </w:rPr>
            </w:pPr>
          </w:p>
          <w:p w:rsidR="009F0A05" w:rsidRPr="00854A9B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</w:tr>
      <w:tr w:rsidR="009F0A05" w:rsidRPr="00854A9B" w:rsidTr="00706B03">
        <w:trPr>
          <w:trHeight w:val="879"/>
          <w:jc w:val="center"/>
        </w:trPr>
        <w:tc>
          <w:tcPr>
            <w:tcW w:w="8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53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1260" w:type="dxa"/>
          </w:tcPr>
          <w:p w:rsidR="009F0A05" w:rsidRPr="00854A9B" w:rsidRDefault="009F0A05" w:rsidP="00AA0737">
            <w:pPr>
              <w:rPr>
                <w:lang w:val="pt-BR"/>
              </w:rPr>
            </w:pPr>
          </w:p>
        </w:tc>
        <w:tc>
          <w:tcPr>
            <w:tcW w:w="3330" w:type="dxa"/>
            <w:vAlign w:val="bottom"/>
          </w:tcPr>
          <w:p w:rsidR="009F0A05" w:rsidRPr="00854A9B" w:rsidRDefault="009F0A05" w:rsidP="0060197A">
            <w:pPr>
              <w:rPr>
                <w:lang w:val="pt-BR"/>
              </w:rPr>
            </w:pPr>
          </w:p>
        </w:tc>
        <w:tc>
          <w:tcPr>
            <w:tcW w:w="225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</w:tr>
      <w:tr w:rsidR="009F0A05" w:rsidRPr="00854A9B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531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60288" behindDoc="0" locked="0" layoutInCell="1" allowOverlap="1" wp14:anchorId="239B0EF3">
                  <wp:simplePos x="0" y="0"/>
                  <wp:positionH relativeFrom="column">
                    <wp:posOffset>885825</wp:posOffset>
                  </wp:positionH>
                  <wp:positionV relativeFrom="paragraph">
                    <wp:posOffset>-230505</wp:posOffset>
                  </wp:positionV>
                  <wp:extent cx="1844040" cy="511810"/>
                  <wp:effectExtent l="0" t="0" r="3810" b="2540"/>
                  <wp:wrapNone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Francisco Jewtif</w:t>
            </w:r>
          </w:p>
          <w:p w:rsidR="009F0A05" w:rsidRPr="00854A9B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 xml:space="preserve">Palestrante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20" name="Retângulo 20" descr="Ficheiro:Assinatura Francisco Gentil.svg – Wikipédia, a enciclopédia livr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20FCC3A" id="Retângulo 20" o:spid="_x0000_s1026" alt="Ficheiro:Assinatura Francisco Gentil.svg – Wikipédia, a enciclopédia liv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333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61312" behindDoc="0" locked="0" layoutInCell="1" allowOverlap="1" wp14:anchorId="5360B1A9">
                  <wp:simplePos x="0" y="0"/>
                  <wp:positionH relativeFrom="column">
                    <wp:posOffset>283210</wp:posOffset>
                  </wp:positionH>
                  <wp:positionV relativeFrom="paragraph">
                    <wp:posOffset>-202565</wp:posOffset>
                  </wp:positionV>
                  <wp:extent cx="1695450" cy="468630"/>
                  <wp:effectExtent l="0" t="0" r="0" b="7620"/>
                  <wp:wrapNone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199"/>
                          <a:stretch/>
                        </pic:blipFill>
                        <pic:spPr bwMode="auto">
                          <a:xfrm>
                            <a:off x="0" y="0"/>
                            <a:ext cx="1695450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Natália de Andrade</w:t>
            </w:r>
          </w:p>
          <w:p w:rsidR="009F0A05" w:rsidRPr="00854A9B" w:rsidRDefault="009F0A05" w:rsidP="00CE10FA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Diretora</w:t>
            </w:r>
          </w:p>
        </w:tc>
        <w:tc>
          <w:tcPr>
            <w:tcW w:w="225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</w:tr>
    </w:tbl>
    <w:p w:rsidR="009F0A05" w:rsidRDefault="009F0A05" w:rsidP="00AA0737">
      <w:pPr>
        <w:pStyle w:val="Corpodetexto"/>
        <w:rPr>
          <w:lang w:val="pt-BR"/>
        </w:rPr>
        <w:sectPr w:rsidR="009F0A05" w:rsidSect="009F0A05">
          <w:headerReference w:type="default" r:id="rId14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9F0A05" w:rsidRPr="00854A9B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9F0A05" w:rsidRPr="00870367" w:rsidRDefault="009F0A05" w:rsidP="00AA0737">
            <w:pPr>
              <w:pStyle w:val="Ttulo"/>
              <w:rPr>
                <w:b/>
                <w:lang w:val="pt-BR"/>
              </w:rPr>
            </w:pPr>
            <w:r w:rsidRPr="00870367">
              <w:rPr>
                <w:b/>
                <w:noProof/>
              </w:rPr>
              <w:lastRenderedPageBreak/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7551420</wp:posOffset>
                  </wp:positionH>
                  <wp:positionV relativeFrom="paragraph">
                    <wp:posOffset>-1140460</wp:posOffset>
                  </wp:positionV>
                  <wp:extent cx="1704975" cy="1409700"/>
                  <wp:effectExtent l="0" t="0" r="0" b="0"/>
                  <wp:wrapNone/>
                  <wp:docPr id="86" name="Imagem 86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6923" b="90000" l="9857" r="89825">
                                        <a14:foregroundMark x1="34499" y1="15769" x2="34499" y2="15769"/>
                                        <a14:foregroundMark x1="42925" y1="10577" x2="42925" y2="10577"/>
                                        <a14:foregroundMark x1="31955" y1="34423" x2="31955" y2="34423"/>
                                        <a14:foregroundMark x1="34022" y1="30962" x2="43561" y2="62115"/>
                                        <a14:foregroundMark x1="43561" y1="62115" x2="57075" y2="58077"/>
                                        <a14:foregroundMark x1="57075" y1="58077" x2="60413" y2="45577"/>
                                        <a14:foregroundMark x1="60413" y1="45577" x2="59300" y2="35385"/>
                                        <a14:foregroundMark x1="59300" y1="35385" x2="46105" y2="31154"/>
                                        <a14:foregroundMark x1="46105" y1="31154" x2="38951" y2="46731"/>
                                        <a14:foregroundMark x1="38951" y1="46731" x2="43561" y2="58654"/>
                                        <a14:foregroundMark x1="43561" y1="58654" x2="56280" y2="61731"/>
                                        <a14:foregroundMark x1="56280" y1="61731" x2="67568" y2="51731"/>
                                        <a14:foregroundMark x1="67568" y1="51731" x2="65024" y2="34808"/>
                                        <a14:foregroundMark x1="65024" y1="34808" x2="54531" y2="34231"/>
                                        <a14:foregroundMark x1="54531" y1="34231" x2="42766" y2="50385"/>
                                        <a14:foregroundMark x1="42766" y1="50385" x2="42607" y2="67308"/>
                                        <a14:foregroundMark x1="42607" y1="67308" x2="50556" y2="71731"/>
                                        <a14:foregroundMark x1="50556" y1="71731" x2="60095" y2="60192"/>
                                        <a14:foregroundMark x1="60095" y1="60192" x2="56757" y2="46154"/>
                                        <a14:foregroundMark x1="56757" y1="46154" x2="44038" y2="40962"/>
                                        <a14:foregroundMark x1="44038" y1="40962" x2="43879" y2="44231"/>
                                        <a14:foregroundMark x1="43084" y1="10192" x2="43084" y2="10192"/>
                                        <a14:foregroundMark x1="38633" y1="22885" x2="32591" y2="35962"/>
                                        <a14:foregroundMark x1="32591" y1="35962" x2="34181" y2="59615"/>
                                        <a14:foregroundMark x1="34181" y1="59615" x2="47218" y2="66346"/>
                                        <a14:foregroundMark x1="47218" y1="66346" x2="54690" y2="62308"/>
                                        <a14:foregroundMark x1="54690" y1="62308" x2="56439" y2="48269"/>
                                        <a14:foregroundMark x1="56439" y1="48269" x2="53895" y2="34038"/>
                                        <a14:foregroundMark x1="53895" y1="34038" x2="45151" y2="26923"/>
                                        <a14:foregroundMark x1="45151" y1="26923" x2="34658" y2="29231"/>
                                        <a14:foregroundMark x1="34658" y1="29231" x2="28458" y2="40000"/>
                                        <a14:foregroundMark x1="28458" y1="40000" x2="28140" y2="50385"/>
                                        <a14:foregroundMark x1="28140" y1="50385" x2="30366" y2="60385"/>
                                        <a14:foregroundMark x1="30366" y1="60385" x2="43879" y2="78654"/>
                                        <a14:foregroundMark x1="43879" y1="78654" x2="53418" y2="78269"/>
                                        <a14:foregroundMark x1="53418" y1="78269" x2="70429" y2="62692"/>
                                        <a14:foregroundMark x1="70429" y1="62692" x2="75199" y2="50385"/>
                                        <a14:foregroundMark x1="75199" y1="50385" x2="76312" y2="38462"/>
                                        <a14:foregroundMark x1="76312" y1="38462" x2="71065" y2="17692"/>
                                        <a14:foregroundMark x1="71065" y1="17692" x2="50079" y2="11731"/>
                                        <a14:foregroundMark x1="36566" y1="14615" x2="35930" y2="25192"/>
                                        <a14:foregroundMark x1="35930" y1="25192" x2="29253" y2="39615"/>
                                        <a14:foregroundMark x1="29253" y1="39615" x2="27027" y2="56346"/>
                                        <a14:foregroundMark x1="20986" y1="42692" x2="27822" y2="35000"/>
                                        <a14:foregroundMark x1="27822" y1="35000" x2="31955" y2="25769"/>
                                        <a14:foregroundMark x1="31955" y1="25769" x2="36407" y2="21731"/>
                                        <a14:foregroundMark x1="38633" y1="13654" x2="74563" y2="30192"/>
                                        <a14:foregroundMark x1="79491" y1="39231" x2="65183" y2="78654"/>
                                        <a14:foregroundMark x1="58983" y1="23269" x2="51669" y2="39038"/>
                                        <a14:foregroundMark x1="35294" y1="57308" x2="43879" y2="59423"/>
                                        <a14:foregroundMark x1="48490" y1="7500" x2="48490" y2="7500"/>
                                        <a14:foregroundMark x1="55326" y1="7500" x2="55326" y2="7500"/>
                                        <a14:foregroundMark x1="48013" y1="7500" x2="48013" y2="7500"/>
                                        <a14:foregroundMark x1="46741" y1="8077" x2="54690" y2="6923"/>
                                        <a14:foregroundMark x1="54690" y1="6923" x2="56916" y2="692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70367">
              <w:rPr>
                <w:b/>
                <w:sz w:val="96"/>
                <w:lang w:val="pt-BR"/>
              </w:rPr>
              <w:t>CERTIFICADO</w:t>
            </w:r>
            <w:r w:rsidRPr="00870367">
              <w:rPr>
                <w:b/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sdt>
          <w:sdtPr>
            <w:rPr>
              <w:lang w:val="pt-BR"/>
            </w:rPr>
            <w:id w:val="1243066110"/>
            <w:placeholder>
              <w:docPart w:val="5425F95BCC7A4AE589B4EEA17D2247FE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9F0A05" w:rsidRPr="00854A9B" w:rsidRDefault="009F0A05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Nome"/>
              <w:rPr>
                <w:lang w:val="pt-BR"/>
              </w:rPr>
            </w:pPr>
            <w:r w:rsidRPr="00384B9B">
              <w:rPr>
                <w:noProof/>
                <w:sz w:val="52"/>
                <w:lang w:val="pt-BR"/>
              </w:rPr>
              <w:t>Guilherme Nakamura Carvalho</w:t>
            </w:r>
          </w:p>
        </w:tc>
      </w:tr>
      <w:tr w:rsidR="009F0A05" w:rsidRPr="00854A9B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9F0A05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 </w:t>
            </w:r>
            <w:r w:rsidRPr="00384B9B">
              <w:rPr>
                <w:noProof/>
                <w:lang w:val="pt-BR"/>
              </w:rPr>
              <w:t>Guilherme Nakamura Carvalho</w:t>
            </w:r>
            <w:r>
              <w:rPr>
                <w:lang w:val="pt-BR"/>
              </w:rPr>
              <w:t xml:space="preserve">, RG: </w:t>
            </w:r>
            <w:r w:rsidRPr="00384B9B">
              <w:rPr>
                <w:noProof/>
                <w:lang w:val="pt-BR"/>
              </w:rPr>
              <w:t>12.345.678-A</w:t>
            </w:r>
            <w:r>
              <w:rPr>
                <w:lang w:val="pt-BR"/>
              </w:rPr>
              <w:t xml:space="preserve">, do curso de </w:t>
            </w:r>
            <w:r w:rsidRPr="00384B9B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da </w:t>
            </w:r>
            <w:proofErr w:type="spellStart"/>
            <w:r>
              <w:rPr>
                <w:lang w:val="pt-BR"/>
              </w:rPr>
              <w:t>Etec</w:t>
            </w:r>
            <w:proofErr w:type="spellEnd"/>
            <w:r>
              <w:rPr>
                <w:lang w:val="pt-BR"/>
              </w:rPr>
              <w:t xml:space="preserve"> Prof.ª Maria Cristina Medeiros participou da Palestra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</w:t>
            </w:r>
            <w:proofErr w:type="gramStart"/>
            <w:r>
              <w:rPr>
                <w:lang w:val="pt-BR"/>
              </w:rPr>
              <w:t>Informática ,</w:t>
            </w:r>
            <w:proofErr w:type="gramEnd"/>
            <w:r>
              <w:rPr>
                <w:lang w:val="pt-BR"/>
              </w:rPr>
              <w:t xml:space="preserve"> com a carga horária de 1 hora no dia 19/10/2023.</w:t>
            </w:r>
          </w:p>
          <w:p w:rsidR="009F0A05" w:rsidRDefault="009F0A05" w:rsidP="0060197A">
            <w:pPr>
              <w:rPr>
                <w:lang w:val="pt-BR"/>
              </w:rPr>
            </w:pPr>
          </w:p>
          <w:p w:rsidR="009F0A05" w:rsidRPr="00854A9B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</w:tr>
      <w:tr w:rsidR="009F0A05" w:rsidRPr="00854A9B" w:rsidTr="00706B03">
        <w:trPr>
          <w:trHeight w:val="879"/>
          <w:jc w:val="center"/>
        </w:trPr>
        <w:tc>
          <w:tcPr>
            <w:tcW w:w="8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53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1260" w:type="dxa"/>
          </w:tcPr>
          <w:p w:rsidR="009F0A05" w:rsidRPr="00854A9B" w:rsidRDefault="009F0A05" w:rsidP="00AA0737">
            <w:pPr>
              <w:rPr>
                <w:lang w:val="pt-BR"/>
              </w:rPr>
            </w:pPr>
          </w:p>
        </w:tc>
        <w:tc>
          <w:tcPr>
            <w:tcW w:w="3330" w:type="dxa"/>
            <w:vAlign w:val="bottom"/>
          </w:tcPr>
          <w:p w:rsidR="009F0A05" w:rsidRPr="00854A9B" w:rsidRDefault="009F0A05" w:rsidP="0060197A">
            <w:pPr>
              <w:rPr>
                <w:lang w:val="pt-BR"/>
              </w:rPr>
            </w:pPr>
          </w:p>
        </w:tc>
        <w:tc>
          <w:tcPr>
            <w:tcW w:w="225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</w:tr>
      <w:tr w:rsidR="009F0A05" w:rsidRPr="00854A9B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531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64384" behindDoc="0" locked="0" layoutInCell="1" allowOverlap="1" wp14:anchorId="239B0EF3">
                  <wp:simplePos x="0" y="0"/>
                  <wp:positionH relativeFrom="column">
                    <wp:posOffset>885825</wp:posOffset>
                  </wp:positionH>
                  <wp:positionV relativeFrom="paragraph">
                    <wp:posOffset>-230505</wp:posOffset>
                  </wp:positionV>
                  <wp:extent cx="1844040" cy="511810"/>
                  <wp:effectExtent l="0" t="0" r="3810" b="2540"/>
                  <wp:wrapNone/>
                  <wp:docPr id="87" name="Imagem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Francisco Jewtif</w:t>
            </w:r>
          </w:p>
          <w:p w:rsidR="009F0A05" w:rsidRPr="00854A9B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 xml:space="preserve">Palestrante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59" name="Retângulo 59" descr="Ficheiro:Assinatura Francisco Gentil.svg – Wikipédia, a enciclopédia livr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E7EB5B4" id="Retângulo 59" o:spid="_x0000_s1026" alt="Ficheiro:Assinatura Francisco Gentil.svg – Wikipédia, a enciclopédia liv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333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65408" behindDoc="0" locked="0" layoutInCell="1" allowOverlap="1" wp14:anchorId="5360B1A9">
                  <wp:simplePos x="0" y="0"/>
                  <wp:positionH relativeFrom="column">
                    <wp:posOffset>283210</wp:posOffset>
                  </wp:positionH>
                  <wp:positionV relativeFrom="paragraph">
                    <wp:posOffset>-202565</wp:posOffset>
                  </wp:positionV>
                  <wp:extent cx="1695450" cy="468630"/>
                  <wp:effectExtent l="0" t="0" r="0" b="7620"/>
                  <wp:wrapNone/>
                  <wp:docPr id="88" name="Imagem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199"/>
                          <a:stretch/>
                        </pic:blipFill>
                        <pic:spPr bwMode="auto">
                          <a:xfrm>
                            <a:off x="0" y="0"/>
                            <a:ext cx="1695450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Natália de Andrade</w:t>
            </w:r>
          </w:p>
          <w:p w:rsidR="009F0A05" w:rsidRPr="00854A9B" w:rsidRDefault="009F0A05" w:rsidP="00CE10FA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Diretora</w:t>
            </w:r>
          </w:p>
        </w:tc>
        <w:tc>
          <w:tcPr>
            <w:tcW w:w="225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</w:tr>
    </w:tbl>
    <w:p w:rsidR="009F0A05" w:rsidRDefault="009F0A05" w:rsidP="00AA0737">
      <w:pPr>
        <w:pStyle w:val="Corpodetexto"/>
        <w:rPr>
          <w:lang w:val="pt-BR"/>
        </w:rPr>
        <w:sectPr w:rsidR="009F0A05" w:rsidSect="009F0A05">
          <w:headerReference w:type="default" r:id="rId15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9F0A05" w:rsidRPr="00854A9B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9F0A05" w:rsidRPr="00870367" w:rsidRDefault="009F0A05" w:rsidP="00AA0737">
            <w:pPr>
              <w:pStyle w:val="Ttulo"/>
              <w:rPr>
                <w:b/>
                <w:lang w:val="pt-BR"/>
              </w:rPr>
            </w:pPr>
            <w:r w:rsidRPr="00870367">
              <w:rPr>
                <w:b/>
                <w:noProof/>
              </w:rPr>
              <w:lastRenderedPageBreak/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7551420</wp:posOffset>
                  </wp:positionH>
                  <wp:positionV relativeFrom="paragraph">
                    <wp:posOffset>-1140460</wp:posOffset>
                  </wp:positionV>
                  <wp:extent cx="1704975" cy="1409700"/>
                  <wp:effectExtent l="0" t="0" r="0" b="0"/>
                  <wp:wrapNone/>
                  <wp:docPr id="117" name="Imagem 117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6923" b="90000" l="9857" r="89825">
                                        <a14:foregroundMark x1="34499" y1="15769" x2="34499" y2="15769"/>
                                        <a14:foregroundMark x1="42925" y1="10577" x2="42925" y2="10577"/>
                                        <a14:foregroundMark x1="31955" y1="34423" x2="31955" y2="34423"/>
                                        <a14:foregroundMark x1="34022" y1="30962" x2="43561" y2="62115"/>
                                        <a14:foregroundMark x1="43561" y1="62115" x2="57075" y2="58077"/>
                                        <a14:foregroundMark x1="57075" y1="58077" x2="60413" y2="45577"/>
                                        <a14:foregroundMark x1="60413" y1="45577" x2="59300" y2="35385"/>
                                        <a14:foregroundMark x1="59300" y1="35385" x2="46105" y2="31154"/>
                                        <a14:foregroundMark x1="46105" y1="31154" x2="38951" y2="46731"/>
                                        <a14:foregroundMark x1="38951" y1="46731" x2="43561" y2="58654"/>
                                        <a14:foregroundMark x1="43561" y1="58654" x2="56280" y2="61731"/>
                                        <a14:foregroundMark x1="56280" y1="61731" x2="67568" y2="51731"/>
                                        <a14:foregroundMark x1="67568" y1="51731" x2="65024" y2="34808"/>
                                        <a14:foregroundMark x1="65024" y1="34808" x2="54531" y2="34231"/>
                                        <a14:foregroundMark x1="54531" y1="34231" x2="42766" y2="50385"/>
                                        <a14:foregroundMark x1="42766" y1="50385" x2="42607" y2="67308"/>
                                        <a14:foregroundMark x1="42607" y1="67308" x2="50556" y2="71731"/>
                                        <a14:foregroundMark x1="50556" y1="71731" x2="60095" y2="60192"/>
                                        <a14:foregroundMark x1="60095" y1="60192" x2="56757" y2="46154"/>
                                        <a14:foregroundMark x1="56757" y1="46154" x2="44038" y2="40962"/>
                                        <a14:foregroundMark x1="44038" y1="40962" x2="43879" y2="44231"/>
                                        <a14:foregroundMark x1="43084" y1="10192" x2="43084" y2="10192"/>
                                        <a14:foregroundMark x1="38633" y1="22885" x2="32591" y2="35962"/>
                                        <a14:foregroundMark x1="32591" y1="35962" x2="34181" y2="59615"/>
                                        <a14:foregroundMark x1="34181" y1="59615" x2="47218" y2="66346"/>
                                        <a14:foregroundMark x1="47218" y1="66346" x2="54690" y2="62308"/>
                                        <a14:foregroundMark x1="54690" y1="62308" x2="56439" y2="48269"/>
                                        <a14:foregroundMark x1="56439" y1="48269" x2="53895" y2="34038"/>
                                        <a14:foregroundMark x1="53895" y1="34038" x2="45151" y2="26923"/>
                                        <a14:foregroundMark x1="45151" y1="26923" x2="34658" y2="29231"/>
                                        <a14:foregroundMark x1="34658" y1="29231" x2="28458" y2="40000"/>
                                        <a14:foregroundMark x1="28458" y1="40000" x2="28140" y2="50385"/>
                                        <a14:foregroundMark x1="28140" y1="50385" x2="30366" y2="60385"/>
                                        <a14:foregroundMark x1="30366" y1="60385" x2="43879" y2="78654"/>
                                        <a14:foregroundMark x1="43879" y1="78654" x2="53418" y2="78269"/>
                                        <a14:foregroundMark x1="53418" y1="78269" x2="70429" y2="62692"/>
                                        <a14:foregroundMark x1="70429" y1="62692" x2="75199" y2="50385"/>
                                        <a14:foregroundMark x1="75199" y1="50385" x2="76312" y2="38462"/>
                                        <a14:foregroundMark x1="76312" y1="38462" x2="71065" y2="17692"/>
                                        <a14:foregroundMark x1="71065" y1="17692" x2="50079" y2="11731"/>
                                        <a14:foregroundMark x1="36566" y1="14615" x2="35930" y2="25192"/>
                                        <a14:foregroundMark x1="35930" y1="25192" x2="29253" y2="39615"/>
                                        <a14:foregroundMark x1="29253" y1="39615" x2="27027" y2="56346"/>
                                        <a14:foregroundMark x1="20986" y1="42692" x2="27822" y2="35000"/>
                                        <a14:foregroundMark x1="27822" y1="35000" x2="31955" y2="25769"/>
                                        <a14:foregroundMark x1="31955" y1="25769" x2="36407" y2="21731"/>
                                        <a14:foregroundMark x1="38633" y1="13654" x2="74563" y2="30192"/>
                                        <a14:foregroundMark x1="79491" y1="39231" x2="65183" y2="78654"/>
                                        <a14:foregroundMark x1="58983" y1="23269" x2="51669" y2="39038"/>
                                        <a14:foregroundMark x1="35294" y1="57308" x2="43879" y2="59423"/>
                                        <a14:foregroundMark x1="48490" y1="7500" x2="48490" y2="7500"/>
                                        <a14:foregroundMark x1="55326" y1="7500" x2="55326" y2="7500"/>
                                        <a14:foregroundMark x1="48013" y1="7500" x2="48013" y2="7500"/>
                                        <a14:foregroundMark x1="46741" y1="8077" x2="54690" y2="6923"/>
                                        <a14:foregroundMark x1="54690" y1="6923" x2="56916" y2="692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70367">
              <w:rPr>
                <w:b/>
                <w:sz w:val="96"/>
                <w:lang w:val="pt-BR"/>
              </w:rPr>
              <w:t>CERTIFICADO</w:t>
            </w:r>
            <w:r w:rsidRPr="00870367">
              <w:rPr>
                <w:b/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384B9B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sdt>
          <w:sdtPr>
            <w:rPr>
              <w:lang w:val="pt-BR"/>
            </w:rPr>
            <w:id w:val="-1935653448"/>
            <w:placeholder>
              <w:docPart w:val="D3070382B4A146ABBAF990BFD49FDD15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9F0A05" w:rsidRPr="00854A9B" w:rsidRDefault="009F0A05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Nome"/>
              <w:rPr>
                <w:lang w:val="pt-BR"/>
              </w:rPr>
            </w:pPr>
            <w:r w:rsidRPr="00384B9B">
              <w:rPr>
                <w:noProof/>
                <w:sz w:val="52"/>
                <w:lang w:val="pt-BR"/>
              </w:rPr>
              <w:t>Kevin Levrone</w:t>
            </w:r>
          </w:p>
        </w:tc>
      </w:tr>
      <w:tr w:rsidR="009F0A05" w:rsidRPr="00854A9B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9F0A05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 </w:t>
            </w:r>
            <w:r w:rsidRPr="00384B9B">
              <w:rPr>
                <w:noProof/>
                <w:lang w:val="pt-BR"/>
              </w:rPr>
              <w:t>Kevin Levrone</w:t>
            </w:r>
            <w:r>
              <w:rPr>
                <w:lang w:val="pt-BR"/>
              </w:rPr>
              <w:t xml:space="preserve">, RG: </w:t>
            </w:r>
            <w:r w:rsidRPr="00384B9B">
              <w:rPr>
                <w:noProof/>
                <w:lang w:val="pt-BR"/>
              </w:rPr>
              <w:t>198.920.03-L</w:t>
            </w:r>
            <w:r>
              <w:rPr>
                <w:lang w:val="pt-BR"/>
              </w:rPr>
              <w:t xml:space="preserve">, do curso de </w:t>
            </w:r>
            <w:r w:rsidRPr="00384B9B">
              <w:rPr>
                <w:noProof/>
                <w:lang w:val="pt-BR"/>
              </w:rPr>
              <w:t>Recursos Humanos</w:t>
            </w:r>
            <w:r>
              <w:rPr>
                <w:lang w:val="pt-BR"/>
              </w:rPr>
              <w:t xml:space="preserve"> da </w:t>
            </w:r>
            <w:proofErr w:type="spellStart"/>
            <w:r>
              <w:rPr>
                <w:lang w:val="pt-BR"/>
              </w:rPr>
              <w:t>Etec</w:t>
            </w:r>
            <w:proofErr w:type="spellEnd"/>
            <w:r>
              <w:rPr>
                <w:lang w:val="pt-BR"/>
              </w:rPr>
              <w:t xml:space="preserve"> Prof.ª Maria Cristina Medeiros participou da Palestra </w:t>
            </w:r>
            <w:r w:rsidRPr="00384B9B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do profissional da </w:t>
            </w:r>
            <w:proofErr w:type="gramStart"/>
            <w:r>
              <w:rPr>
                <w:lang w:val="pt-BR"/>
              </w:rPr>
              <w:t>Informática ,</w:t>
            </w:r>
            <w:proofErr w:type="gramEnd"/>
            <w:r>
              <w:rPr>
                <w:lang w:val="pt-BR"/>
              </w:rPr>
              <w:t xml:space="preserve"> com a carga horária de 1 hora no dia 19/10/2023.</w:t>
            </w:r>
          </w:p>
          <w:p w:rsidR="009F0A05" w:rsidRDefault="009F0A05" w:rsidP="0060197A">
            <w:pPr>
              <w:rPr>
                <w:lang w:val="pt-BR"/>
              </w:rPr>
            </w:pPr>
          </w:p>
          <w:p w:rsidR="009F0A05" w:rsidRPr="00854A9B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</w:tr>
      <w:tr w:rsidR="009F0A05" w:rsidRPr="00854A9B" w:rsidTr="00706B03">
        <w:trPr>
          <w:trHeight w:val="879"/>
          <w:jc w:val="center"/>
        </w:trPr>
        <w:tc>
          <w:tcPr>
            <w:tcW w:w="8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53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1260" w:type="dxa"/>
          </w:tcPr>
          <w:p w:rsidR="009F0A05" w:rsidRPr="00854A9B" w:rsidRDefault="009F0A05" w:rsidP="00AA0737">
            <w:pPr>
              <w:rPr>
                <w:lang w:val="pt-BR"/>
              </w:rPr>
            </w:pPr>
          </w:p>
        </w:tc>
        <w:tc>
          <w:tcPr>
            <w:tcW w:w="3330" w:type="dxa"/>
            <w:vAlign w:val="bottom"/>
          </w:tcPr>
          <w:p w:rsidR="009F0A05" w:rsidRPr="00854A9B" w:rsidRDefault="009F0A05" w:rsidP="0060197A">
            <w:pPr>
              <w:rPr>
                <w:lang w:val="pt-BR"/>
              </w:rPr>
            </w:pPr>
          </w:p>
        </w:tc>
        <w:tc>
          <w:tcPr>
            <w:tcW w:w="225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</w:tr>
      <w:tr w:rsidR="009F0A05" w:rsidRPr="00854A9B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531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68480" behindDoc="0" locked="0" layoutInCell="1" allowOverlap="1" wp14:anchorId="239B0EF3">
                  <wp:simplePos x="0" y="0"/>
                  <wp:positionH relativeFrom="column">
                    <wp:posOffset>885825</wp:posOffset>
                  </wp:positionH>
                  <wp:positionV relativeFrom="paragraph">
                    <wp:posOffset>-230505</wp:posOffset>
                  </wp:positionV>
                  <wp:extent cx="1844040" cy="511810"/>
                  <wp:effectExtent l="0" t="0" r="3810" b="2540"/>
                  <wp:wrapNone/>
                  <wp:docPr id="118" name="Imagem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Francisco Jewtif</w:t>
            </w:r>
          </w:p>
          <w:p w:rsidR="009F0A05" w:rsidRPr="00854A9B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 xml:space="preserve">Palestrante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90" name="Retângulo 90" descr="Ficheiro:Assinatura Francisco Gentil.svg – Wikipédia, a enciclopédia livr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CFB531B" id="Retângulo 90" o:spid="_x0000_s1026" alt="Ficheiro:Assinatura Francisco Gentil.svg – Wikipédia, a enciclopédia liv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333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69504" behindDoc="0" locked="0" layoutInCell="1" allowOverlap="1" wp14:anchorId="5360B1A9">
                  <wp:simplePos x="0" y="0"/>
                  <wp:positionH relativeFrom="column">
                    <wp:posOffset>283210</wp:posOffset>
                  </wp:positionH>
                  <wp:positionV relativeFrom="paragraph">
                    <wp:posOffset>-202565</wp:posOffset>
                  </wp:positionV>
                  <wp:extent cx="1695450" cy="468630"/>
                  <wp:effectExtent l="0" t="0" r="0" b="7620"/>
                  <wp:wrapNone/>
                  <wp:docPr id="119" name="Imagem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199"/>
                          <a:stretch/>
                        </pic:blipFill>
                        <pic:spPr bwMode="auto">
                          <a:xfrm>
                            <a:off x="0" y="0"/>
                            <a:ext cx="1695450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Natália de Andrade</w:t>
            </w:r>
          </w:p>
          <w:p w:rsidR="009F0A05" w:rsidRPr="00854A9B" w:rsidRDefault="009F0A05" w:rsidP="00CE10FA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Diretora</w:t>
            </w:r>
          </w:p>
        </w:tc>
        <w:tc>
          <w:tcPr>
            <w:tcW w:w="225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</w:tr>
    </w:tbl>
    <w:p w:rsidR="009F0A05" w:rsidRDefault="009F0A05" w:rsidP="00AA0737">
      <w:pPr>
        <w:pStyle w:val="Corpodetexto"/>
        <w:rPr>
          <w:lang w:val="pt-BR"/>
        </w:rPr>
        <w:sectPr w:rsidR="009F0A05" w:rsidSect="009F0A05">
          <w:headerReference w:type="default" r:id="rId16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9F0A05" w:rsidRPr="00854A9B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9F0A05" w:rsidRPr="00870367" w:rsidRDefault="009F0A05" w:rsidP="00AA0737">
            <w:pPr>
              <w:pStyle w:val="Ttulo"/>
              <w:rPr>
                <w:b/>
                <w:lang w:val="pt-BR"/>
              </w:rPr>
            </w:pPr>
            <w:r w:rsidRPr="00870367">
              <w:rPr>
                <w:b/>
                <w:noProof/>
              </w:rPr>
              <w:lastRenderedPageBreak/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7551420</wp:posOffset>
                  </wp:positionH>
                  <wp:positionV relativeFrom="paragraph">
                    <wp:posOffset>-1140460</wp:posOffset>
                  </wp:positionV>
                  <wp:extent cx="1704975" cy="1409700"/>
                  <wp:effectExtent l="0" t="0" r="0" b="0"/>
                  <wp:wrapNone/>
                  <wp:docPr id="148" name="Imagem 148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6923" b="90000" l="9857" r="89825">
                                        <a14:foregroundMark x1="34499" y1="15769" x2="34499" y2="15769"/>
                                        <a14:foregroundMark x1="42925" y1="10577" x2="42925" y2="10577"/>
                                        <a14:foregroundMark x1="31955" y1="34423" x2="31955" y2="34423"/>
                                        <a14:foregroundMark x1="34022" y1="30962" x2="43561" y2="62115"/>
                                        <a14:foregroundMark x1="43561" y1="62115" x2="57075" y2="58077"/>
                                        <a14:foregroundMark x1="57075" y1="58077" x2="60413" y2="45577"/>
                                        <a14:foregroundMark x1="60413" y1="45577" x2="59300" y2="35385"/>
                                        <a14:foregroundMark x1="59300" y1="35385" x2="46105" y2="31154"/>
                                        <a14:foregroundMark x1="46105" y1="31154" x2="38951" y2="46731"/>
                                        <a14:foregroundMark x1="38951" y1="46731" x2="43561" y2="58654"/>
                                        <a14:foregroundMark x1="43561" y1="58654" x2="56280" y2="61731"/>
                                        <a14:foregroundMark x1="56280" y1="61731" x2="67568" y2="51731"/>
                                        <a14:foregroundMark x1="67568" y1="51731" x2="65024" y2="34808"/>
                                        <a14:foregroundMark x1="65024" y1="34808" x2="54531" y2="34231"/>
                                        <a14:foregroundMark x1="54531" y1="34231" x2="42766" y2="50385"/>
                                        <a14:foregroundMark x1="42766" y1="50385" x2="42607" y2="67308"/>
                                        <a14:foregroundMark x1="42607" y1="67308" x2="50556" y2="71731"/>
                                        <a14:foregroundMark x1="50556" y1="71731" x2="60095" y2="60192"/>
                                        <a14:foregroundMark x1="60095" y1="60192" x2="56757" y2="46154"/>
                                        <a14:foregroundMark x1="56757" y1="46154" x2="44038" y2="40962"/>
                                        <a14:foregroundMark x1="44038" y1="40962" x2="43879" y2="44231"/>
                                        <a14:foregroundMark x1="43084" y1="10192" x2="43084" y2="10192"/>
                                        <a14:foregroundMark x1="38633" y1="22885" x2="32591" y2="35962"/>
                                        <a14:foregroundMark x1="32591" y1="35962" x2="34181" y2="59615"/>
                                        <a14:foregroundMark x1="34181" y1="59615" x2="47218" y2="66346"/>
                                        <a14:foregroundMark x1="47218" y1="66346" x2="54690" y2="62308"/>
                                        <a14:foregroundMark x1="54690" y1="62308" x2="56439" y2="48269"/>
                                        <a14:foregroundMark x1="56439" y1="48269" x2="53895" y2="34038"/>
                                        <a14:foregroundMark x1="53895" y1="34038" x2="45151" y2="26923"/>
                                        <a14:foregroundMark x1="45151" y1="26923" x2="34658" y2="29231"/>
                                        <a14:foregroundMark x1="34658" y1="29231" x2="28458" y2="40000"/>
                                        <a14:foregroundMark x1="28458" y1="40000" x2="28140" y2="50385"/>
                                        <a14:foregroundMark x1="28140" y1="50385" x2="30366" y2="60385"/>
                                        <a14:foregroundMark x1="30366" y1="60385" x2="43879" y2="78654"/>
                                        <a14:foregroundMark x1="43879" y1="78654" x2="53418" y2="78269"/>
                                        <a14:foregroundMark x1="53418" y1="78269" x2="70429" y2="62692"/>
                                        <a14:foregroundMark x1="70429" y1="62692" x2="75199" y2="50385"/>
                                        <a14:foregroundMark x1="75199" y1="50385" x2="76312" y2="38462"/>
                                        <a14:foregroundMark x1="76312" y1="38462" x2="71065" y2="17692"/>
                                        <a14:foregroundMark x1="71065" y1="17692" x2="50079" y2="11731"/>
                                        <a14:foregroundMark x1="36566" y1="14615" x2="35930" y2="25192"/>
                                        <a14:foregroundMark x1="35930" y1="25192" x2="29253" y2="39615"/>
                                        <a14:foregroundMark x1="29253" y1="39615" x2="27027" y2="56346"/>
                                        <a14:foregroundMark x1="20986" y1="42692" x2="27822" y2="35000"/>
                                        <a14:foregroundMark x1="27822" y1="35000" x2="31955" y2="25769"/>
                                        <a14:foregroundMark x1="31955" y1="25769" x2="36407" y2="21731"/>
                                        <a14:foregroundMark x1="38633" y1="13654" x2="74563" y2="30192"/>
                                        <a14:foregroundMark x1="79491" y1="39231" x2="65183" y2="78654"/>
                                        <a14:foregroundMark x1="58983" y1="23269" x2="51669" y2="39038"/>
                                        <a14:foregroundMark x1="35294" y1="57308" x2="43879" y2="59423"/>
                                        <a14:foregroundMark x1="48490" y1="7500" x2="48490" y2="7500"/>
                                        <a14:foregroundMark x1="55326" y1="7500" x2="55326" y2="7500"/>
                                        <a14:foregroundMark x1="48013" y1="7500" x2="48013" y2="7500"/>
                                        <a14:foregroundMark x1="46741" y1="8077" x2="54690" y2="6923"/>
                                        <a14:foregroundMark x1="54690" y1="6923" x2="56916" y2="692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70367">
              <w:rPr>
                <w:b/>
                <w:sz w:val="96"/>
                <w:lang w:val="pt-BR"/>
              </w:rPr>
              <w:t>CERTIFICADO</w:t>
            </w:r>
            <w:r w:rsidRPr="00870367">
              <w:rPr>
                <w:b/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sdt>
          <w:sdtPr>
            <w:rPr>
              <w:lang w:val="pt-BR"/>
            </w:rPr>
            <w:id w:val="-1734074268"/>
            <w:placeholder>
              <w:docPart w:val="A7C47D26A8174A66A1DCE90AA965355C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9F0A05" w:rsidRPr="00854A9B" w:rsidRDefault="009F0A05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Nome"/>
              <w:rPr>
                <w:lang w:val="pt-BR"/>
              </w:rPr>
            </w:pPr>
            <w:r w:rsidRPr="00384B9B">
              <w:rPr>
                <w:noProof/>
                <w:sz w:val="52"/>
                <w:lang w:val="pt-BR"/>
              </w:rPr>
              <w:t>isabela marzinoti libarino</w:t>
            </w:r>
          </w:p>
        </w:tc>
      </w:tr>
      <w:tr w:rsidR="009F0A05" w:rsidRPr="00854A9B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9F0A05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 </w:t>
            </w:r>
            <w:r w:rsidRPr="00384B9B">
              <w:rPr>
                <w:noProof/>
                <w:lang w:val="pt-BR"/>
              </w:rPr>
              <w:t>isabela marzinoti libarino</w:t>
            </w:r>
            <w:r>
              <w:rPr>
                <w:lang w:val="pt-BR"/>
              </w:rPr>
              <w:t xml:space="preserve">, RG: </w:t>
            </w:r>
            <w:r w:rsidRPr="00384B9B">
              <w:rPr>
                <w:noProof/>
                <w:lang w:val="pt-BR"/>
              </w:rPr>
              <w:t>00.000.000-0</w:t>
            </w:r>
            <w:r>
              <w:rPr>
                <w:lang w:val="pt-BR"/>
              </w:rPr>
              <w:t xml:space="preserve">, do curso de </w:t>
            </w:r>
            <w:r w:rsidRPr="00384B9B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da </w:t>
            </w:r>
            <w:proofErr w:type="spellStart"/>
            <w:r>
              <w:rPr>
                <w:lang w:val="pt-BR"/>
              </w:rPr>
              <w:t>Etec</w:t>
            </w:r>
            <w:proofErr w:type="spellEnd"/>
            <w:r>
              <w:rPr>
                <w:lang w:val="pt-BR"/>
              </w:rPr>
              <w:t xml:space="preserve"> Prof.ª Maria Cristina Medeiros participou da Palestra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</w:t>
            </w:r>
            <w:proofErr w:type="gramStart"/>
            <w:r>
              <w:rPr>
                <w:lang w:val="pt-BR"/>
              </w:rPr>
              <w:t>Informática ,</w:t>
            </w:r>
            <w:proofErr w:type="gramEnd"/>
            <w:r>
              <w:rPr>
                <w:lang w:val="pt-BR"/>
              </w:rPr>
              <w:t xml:space="preserve"> com a carga horária de 1 hora no dia 19/10/2023.</w:t>
            </w:r>
          </w:p>
          <w:p w:rsidR="009F0A05" w:rsidRDefault="009F0A05" w:rsidP="0060197A">
            <w:pPr>
              <w:rPr>
                <w:lang w:val="pt-BR"/>
              </w:rPr>
            </w:pPr>
          </w:p>
          <w:p w:rsidR="009F0A05" w:rsidRPr="00854A9B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</w:tr>
      <w:tr w:rsidR="009F0A05" w:rsidRPr="00854A9B" w:rsidTr="00706B03">
        <w:trPr>
          <w:trHeight w:val="879"/>
          <w:jc w:val="center"/>
        </w:trPr>
        <w:tc>
          <w:tcPr>
            <w:tcW w:w="8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53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1260" w:type="dxa"/>
          </w:tcPr>
          <w:p w:rsidR="009F0A05" w:rsidRPr="00854A9B" w:rsidRDefault="009F0A05" w:rsidP="00AA0737">
            <w:pPr>
              <w:rPr>
                <w:lang w:val="pt-BR"/>
              </w:rPr>
            </w:pPr>
          </w:p>
        </w:tc>
        <w:tc>
          <w:tcPr>
            <w:tcW w:w="3330" w:type="dxa"/>
            <w:vAlign w:val="bottom"/>
          </w:tcPr>
          <w:p w:rsidR="009F0A05" w:rsidRPr="00854A9B" w:rsidRDefault="009F0A05" w:rsidP="0060197A">
            <w:pPr>
              <w:rPr>
                <w:lang w:val="pt-BR"/>
              </w:rPr>
            </w:pPr>
          </w:p>
        </w:tc>
        <w:tc>
          <w:tcPr>
            <w:tcW w:w="225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</w:tr>
      <w:tr w:rsidR="009F0A05" w:rsidRPr="00854A9B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531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72576" behindDoc="0" locked="0" layoutInCell="1" allowOverlap="1" wp14:anchorId="239B0EF3">
                  <wp:simplePos x="0" y="0"/>
                  <wp:positionH relativeFrom="column">
                    <wp:posOffset>885825</wp:posOffset>
                  </wp:positionH>
                  <wp:positionV relativeFrom="paragraph">
                    <wp:posOffset>-230505</wp:posOffset>
                  </wp:positionV>
                  <wp:extent cx="1844040" cy="511810"/>
                  <wp:effectExtent l="0" t="0" r="3810" b="2540"/>
                  <wp:wrapNone/>
                  <wp:docPr id="149" name="Imagem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Francisco Jewtif</w:t>
            </w:r>
          </w:p>
          <w:p w:rsidR="009F0A05" w:rsidRPr="00854A9B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 xml:space="preserve">Palestrante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121" name="Retângulo 121" descr="Ficheiro:Assinatura Francisco Gentil.svg – Wikipédia, a enciclopédia livr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E8D8AC7" id="Retângulo 121" o:spid="_x0000_s1026" alt="Ficheiro:Assinatura Francisco Gentil.svg – Wikipédia, a enciclopédia liv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qgG96v4CAAATBgAADgAAAAAAAAAAAAAAAAAuAgAAZHJzL2Uyb0RvYy54bWxQSwECLQAUAAYACAAA&#10;ACEATKDpLNgAAAADAQAADwAAAAAAAAAAAAAAAABYBQAAZHJzL2Rvd25yZXYueG1sUEsFBgAAAAAE&#10;AAQA8wAAAF0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333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73600" behindDoc="0" locked="0" layoutInCell="1" allowOverlap="1" wp14:anchorId="5360B1A9">
                  <wp:simplePos x="0" y="0"/>
                  <wp:positionH relativeFrom="column">
                    <wp:posOffset>283210</wp:posOffset>
                  </wp:positionH>
                  <wp:positionV relativeFrom="paragraph">
                    <wp:posOffset>-202565</wp:posOffset>
                  </wp:positionV>
                  <wp:extent cx="1695450" cy="468630"/>
                  <wp:effectExtent l="0" t="0" r="0" b="7620"/>
                  <wp:wrapNone/>
                  <wp:docPr id="150" name="Imagem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199"/>
                          <a:stretch/>
                        </pic:blipFill>
                        <pic:spPr bwMode="auto">
                          <a:xfrm>
                            <a:off x="0" y="0"/>
                            <a:ext cx="1695450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Natália de Andrade</w:t>
            </w:r>
          </w:p>
          <w:p w:rsidR="009F0A05" w:rsidRPr="00854A9B" w:rsidRDefault="009F0A05" w:rsidP="00CE10FA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Diretora</w:t>
            </w:r>
          </w:p>
        </w:tc>
        <w:tc>
          <w:tcPr>
            <w:tcW w:w="225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</w:tr>
    </w:tbl>
    <w:p w:rsidR="009F0A05" w:rsidRDefault="009F0A05" w:rsidP="00AA0737">
      <w:pPr>
        <w:pStyle w:val="Corpodetexto"/>
        <w:rPr>
          <w:lang w:val="pt-BR"/>
        </w:rPr>
        <w:sectPr w:rsidR="009F0A05" w:rsidSect="009F0A05">
          <w:headerReference w:type="default" r:id="rId17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9F0A05" w:rsidRPr="00854A9B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9F0A05" w:rsidRPr="00870367" w:rsidRDefault="009F0A05" w:rsidP="00AA0737">
            <w:pPr>
              <w:pStyle w:val="Ttulo"/>
              <w:rPr>
                <w:b/>
                <w:lang w:val="pt-BR"/>
              </w:rPr>
            </w:pPr>
            <w:r w:rsidRPr="00870367">
              <w:rPr>
                <w:b/>
                <w:noProof/>
              </w:rPr>
              <w:lastRenderedPageBreak/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7551420</wp:posOffset>
                  </wp:positionH>
                  <wp:positionV relativeFrom="paragraph">
                    <wp:posOffset>-1140460</wp:posOffset>
                  </wp:positionV>
                  <wp:extent cx="1704975" cy="1409700"/>
                  <wp:effectExtent l="0" t="0" r="0" b="0"/>
                  <wp:wrapNone/>
                  <wp:docPr id="179" name="Imagem 179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6923" b="90000" l="9857" r="89825">
                                        <a14:foregroundMark x1="34499" y1="15769" x2="34499" y2="15769"/>
                                        <a14:foregroundMark x1="42925" y1="10577" x2="42925" y2="10577"/>
                                        <a14:foregroundMark x1="31955" y1="34423" x2="31955" y2="34423"/>
                                        <a14:foregroundMark x1="34022" y1="30962" x2="43561" y2="62115"/>
                                        <a14:foregroundMark x1="43561" y1="62115" x2="57075" y2="58077"/>
                                        <a14:foregroundMark x1="57075" y1="58077" x2="60413" y2="45577"/>
                                        <a14:foregroundMark x1="60413" y1="45577" x2="59300" y2="35385"/>
                                        <a14:foregroundMark x1="59300" y1="35385" x2="46105" y2="31154"/>
                                        <a14:foregroundMark x1="46105" y1="31154" x2="38951" y2="46731"/>
                                        <a14:foregroundMark x1="38951" y1="46731" x2="43561" y2="58654"/>
                                        <a14:foregroundMark x1="43561" y1="58654" x2="56280" y2="61731"/>
                                        <a14:foregroundMark x1="56280" y1="61731" x2="67568" y2="51731"/>
                                        <a14:foregroundMark x1="67568" y1="51731" x2="65024" y2="34808"/>
                                        <a14:foregroundMark x1="65024" y1="34808" x2="54531" y2="34231"/>
                                        <a14:foregroundMark x1="54531" y1="34231" x2="42766" y2="50385"/>
                                        <a14:foregroundMark x1="42766" y1="50385" x2="42607" y2="67308"/>
                                        <a14:foregroundMark x1="42607" y1="67308" x2="50556" y2="71731"/>
                                        <a14:foregroundMark x1="50556" y1="71731" x2="60095" y2="60192"/>
                                        <a14:foregroundMark x1="60095" y1="60192" x2="56757" y2="46154"/>
                                        <a14:foregroundMark x1="56757" y1="46154" x2="44038" y2="40962"/>
                                        <a14:foregroundMark x1="44038" y1="40962" x2="43879" y2="44231"/>
                                        <a14:foregroundMark x1="43084" y1="10192" x2="43084" y2="10192"/>
                                        <a14:foregroundMark x1="38633" y1="22885" x2="32591" y2="35962"/>
                                        <a14:foregroundMark x1="32591" y1="35962" x2="34181" y2="59615"/>
                                        <a14:foregroundMark x1="34181" y1="59615" x2="47218" y2="66346"/>
                                        <a14:foregroundMark x1="47218" y1="66346" x2="54690" y2="62308"/>
                                        <a14:foregroundMark x1="54690" y1="62308" x2="56439" y2="48269"/>
                                        <a14:foregroundMark x1="56439" y1="48269" x2="53895" y2="34038"/>
                                        <a14:foregroundMark x1="53895" y1="34038" x2="45151" y2="26923"/>
                                        <a14:foregroundMark x1="45151" y1="26923" x2="34658" y2="29231"/>
                                        <a14:foregroundMark x1="34658" y1="29231" x2="28458" y2="40000"/>
                                        <a14:foregroundMark x1="28458" y1="40000" x2="28140" y2="50385"/>
                                        <a14:foregroundMark x1="28140" y1="50385" x2="30366" y2="60385"/>
                                        <a14:foregroundMark x1="30366" y1="60385" x2="43879" y2="78654"/>
                                        <a14:foregroundMark x1="43879" y1="78654" x2="53418" y2="78269"/>
                                        <a14:foregroundMark x1="53418" y1="78269" x2="70429" y2="62692"/>
                                        <a14:foregroundMark x1="70429" y1="62692" x2="75199" y2="50385"/>
                                        <a14:foregroundMark x1="75199" y1="50385" x2="76312" y2="38462"/>
                                        <a14:foregroundMark x1="76312" y1="38462" x2="71065" y2="17692"/>
                                        <a14:foregroundMark x1="71065" y1="17692" x2="50079" y2="11731"/>
                                        <a14:foregroundMark x1="36566" y1="14615" x2="35930" y2="25192"/>
                                        <a14:foregroundMark x1="35930" y1="25192" x2="29253" y2="39615"/>
                                        <a14:foregroundMark x1="29253" y1="39615" x2="27027" y2="56346"/>
                                        <a14:foregroundMark x1="20986" y1="42692" x2="27822" y2="35000"/>
                                        <a14:foregroundMark x1="27822" y1="35000" x2="31955" y2="25769"/>
                                        <a14:foregroundMark x1="31955" y1="25769" x2="36407" y2="21731"/>
                                        <a14:foregroundMark x1="38633" y1="13654" x2="74563" y2="30192"/>
                                        <a14:foregroundMark x1="79491" y1="39231" x2="65183" y2="78654"/>
                                        <a14:foregroundMark x1="58983" y1="23269" x2="51669" y2="39038"/>
                                        <a14:foregroundMark x1="35294" y1="57308" x2="43879" y2="59423"/>
                                        <a14:foregroundMark x1="48490" y1="7500" x2="48490" y2="7500"/>
                                        <a14:foregroundMark x1="55326" y1="7500" x2="55326" y2="7500"/>
                                        <a14:foregroundMark x1="48013" y1="7500" x2="48013" y2="7500"/>
                                        <a14:foregroundMark x1="46741" y1="8077" x2="54690" y2="6923"/>
                                        <a14:foregroundMark x1="54690" y1="6923" x2="56916" y2="692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70367">
              <w:rPr>
                <w:b/>
                <w:sz w:val="96"/>
                <w:lang w:val="pt-BR"/>
              </w:rPr>
              <w:t>CERTIFICADO</w:t>
            </w:r>
            <w:r w:rsidRPr="00870367">
              <w:rPr>
                <w:b/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sdt>
          <w:sdtPr>
            <w:rPr>
              <w:lang w:val="pt-BR"/>
            </w:rPr>
            <w:id w:val="-627009771"/>
            <w:placeholder>
              <w:docPart w:val="19E2D3DA31FE41888AF02097108D5C3F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9F0A05" w:rsidRPr="00854A9B" w:rsidRDefault="009F0A05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Nome"/>
              <w:rPr>
                <w:lang w:val="pt-BR"/>
              </w:rPr>
            </w:pPr>
            <w:r w:rsidRPr="00384B9B">
              <w:rPr>
                <w:noProof/>
                <w:sz w:val="52"/>
                <w:lang w:val="pt-BR"/>
              </w:rPr>
              <w:t>Valentina Caetana Vieira</w:t>
            </w:r>
          </w:p>
        </w:tc>
      </w:tr>
      <w:tr w:rsidR="009F0A05" w:rsidRPr="00854A9B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9F0A05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 </w:t>
            </w:r>
            <w:r w:rsidRPr="00384B9B">
              <w:rPr>
                <w:noProof/>
                <w:lang w:val="pt-BR"/>
              </w:rPr>
              <w:t>Valentina Caetana Vieira</w:t>
            </w:r>
            <w:r>
              <w:rPr>
                <w:lang w:val="pt-BR"/>
              </w:rPr>
              <w:t xml:space="preserve">, RG: </w:t>
            </w:r>
            <w:r w:rsidRPr="00384B9B">
              <w:rPr>
                <w:noProof/>
                <w:lang w:val="pt-BR"/>
              </w:rPr>
              <w:t>33.444.565-4</w:t>
            </w:r>
            <w:r>
              <w:rPr>
                <w:lang w:val="pt-BR"/>
              </w:rPr>
              <w:t xml:space="preserve">, do curso de </w:t>
            </w:r>
            <w:r w:rsidRPr="00384B9B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da </w:t>
            </w:r>
            <w:proofErr w:type="spellStart"/>
            <w:r>
              <w:rPr>
                <w:lang w:val="pt-BR"/>
              </w:rPr>
              <w:t>Etec</w:t>
            </w:r>
            <w:proofErr w:type="spellEnd"/>
            <w:r>
              <w:rPr>
                <w:lang w:val="pt-BR"/>
              </w:rPr>
              <w:t xml:space="preserve"> Prof.ª Maria Cristina Medeiros participou da Palestra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</w:t>
            </w:r>
            <w:proofErr w:type="gramStart"/>
            <w:r>
              <w:rPr>
                <w:lang w:val="pt-BR"/>
              </w:rPr>
              <w:t>Informática ,</w:t>
            </w:r>
            <w:proofErr w:type="gramEnd"/>
            <w:r>
              <w:rPr>
                <w:lang w:val="pt-BR"/>
              </w:rPr>
              <w:t xml:space="preserve"> com a carga horária de 1 hora no dia 19/10/2023.</w:t>
            </w:r>
          </w:p>
          <w:p w:rsidR="009F0A05" w:rsidRDefault="009F0A05" w:rsidP="0060197A">
            <w:pPr>
              <w:rPr>
                <w:lang w:val="pt-BR"/>
              </w:rPr>
            </w:pPr>
          </w:p>
          <w:p w:rsidR="009F0A05" w:rsidRPr="00854A9B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</w:tr>
      <w:tr w:rsidR="009F0A05" w:rsidRPr="00854A9B" w:rsidTr="00706B03">
        <w:trPr>
          <w:trHeight w:val="879"/>
          <w:jc w:val="center"/>
        </w:trPr>
        <w:tc>
          <w:tcPr>
            <w:tcW w:w="8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53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1260" w:type="dxa"/>
          </w:tcPr>
          <w:p w:rsidR="009F0A05" w:rsidRPr="00854A9B" w:rsidRDefault="009F0A05" w:rsidP="00AA0737">
            <w:pPr>
              <w:rPr>
                <w:lang w:val="pt-BR"/>
              </w:rPr>
            </w:pPr>
          </w:p>
        </w:tc>
        <w:tc>
          <w:tcPr>
            <w:tcW w:w="3330" w:type="dxa"/>
            <w:vAlign w:val="bottom"/>
          </w:tcPr>
          <w:p w:rsidR="009F0A05" w:rsidRPr="00854A9B" w:rsidRDefault="009F0A05" w:rsidP="0060197A">
            <w:pPr>
              <w:rPr>
                <w:lang w:val="pt-BR"/>
              </w:rPr>
            </w:pPr>
          </w:p>
        </w:tc>
        <w:tc>
          <w:tcPr>
            <w:tcW w:w="225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</w:tr>
      <w:tr w:rsidR="009F0A05" w:rsidRPr="00854A9B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531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76672" behindDoc="0" locked="0" layoutInCell="1" allowOverlap="1" wp14:anchorId="239B0EF3">
                  <wp:simplePos x="0" y="0"/>
                  <wp:positionH relativeFrom="column">
                    <wp:posOffset>885825</wp:posOffset>
                  </wp:positionH>
                  <wp:positionV relativeFrom="paragraph">
                    <wp:posOffset>-230505</wp:posOffset>
                  </wp:positionV>
                  <wp:extent cx="1844040" cy="511810"/>
                  <wp:effectExtent l="0" t="0" r="3810" b="2540"/>
                  <wp:wrapNone/>
                  <wp:docPr id="180" name="Imagem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Francisco Jewtif</w:t>
            </w:r>
          </w:p>
          <w:p w:rsidR="009F0A05" w:rsidRPr="00854A9B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 xml:space="preserve">Palestrante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152" name="Retângulo 152" descr="Ficheiro:Assinatura Francisco Gentil.svg – Wikipédia, a enciclopédia livr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C60421F" id="Retângulo 152" o:spid="_x0000_s1026" alt="Ficheiro:Assinatura Francisco Gentil.svg – Wikipédia, a enciclopédia liv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/UUc//4CAAATBgAADgAAAAAAAAAAAAAAAAAuAgAAZHJzL2Uyb0RvYy54bWxQSwECLQAUAAYACAAA&#10;ACEATKDpLNgAAAADAQAADwAAAAAAAAAAAAAAAABYBQAAZHJzL2Rvd25yZXYueG1sUEsFBgAAAAAE&#10;AAQA8wAAAF0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333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77696" behindDoc="0" locked="0" layoutInCell="1" allowOverlap="1" wp14:anchorId="5360B1A9">
                  <wp:simplePos x="0" y="0"/>
                  <wp:positionH relativeFrom="column">
                    <wp:posOffset>283210</wp:posOffset>
                  </wp:positionH>
                  <wp:positionV relativeFrom="paragraph">
                    <wp:posOffset>-202565</wp:posOffset>
                  </wp:positionV>
                  <wp:extent cx="1695450" cy="468630"/>
                  <wp:effectExtent l="0" t="0" r="0" b="7620"/>
                  <wp:wrapNone/>
                  <wp:docPr id="181" name="Imagem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199"/>
                          <a:stretch/>
                        </pic:blipFill>
                        <pic:spPr bwMode="auto">
                          <a:xfrm>
                            <a:off x="0" y="0"/>
                            <a:ext cx="1695450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Natália de Andrade</w:t>
            </w:r>
          </w:p>
          <w:p w:rsidR="009F0A05" w:rsidRPr="00854A9B" w:rsidRDefault="009F0A05" w:rsidP="00CE10FA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Diretora</w:t>
            </w:r>
          </w:p>
        </w:tc>
        <w:tc>
          <w:tcPr>
            <w:tcW w:w="225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</w:tr>
    </w:tbl>
    <w:p w:rsidR="009F0A05" w:rsidRDefault="009F0A05" w:rsidP="00AA0737">
      <w:pPr>
        <w:pStyle w:val="Corpodetexto"/>
        <w:rPr>
          <w:lang w:val="pt-BR"/>
        </w:rPr>
        <w:sectPr w:rsidR="009F0A05" w:rsidSect="009F0A05">
          <w:headerReference w:type="default" r:id="rId18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9F0A05" w:rsidRPr="00854A9B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9F0A05" w:rsidRPr="00870367" w:rsidRDefault="009F0A05" w:rsidP="00AA0737">
            <w:pPr>
              <w:pStyle w:val="Ttulo"/>
              <w:rPr>
                <w:b/>
                <w:lang w:val="pt-BR"/>
              </w:rPr>
            </w:pPr>
            <w:r w:rsidRPr="00870367">
              <w:rPr>
                <w:b/>
                <w:noProof/>
              </w:rPr>
              <w:lastRenderedPageBreak/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7551420</wp:posOffset>
                  </wp:positionH>
                  <wp:positionV relativeFrom="paragraph">
                    <wp:posOffset>-1140460</wp:posOffset>
                  </wp:positionV>
                  <wp:extent cx="1704975" cy="1409700"/>
                  <wp:effectExtent l="0" t="0" r="0" b="0"/>
                  <wp:wrapNone/>
                  <wp:docPr id="210" name="Imagem 210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6923" b="90000" l="9857" r="89825">
                                        <a14:foregroundMark x1="34499" y1="15769" x2="34499" y2="15769"/>
                                        <a14:foregroundMark x1="42925" y1="10577" x2="42925" y2="10577"/>
                                        <a14:foregroundMark x1="31955" y1="34423" x2="31955" y2="34423"/>
                                        <a14:foregroundMark x1="34022" y1="30962" x2="43561" y2="62115"/>
                                        <a14:foregroundMark x1="43561" y1="62115" x2="57075" y2="58077"/>
                                        <a14:foregroundMark x1="57075" y1="58077" x2="60413" y2="45577"/>
                                        <a14:foregroundMark x1="60413" y1="45577" x2="59300" y2="35385"/>
                                        <a14:foregroundMark x1="59300" y1="35385" x2="46105" y2="31154"/>
                                        <a14:foregroundMark x1="46105" y1="31154" x2="38951" y2="46731"/>
                                        <a14:foregroundMark x1="38951" y1="46731" x2="43561" y2="58654"/>
                                        <a14:foregroundMark x1="43561" y1="58654" x2="56280" y2="61731"/>
                                        <a14:foregroundMark x1="56280" y1="61731" x2="67568" y2="51731"/>
                                        <a14:foregroundMark x1="67568" y1="51731" x2="65024" y2="34808"/>
                                        <a14:foregroundMark x1="65024" y1="34808" x2="54531" y2="34231"/>
                                        <a14:foregroundMark x1="54531" y1="34231" x2="42766" y2="50385"/>
                                        <a14:foregroundMark x1="42766" y1="50385" x2="42607" y2="67308"/>
                                        <a14:foregroundMark x1="42607" y1="67308" x2="50556" y2="71731"/>
                                        <a14:foregroundMark x1="50556" y1="71731" x2="60095" y2="60192"/>
                                        <a14:foregroundMark x1="60095" y1="60192" x2="56757" y2="46154"/>
                                        <a14:foregroundMark x1="56757" y1="46154" x2="44038" y2="40962"/>
                                        <a14:foregroundMark x1="44038" y1="40962" x2="43879" y2="44231"/>
                                        <a14:foregroundMark x1="43084" y1="10192" x2="43084" y2="10192"/>
                                        <a14:foregroundMark x1="38633" y1="22885" x2="32591" y2="35962"/>
                                        <a14:foregroundMark x1="32591" y1="35962" x2="34181" y2="59615"/>
                                        <a14:foregroundMark x1="34181" y1="59615" x2="47218" y2="66346"/>
                                        <a14:foregroundMark x1="47218" y1="66346" x2="54690" y2="62308"/>
                                        <a14:foregroundMark x1="54690" y1="62308" x2="56439" y2="48269"/>
                                        <a14:foregroundMark x1="56439" y1="48269" x2="53895" y2="34038"/>
                                        <a14:foregroundMark x1="53895" y1="34038" x2="45151" y2="26923"/>
                                        <a14:foregroundMark x1="45151" y1="26923" x2="34658" y2="29231"/>
                                        <a14:foregroundMark x1="34658" y1="29231" x2="28458" y2="40000"/>
                                        <a14:foregroundMark x1="28458" y1="40000" x2="28140" y2="50385"/>
                                        <a14:foregroundMark x1="28140" y1="50385" x2="30366" y2="60385"/>
                                        <a14:foregroundMark x1="30366" y1="60385" x2="43879" y2="78654"/>
                                        <a14:foregroundMark x1="43879" y1="78654" x2="53418" y2="78269"/>
                                        <a14:foregroundMark x1="53418" y1="78269" x2="70429" y2="62692"/>
                                        <a14:foregroundMark x1="70429" y1="62692" x2="75199" y2="50385"/>
                                        <a14:foregroundMark x1="75199" y1="50385" x2="76312" y2="38462"/>
                                        <a14:foregroundMark x1="76312" y1="38462" x2="71065" y2="17692"/>
                                        <a14:foregroundMark x1="71065" y1="17692" x2="50079" y2="11731"/>
                                        <a14:foregroundMark x1="36566" y1="14615" x2="35930" y2="25192"/>
                                        <a14:foregroundMark x1="35930" y1="25192" x2="29253" y2="39615"/>
                                        <a14:foregroundMark x1="29253" y1="39615" x2="27027" y2="56346"/>
                                        <a14:foregroundMark x1="20986" y1="42692" x2="27822" y2="35000"/>
                                        <a14:foregroundMark x1="27822" y1="35000" x2="31955" y2="25769"/>
                                        <a14:foregroundMark x1="31955" y1="25769" x2="36407" y2="21731"/>
                                        <a14:foregroundMark x1="38633" y1="13654" x2="74563" y2="30192"/>
                                        <a14:foregroundMark x1="79491" y1="39231" x2="65183" y2="78654"/>
                                        <a14:foregroundMark x1="58983" y1="23269" x2="51669" y2="39038"/>
                                        <a14:foregroundMark x1="35294" y1="57308" x2="43879" y2="59423"/>
                                        <a14:foregroundMark x1="48490" y1="7500" x2="48490" y2="7500"/>
                                        <a14:foregroundMark x1="55326" y1="7500" x2="55326" y2="7500"/>
                                        <a14:foregroundMark x1="48013" y1="7500" x2="48013" y2="7500"/>
                                        <a14:foregroundMark x1="46741" y1="8077" x2="54690" y2="6923"/>
                                        <a14:foregroundMark x1="54690" y1="6923" x2="56916" y2="692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70367">
              <w:rPr>
                <w:b/>
                <w:sz w:val="96"/>
                <w:lang w:val="pt-BR"/>
              </w:rPr>
              <w:t>CERTIFICADO</w:t>
            </w:r>
            <w:r w:rsidRPr="00870367">
              <w:rPr>
                <w:b/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sdt>
          <w:sdtPr>
            <w:rPr>
              <w:lang w:val="pt-BR"/>
            </w:rPr>
            <w:id w:val="-1228140315"/>
            <w:placeholder>
              <w:docPart w:val="C6DE6B1B32AE4C0697024F367A3C0784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9F0A05" w:rsidRPr="00854A9B" w:rsidRDefault="009F0A05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Nome"/>
              <w:rPr>
                <w:lang w:val="pt-BR"/>
              </w:rPr>
            </w:pPr>
            <w:r w:rsidRPr="00384B9B">
              <w:rPr>
                <w:noProof/>
                <w:sz w:val="52"/>
                <w:lang w:val="pt-BR"/>
              </w:rPr>
              <w:t>Juliana Passos Souza</w:t>
            </w:r>
          </w:p>
        </w:tc>
      </w:tr>
      <w:tr w:rsidR="009F0A05" w:rsidRPr="00854A9B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9F0A05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 </w:t>
            </w:r>
            <w:r w:rsidRPr="00384B9B">
              <w:rPr>
                <w:noProof/>
                <w:lang w:val="pt-BR"/>
              </w:rPr>
              <w:t>Juliana Passos Souza</w:t>
            </w:r>
            <w:r>
              <w:rPr>
                <w:lang w:val="pt-BR"/>
              </w:rPr>
              <w:t xml:space="preserve">, RG: </w:t>
            </w:r>
            <w:r w:rsidRPr="00384B9B">
              <w:rPr>
                <w:noProof/>
                <w:lang w:val="pt-BR"/>
              </w:rPr>
              <w:t>65.888.456-01</w:t>
            </w:r>
            <w:r>
              <w:rPr>
                <w:lang w:val="pt-BR"/>
              </w:rPr>
              <w:t xml:space="preserve">, do curso de </w:t>
            </w:r>
            <w:r w:rsidRPr="00384B9B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da </w:t>
            </w:r>
            <w:proofErr w:type="spellStart"/>
            <w:r>
              <w:rPr>
                <w:lang w:val="pt-BR"/>
              </w:rPr>
              <w:t>Etec</w:t>
            </w:r>
            <w:proofErr w:type="spellEnd"/>
            <w:r>
              <w:rPr>
                <w:lang w:val="pt-BR"/>
              </w:rPr>
              <w:t xml:space="preserve"> Prof.ª Maria Cristina Medeiros participou da Palestra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</w:t>
            </w:r>
            <w:proofErr w:type="gramStart"/>
            <w:r>
              <w:rPr>
                <w:lang w:val="pt-BR"/>
              </w:rPr>
              <w:t>Informática ,</w:t>
            </w:r>
            <w:proofErr w:type="gramEnd"/>
            <w:r>
              <w:rPr>
                <w:lang w:val="pt-BR"/>
              </w:rPr>
              <w:t xml:space="preserve"> com a carga horária de 1 hora no dia 19/10/2023.</w:t>
            </w:r>
          </w:p>
          <w:p w:rsidR="009F0A05" w:rsidRDefault="009F0A05" w:rsidP="0060197A">
            <w:pPr>
              <w:rPr>
                <w:lang w:val="pt-BR"/>
              </w:rPr>
            </w:pPr>
          </w:p>
          <w:p w:rsidR="009F0A05" w:rsidRPr="00854A9B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</w:tr>
      <w:tr w:rsidR="009F0A05" w:rsidRPr="00854A9B" w:rsidTr="00706B03">
        <w:trPr>
          <w:trHeight w:val="879"/>
          <w:jc w:val="center"/>
        </w:trPr>
        <w:tc>
          <w:tcPr>
            <w:tcW w:w="8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53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1260" w:type="dxa"/>
          </w:tcPr>
          <w:p w:rsidR="009F0A05" w:rsidRPr="00854A9B" w:rsidRDefault="009F0A05" w:rsidP="00AA0737">
            <w:pPr>
              <w:rPr>
                <w:lang w:val="pt-BR"/>
              </w:rPr>
            </w:pPr>
          </w:p>
        </w:tc>
        <w:tc>
          <w:tcPr>
            <w:tcW w:w="3330" w:type="dxa"/>
            <w:vAlign w:val="bottom"/>
          </w:tcPr>
          <w:p w:rsidR="009F0A05" w:rsidRPr="00854A9B" w:rsidRDefault="009F0A05" w:rsidP="0060197A">
            <w:pPr>
              <w:rPr>
                <w:lang w:val="pt-BR"/>
              </w:rPr>
            </w:pPr>
          </w:p>
        </w:tc>
        <w:tc>
          <w:tcPr>
            <w:tcW w:w="225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</w:tr>
      <w:tr w:rsidR="009F0A05" w:rsidRPr="00854A9B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531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80768" behindDoc="0" locked="0" layoutInCell="1" allowOverlap="1" wp14:anchorId="239B0EF3">
                  <wp:simplePos x="0" y="0"/>
                  <wp:positionH relativeFrom="column">
                    <wp:posOffset>885825</wp:posOffset>
                  </wp:positionH>
                  <wp:positionV relativeFrom="paragraph">
                    <wp:posOffset>-230505</wp:posOffset>
                  </wp:positionV>
                  <wp:extent cx="1844040" cy="511810"/>
                  <wp:effectExtent l="0" t="0" r="3810" b="2540"/>
                  <wp:wrapNone/>
                  <wp:docPr id="211" name="Imagem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Francisco Jewtif</w:t>
            </w:r>
          </w:p>
          <w:p w:rsidR="009F0A05" w:rsidRPr="00854A9B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 xml:space="preserve">Palestrante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183" name="Retângulo 183" descr="Ficheiro:Assinatura Francisco Gentil.svg – Wikipédia, a enciclopédia livr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0CBA15E" id="Retângulo 183" o:spid="_x0000_s1026" alt="Ficheiro:Assinatura Francisco Gentil.svg – Wikipédia, a enciclopédia liv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Rh/W+f4CAAATBgAADgAAAAAAAAAAAAAAAAAuAgAAZHJzL2Uyb0RvYy54bWxQSwECLQAUAAYACAAA&#10;ACEATKDpLNgAAAADAQAADwAAAAAAAAAAAAAAAABYBQAAZHJzL2Rvd25yZXYueG1sUEsFBgAAAAAE&#10;AAQA8wAAAF0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333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81792" behindDoc="0" locked="0" layoutInCell="1" allowOverlap="1" wp14:anchorId="5360B1A9">
                  <wp:simplePos x="0" y="0"/>
                  <wp:positionH relativeFrom="column">
                    <wp:posOffset>283210</wp:posOffset>
                  </wp:positionH>
                  <wp:positionV relativeFrom="paragraph">
                    <wp:posOffset>-202565</wp:posOffset>
                  </wp:positionV>
                  <wp:extent cx="1695450" cy="468630"/>
                  <wp:effectExtent l="0" t="0" r="0" b="7620"/>
                  <wp:wrapNone/>
                  <wp:docPr id="212" name="Imagem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199"/>
                          <a:stretch/>
                        </pic:blipFill>
                        <pic:spPr bwMode="auto">
                          <a:xfrm>
                            <a:off x="0" y="0"/>
                            <a:ext cx="1695450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Natália de Andrade</w:t>
            </w:r>
          </w:p>
          <w:p w:rsidR="009F0A05" w:rsidRPr="00854A9B" w:rsidRDefault="009F0A05" w:rsidP="00CE10FA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Diretora</w:t>
            </w:r>
          </w:p>
        </w:tc>
        <w:tc>
          <w:tcPr>
            <w:tcW w:w="225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</w:tr>
    </w:tbl>
    <w:p w:rsidR="009F0A05" w:rsidRDefault="009F0A05" w:rsidP="00AA0737">
      <w:pPr>
        <w:pStyle w:val="Corpodetexto"/>
        <w:rPr>
          <w:lang w:val="pt-BR"/>
        </w:rPr>
        <w:sectPr w:rsidR="009F0A05" w:rsidSect="009F0A05">
          <w:headerReference w:type="default" r:id="rId19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9F0A05" w:rsidRPr="00854A9B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9F0A05" w:rsidRPr="00870367" w:rsidRDefault="009F0A05" w:rsidP="00AA0737">
            <w:pPr>
              <w:pStyle w:val="Ttulo"/>
              <w:rPr>
                <w:b/>
                <w:lang w:val="pt-BR"/>
              </w:rPr>
            </w:pPr>
            <w:r w:rsidRPr="00870367">
              <w:rPr>
                <w:b/>
                <w:noProof/>
              </w:rPr>
              <w:lastRenderedPageBreak/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7551420</wp:posOffset>
                  </wp:positionH>
                  <wp:positionV relativeFrom="paragraph">
                    <wp:posOffset>-1140460</wp:posOffset>
                  </wp:positionV>
                  <wp:extent cx="1704975" cy="1409700"/>
                  <wp:effectExtent l="0" t="0" r="0" b="0"/>
                  <wp:wrapNone/>
                  <wp:docPr id="241" name="Imagem 241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6923" b="90000" l="9857" r="89825">
                                        <a14:foregroundMark x1="34499" y1="15769" x2="34499" y2="15769"/>
                                        <a14:foregroundMark x1="42925" y1="10577" x2="42925" y2="10577"/>
                                        <a14:foregroundMark x1="31955" y1="34423" x2="31955" y2="34423"/>
                                        <a14:foregroundMark x1="34022" y1="30962" x2="43561" y2="62115"/>
                                        <a14:foregroundMark x1="43561" y1="62115" x2="57075" y2="58077"/>
                                        <a14:foregroundMark x1="57075" y1="58077" x2="60413" y2="45577"/>
                                        <a14:foregroundMark x1="60413" y1="45577" x2="59300" y2="35385"/>
                                        <a14:foregroundMark x1="59300" y1="35385" x2="46105" y2="31154"/>
                                        <a14:foregroundMark x1="46105" y1="31154" x2="38951" y2="46731"/>
                                        <a14:foregroundMark x1="38951" y1="46731" x2="43561" y2="58654"/>
                                        <a14:foregroundMark x1="43561" y1="58654" x2="56280" y2="61731"/>
                                        <a14:foregroundMark x1="56280" y1="61731" x2="67568" y2="51731"/>
                                        <a14:foregroundMark x1="67568" y1="51731" x2="65024" y2="34808"/>
                                        <a14:foregroundMark x1="65024" y1="34808" x2="54531" y2="34231"/>
                                        <a14:foregroundMark x1="54531" y1="34231" x2="42766" y2="50385"/>
                                        <a14:foregroundMark x1="42766" y1="50385" x2="42607" y2="67308"/>
                                        <a14:foregroundMark x1="42607" y1="67308" x2="50556" y2="71731"/>
                                        <a14:foregroundMark x1="50556" y1="71731" x2="60095" y2="60192"/>
                                        <a14:foregroundMark x1="60095" y1="60192" x2="56757" y2="46154"/>
                                        <a14:foregroundMark x1="56757" y1="46154" x2="44038" y2="40962"/>
                                        <a14:foregroundMark x1="44038" y1="40962" x2="43879" y2="44231"/>
                                        <a14:foregroundMark x1="43084" y1="10192" x2="43084" y2="10192"/>
                                        <a14:foregroundMark x1="38633" y1="22885" x2="32591" y2="35962"/>
                                        <a14:foregroundMark x1="32591" y1="35962" x2="34181" y2="59615"/>
                                        <a14:foregroundMark x1="34181" y1="59615" x2="47218" y2="66346"/>
                                        <a14:foregroundMark x1="47218" y1="66346" x2="54690" y2="62308"/>
                                        <a14:foregroundMark x1="54690" y1="62308" x2="56439" y2="48269"/>
                                        <a14:foregroundMark x1="56439" y1="48269" x2="53895" y2="34038"/>
                                        <a14:foregroundMark x1="53895" y1="34038" x2="45151" y2="26923"/>
                                        <a14:foregroundMark x1="45151" y1="26923" x2="34658" y2="29231"/>
                                        <a14:foregroundMark x1="34658" y1="29231" x2="28458" y2="40000"/>
                                        <a14:foregroundMark x1="28458" y1="40000" x2="28140" y2="50385"/>
                                        <a14:foregroundMark x1="28140" y1="50385" x2="30366" y2="60385"/>
                                        <a14:foregroundMark x1="30366" y1="60385" x2="43879" y2="78654"/>
                                        <a14:foregroundMark x1="43879" y1="78654" x2="53418" y2="78269"/>
                                        <a14:foregroundMark x1="53418" y1="78269" x2="70429" y2="62692"/>
                                        <a14:foregroundMark x1="70429" y1="62692" x2="75199" y2="50385"/>
                                        <a14:foregroundMark x1="75199" y1="50385" x2="76312" y2="38462"/>
                                        <a14:foregroundMark x1="76312" y1="38462" x2="71065" y2="17692"/>
                                        <a14:foregroundMark x1="71065" y1="17692" x2="50079" y2="11731"/>
                                        <a14:foregroundMark x1="36566" y1="14615" x2="35930" y2="25192"/>
                                        <a14:foregroundMark x1="35930" y1="25192" x2="29253" y2="39615"/>
                                        <a14:foregroundMark x1="29253" y1="39615" x2="27027" y2="56346"/>
                                        <a14:foregroundMark x1="20986" y1="42692" x2="27822" y2="35000"/>
                                        <a14:foregroundMark x1="27822" y1="35000" x2="31955" y2="25769"/>
                                        <a14:foregroundMark x1="31955" y1="25769" x2="36407" y2="21731"/>
                                        <a14:foregroundMark x1="38633" y1="13654" x2="74563" y2="30192"/>
                                        <a14:foregroundMark x1="79491" y1="39231" x2="65183" y2="78654"/>
                                        <a14:foregroundMark x1="58983" y1="23269" x2="51669" y2="39038"/>
                                        <a14:foregroundMark x1="35294" y1="57308" x2="43879" y2="59423"/>
                                        <a14:foregroundMark x1="48490" y1="7500" x2="48490" y2="7500"/>
                                        <a14:foregroundMark x1="55326" y1="7500" x2="55326" y2="7500"/>
                                        <a14:foregroundMark x1="48013" y1="7500" x2="48013" y2="7500"/>
                                        <a14:foregroundMark x1="46741" y1="8077" x2="54690" y2="6923"/>
                                        <a14:foregroundMark x1="54690" y1="6923" x2="56916" y2="692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70367">
              <w:rPr>
                <w:b/>
                <w:sz w:val="96"/>
                <w:lang w:val="pt-BR"/>
              </w:rPr>
              <w:t>CERTIFICADO</w:t>
            </w:r>
            <w:r w:rsidRPr="00870367">
              <w:rPr>
                <w:b/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384B9B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sdt>
          <w:sdtPr>
            <w:rPr>
              <w:lang w:val="pt-BR"/>
            </w:rPr>
            <w:id w:val="140862819"/>
            <w:placeholder>
              <w:docPart w:val="5B08BAF4908A4EA2A8CC462CDE6CB2A7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9F0A05" w:rsidRPr="00854A9B" w:rsidRDefault="009F0A05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Nome"/>
              <w:rPr>
                <w:lang w:val="pt-BR"/>
              </w:rPr>
            </w:pPr>
            <w:r w:rsidRPr="00384B9B">
              <w:rPr>
                <w:noProof/>
                <w:sz w:val="52"/>
                <w:lang w:val="pt-BR"/>
              </w:rPr>
              <w:t>Luis da silva</w:t>
            </w:r>
          </w:p>
        </w:tc>
      </w:tr>
      <w:tr w:rsidR="009F0A05" w:rsidRPr="00854A9B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9F0A05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 </w:t>
            </w:r>
            <w:r w:rsidRPr="00384B9B">
              <w:rPr>
                <w:noProof/>
                <w:lang w:val="pt-BR"/>
              </w:rPr>
              <w:t>Luis da silva</w:t>
            </w:r>
            <w:r>
              <w:rPr>
                <w:lang w:val="pt-BR"/>
              </w:rPr>
              <w:t xml:space="preserve">, RG: </w:t>
            </w:r>
            <w:r w:rsidRPr="00384B9B">
              <w:rPr>
                <w:noProof/>
                <w:lang w:val="pt-BR"/>
              </w:rPr>
              <w:t>54.564.302-X</w:t>
            </w:r>
            <w:r>
              <w:rPr>
                <w:lang w:val="pt-BR"/>
              </w:rPr>
              <w:t xml:space="preserve">, do curso de </w:t>
            </w:r>
            <w:r w:rsidRPr="00384B9B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da </w:t>
            </w:r>
            <w:proofErr w:type="spellStart"/>
            <w:r>
              <w:rPr>
                <w:lang w:val="pt-BR"/>
              </w:rPr>
              <w:t>Etec</w:t>
            </w:r>
            <w:proofErr w:type="spellEnd"/>
            <w:r>
              <w:rPr>
                <w:lang w:val="pt-BR"/>
              </w:rPr>
              <w:t xml:space="preserve"> Prof.ª Maria Cristina Medeiros participou da Palestra </w:t>
            </w:r>
            <w:r w:rsidRPr="00384B9B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do profissional da </w:t>
            </w:r>
            <w:proofErr w:type="gramStart"/>
            <w:r>
              <w:rPr>
                <w:lang w:val="pt-BR"/>
              </w:rPr>
              <w:t>Informática ,</w:t>
            </w:r>
            <w:proofErr w:type="gramEnd"/>
            <w:r>
              <w:rPr>
                <w:lang w:val="pt-BR"/>
              </w:rPr>
              <w:t xml:space="preserve"> com a carga horária de 1 hora no dia 19/10/2023.</w:t>
            </w:r>
          </w:p>
          <w:p w:rsidR="009F0A05" w:rsidRDefault="009F0A05" w:rsidP="0060197A">
            <w:pPr>
              <w:rPr>
                <w:lang w:val="pt-BR"/>
              </w:rPr>
            </w:pPr>
          </w:p>
          <w:p w:rsidR="009F0A05" w:rsidRPr="00854A9B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</w:tr>
      <w:tr w:rsidR="009F0A05" w:rsidRPr="00854A9B" w:rsidTr="00706B03">
        <w:trPr>
          <w:trHeight w:val="879"/>
          <w:jc w:val="center"/>
        </w:trPr>
        <w:tc>
          <w:tcPr>
            <w:tcW w:w="8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53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1260" w:type="dxa"/>
          </w:tcPr>
          <w:p w:rsidR="009F0A05" w:rsidRPr="00854A9B" w:rsidRDefault="009F0A05" w:rsidP="00AA0737">
            <w:pPr>
              <w:rPr>
                <w:lang w:val="pt-BR"/>
              </w:rPr>
            </w:pPr>
          </w:p>
        </w:tc>
        <w:tc>
          <w:tcPr>
            <w:tcW w:w="3330" w:type="dxa"/>
            <w:vAlign w:val="bottom"/>
          </w:tcPr>
          <w:p w:rsidR="009F0A05" w:rsidRPr="00854A9B" w:rsidRDefault="009F0A05" w:rsidP="0060197A">
            <w:pPr>
              <w:rPr>
                <w:lang w:val="pt-BR"/>
              </w:rPr>
            </w:pPr>
          </w:p>
        </w:tc>
        <w:tc>
          <w:tcPr>
            <w:tcW w:w="225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</w:tr>
      <w:tr w:rsidR="009F0A05" w:rsidRPr="00854A9B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531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84864" behindDoc="0" locked="0" layoutInCell="1" allowOverlap="1" wp14:anchorId="239B0EF3">
                  <wp:simplePos x="0" y="0"/>
                  <wp:positionH relativeFrom="column">
                    <wp:posOffset>885825</wp:posOffset>
                  </wp:positionH>
                  <wp:positionV relativeFrom="paragraph">
                    <wp:posOffset>-230505</wp:posOffset>
                  </wp:positionV>
                  <wp:extent cx="1844040" cy="511810"/>
                  <wp:effectExtent l="0" t="0" r="3810" b="2540"/>
                  <wp:wrapNone/>
                  <wp:docPr id="242" name="Imagem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Francisco Jewtif</w:t>
            </w:r>
          </w:p>
          <w:p w:rsidR="009F0A05" w:rsidRPr="00854A9B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 xml:space="preserve">Palestrante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214" name="Retângulo 214" descr="Ficheiro:Assinatura Francisco Gentil.svg – Wikipédia, a enciclopédia livr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61047B8" id="Retângulo 214" o:spid="_x0000_s1026" alt="Ficheiro:Assinatura Francisco Gentil.svg – Wikipédia, a enciclopédia liv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METvi/4CAAATBgAADgAAAAAAAAAAAAAAAAAuAgAAZHJzL2Uyb0RvYy54bWxQSwECLQAUAAYACAAA&#10;ACEATKDpLNgAAAADAQAADwAAAAAAAAAAAAAAAABYBQAAZHJzL2Rvd25yZXYueG1sUEsFBgAAAAAE&#10;AAQA8wAAAF0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333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85888" behindDoc="0" locked="0" layoutInCell="1" allowOverlap="1" wp14:anchorId="5360B1A9">
                  <wp:simplePos x="0" y="0"/>
                  <wp:positionH relativeFrom="column">
                    <wp:posOffset>283210</wp:posOffset>
                  </wp:positionH>
                  <wp:positionV relativeFrom="paragraph">
                    <wp:posOffset>-202565</wp:posOffset>
                  </wp:positionV>
                  <wp:extent cx="1695450" cy="468630"/>
                  <wp:effectExtent l="0" t="0" r="0" b="7620"/>
                  <wp:wrapNone/>
                  <wp:docPr id="243" name="Imagem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199"/>
                          <a:stretch/>
                        </pic:blipFill>
                        <pic:spPr bwMode="auto">
                          <a:xfrm>
                            <a:off x="0" y="0"/>
                            <a:ext cx="1695450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Natália de Andrade</w:t>
            </w:r>
          </w:p>
          <w:p w:rsidR="009F0A05" w:rsidRPr="00854A9B" w:rsidRDefault="009F0A05" w:rsidP="00CE10FA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Diretora</w:t>
            </w:r>
          </w:p>
        </w:tc>
        <w:tc>
          <w:tcPr>
            <w:tcW w:w="225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</w:tr>
    </w:tbl>
    <w:p w:rsidR="009F0A05" w:rsidRDefault="009F0A05" w:rsidP="00AA0737">
      <w:pPr>
        <w:pStyle w:val="Corpodetexto"/>
        <w:rPr>
          <w:lang w:val="pt-BR"/>
        </w:rPr>
        <w:sectPr w:rsidR="009F0A05" w:rsidSect="009F0A05">
          <w:headerReference w:type="default" r:id="rId20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9F0A05" w:rsidRPr="00854A9B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9F0A05" w:rsidRPr="00870367" w:rsidRDefault="009F0A05" w:rsidP="00AA0737">
            <w:pPr>
              <w:pStyle w:val="Ttulo"/>
              <w:rPr>
                <w:b/>
                <w:lang w:val="pt-BR"/>
              </w:rPr>
            </w:pPr>
            <w:r w:rsidRPr="00870367">
              <w:rPr>
                <w:b/>
                <w:noProof/>
              </w:rPr>
              <w:lastRenderedPageBreak/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column">
                    <wp:posOffset>7551420</wp:posOffset>
                  </wp:positionH>
                  <wp:positionV relativeFrom="paragraph">
                    <wp:posOffset>-1140460</wp:posOffset>
                  </wp:positionV>
                  <wp:extent cx="1704975" cy="1409700"/>
                  <wp:effectExtent l="0" t="0" r="0" b="0"/>
                  <wp:wrapNone/>
                  <wp:docPr id="272" name="Imagem 272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6923" b="90000" l="9857" r="89825">
                                        <a14:foregroundMark x1="34499" y1="15769" x2="34499" y2="15769"/>
                                        <a14:foregroundMark x1="42925" y1="10577" x2="42925" y2="10577"/>
                                        <a14:foregroundMark x1="31955" y1="34423" x2="31955" y2="34423"/>
                                        <a14:foregroundMark x1="34022" y1="30962" x2="43561" y2="62115"/>
                                        <a14:foregroundMark x1="43561" y1="62115" x2="57075" y2="58077"/>
                                        <a14:foregroundMark x1="57075" y1="58077" x2="60413" y2="45577"/>
                                        <a14:foregroundMark x1="60413" y1="45577" x2="59300" y2="35385"/>
                                        <a14:foregroundMark x1="59300" y1="35385" x2="46105" y2="31154"/>
                                        <a14:foregroundMark x1="46105" y1="31154" x2="38951" y2="46731"/>
                                        <a14:foregroundMark x1="38951" y1="46731" x2="43561" y2="58654"/>
                                        <a14:foregroundMark x1="43561" y1="58654" x2="56280" y2="61731"/>
                                        <a14:foregroundMark x1="56280" y1="61731" x2="67568" y2="51731"/>
                                        <a14:foregroundMark x1="67568" y1="51731" x2="65024" y2="34808"/>
                                        <a14:foregroundMark x1="65024" y1="34808" x2="54531" y2="34231"/>
                                        <a14:foregroundMark x1="54531" y1="34231" x2="42766" y2="50385"/>
                                        <a14:foregroundMark x1="42766" y1="50385" x2="42607" y2="67308"/>
                                        <a14:foregroundMark x1="42607" y1="67308" x2="50556" y2="71731"/>
                                        <a14:foregroundMark x1="50556" y1="71731" x2="60095" y2="60192"/>
                                        <a14:foregroundMark x1="60095" y1="60192" x2="56757" y2="46154"/>
                                        <a14:foregroundMark x1="56757" y1="46154" x2="44038" y2="40962"/>
                                        <a14:foregroundMark x1="44038" y1="40962" x2="43879" y2="44231"/>
                                        <a14:foregroundMark x1="43084" y1="10192" x2="43084" y2="10192"/>
                                        <a14:foregroundMark x1="38633" y1="22885" x2="32591" y2="35962"/>
                                        <a14:foregroundMark x1="32591" y1="35962" x2="34181" y2="59615"/>
                                        <a14:foregroundMark x1="34181" y1="59615" x2="47218" y2="66346"/>
                                        <a14:foregroundMark x1="47218" y1="66346" x2="54690" y2="62308"/>
                                        <a14:foregroundMark x1="54690" y1="62308" x2="56439" y2="48269"/>
                                        <a14:foregroundMark x1="56439" y1="48269" x2="53895" y2="34038"/>
                                        <a14:foregroundMark x1="53895" y1="34038" x2="45151" y2="26923"/>
                                        <a14:foregroundMark x1="45151" y1="26923" x2="34658" y2="29231"/>
                                        <a14:foregroundMark x1="34658" y1="29231" x2="28458" y2="40000"/>
                                        <a14:foregroundMark x1="28458" y1="40000" x2="28140" y2="50385"/>
                                        <a14:foregroundMark x1="28140" y1="50385" x2="30366" y2="60385"/>
                                        <a14:foregroundMark x1="30366" y1="60385" x2="43879" y2="78654"/>
                                        <a14:foregroundMark x1="43879" y1="78654" x2="53418" y2="78269"/>
                                        <a14:foregroundMark x1="53418" y1="78269" x2="70429" y2="62692"/>
                                        <a14:foregroundMark x1="70429" y1="62692" x2="75199" y2="50385"/>
                                        <a14:foregroundMark x1="75199" y1="50385" x2="76312" y2="38462"/>
                                        <a14:foregroundMark x1="76312" y1="38462" x2="71065" y2="17692"/>
                                        <a14:foregroundMark x1="71065" y1="17692" x2="50079" y2="11731"/>
                                        <a14:foregroundMark x1="36566" y1="14615" x2="35930" y2="25192"/>
                                        <a14:foregroundMark x1="35930" y1="25192" x2="29253" y2="39615"/>
                                        <a14:foregroundMark x1="29253" y1="39615" x2="27027" y2="56346"/>
                                        <a14:foregroundMark x1="20986" y1="42692" x2="27822" y2="35000"/>
                                        <a14:foregroundMark x1="27822" y1="35000" x2="31955" y2="25769"/>
                                        <a14:foregroundMark x1="31955" y1="25769" x2="36407" y2="21731"/>
                                        <a14:foregroundMark x1="38633" y1="13654" x2="74563" y2="30192"/>
                                        <a14:foregroundMark x1="79491" y1="39231" x2="65183" y2="78654"/>
                                        <a14:foregroundMark x1="58983" y1="23269" x2="51669" y2="39038"/>
                                        <a14:foregroundMark x1="35294" y1="57308" x2="43879" y2="59423"/>
                                        <a14:foregroundMark x1="48490" y1="7500" x2="48490" y2="7500"/>
                                        <a14:foregroundMark x1="55326" y1="7500" x2="55326" y2="7500"/>
                                        <a14:foregroundMark x1="48013" y1="7500" x2="48013" y2="7500"/>
                                        <a14:foregroundMark x1="46741" y1="8077" x2="54690" y2="6923"/>
                                        <a14:foregroundMark x1="54690" y1="6923" x2="56916" y2="692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70367">
              <w:rPr>
                <w:b/>
                <w:sz w:val="96"/>
                <w:lang w:val="pt-BR"/>
              </w:rPr>
              <w:t>CERTIFICADO</w:t>
            </w:r>
            <w:r w:rsidRPr="00870367">
              <w:rPr>
                <w:b/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sdt>
          <w:sdtPr>
            <w:rPr>
              <w:lang w:val="pt-BR"/>
            </w:rPr>
            <w:id w:val="-1388723730"/>
            <w:placeholder>
              <w:docPart w:val="DBC9AF94A16A49209D8AB4AE2BCC4EAE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9F0A05" w:rsidRPr="00854A9B" w:rsidRDefault="009F0A05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Nome"/>
              <w:rPr>
                <w:lang w:val="pt-BR"/>
              </w:rPr>
            </w:pPr>
            <w:r w:rsidRPr="00384B9B">
              <w:rPr>
                <w:noProof/>
                <w:sz w:val="52"/>
                <w:lang w:val="pt-BR"/>
              </w:rPr>
              <w:t>Cristiano Ronaldo dos Santos Aveiro</w:t>
            </w:r>
          </w:p>
        </w:tc>
      </w:tr>
      <w:tr w:rsidR="009F0A05" w:rsidRPr="00854A9B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9F0A05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 </w:t>
            </w:r>
            <w:r w:rsidRPr="00384B9B">
              <w:rPr>
                <w:noProof/>
                <w:lang w:val="pt-BR"/>
              </w:rPr>
              <w:t>Cristiano Ronaldo dos Santos Aveiro</w:t>
            </w:r>
            <w:r>
              <w:rPr>
                <w:lang w:val="pt-BR"/>
              </w:rPr>
              <w:t xml:space="preserve">, RG: </w:t>
            </w:r>
            <w:r w:rsidRPr="00384B9B">
              <w:rPr>
                <w:noProof/>
                <w:lang w:val="pt-BR"/>
              </w:rPr>
              <w:t>69.696.966.9</w:t>
            </w:r>
            <w:r>
              <w:rPr>
                <w:lang w:val="pt-BR"/>
              </w:rPr>
              <w:t xml:space="preserve">, do curso de </w:t>
            </w:r>
            <w:r w:rsidRPr="00384B9B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da </w:t>
            </w:r>
            <w:proofErr w:type="spellStart"/>
            <w:r>
              <w:rPr>
                <w:lang w:val="pt-BR"/>
              </w:rPr>
              <w:t>Etec</w:t>
            </w:r>
            <w:proofErr w:type="spellEnd"/>
            <w:r>
              <w:rPr>
                <w:lang w:val="pt-BR"/>
              </w:rPr>
              <w:t xml:space="preserve"> Prof.ª Maria Cristina Medeiros participou da Palestra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</w:t>
            </w:r>
            <w:proofErr w:type="gramStart"/>
            <w:r>
              <w:rPr>
                <w:lang w:val="pt-BR"/>
              </w:rPr>
              <w:t>Informática ,</w:t>
            </w:r>
            <w:proofErr w:type="gramEnd"/>
            <w:r>
              <w:rPr>
                <w:lang w:val="pt-BR"/>
              </w:rPr>
              <w:t xml:space="preserve"> com a carga horária de 1 hora no dia 19/10/2023.</w:t>
            </w:r>
          </w:p>
          <w:p w:rsidR="009F0A05" w:rsidRDefault="009F0A05" w:rsidP="0060197A">
            <w:pPr>
              <w:rPr>
                <w:lang w:val="pt-BR"/>
              </w:rPr>
            </w:pPr>
          </w:p>
          <w:p w:rsidR="009F0A05" w:rsidRPr="00854A9B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</w:tr>
      <w:tr w:rsidR="009F0A05" w:rsidRPr="00854A9B" w:rsidTr="00706B03">
        <w:trPr>
          <w:trHeight w:val="879"/>
          <w:jc w:val="center"/>
        </w:trPr>
        <w:tc>
          <w:tcPr>
            <w:tcW w:w="8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53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1260" w:type="dxa"/>
          </w:tcPr>
          <w:p w:rsidR="009F0A05" w:rsidRPr="00854A9B" w:rsidRDefault="009F0A05" w:rsidP="00AA0737">
            <w:pPr>
              <w:rPr>
                <w:lang w:val="pt-BR"/>
              </w:rPr>
            </w:pPr>
          </w:p>
        </w:tc>
        <w:tc>
          <w:tcPr>
            <w:tcW w:w="3330" w:type="dxa"/>
            <w:vAlign w:val="bottom"/>
          </w:tcPr>
          <w:p w:rsidR="009F0A05" w:rsidRPr="00854A9B" w:rsidRDefault="009F0A05" w:rsidP="0060197A">
            <w:pPr>
              <w:rPr>
                <w:lang w:val="pt-BR"/>
              </w:rPr>
            </w:pPr>
          </w:p>
        </w:tc>
        <w:tc>
          <w:tcPr>
            <w:tcW w:w="225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</w:tr>
      <w:tr w:rsidR="009F0A05" w:rsidRPr="00854A9B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531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88960" behindDoc="0" locked="0" layoutInCell="1" allowOverlap="1" wp14:anchorId="239B0EF3">
                  <wp:simplePos x="0" y="0"/>
                  <wp:positionH relativeFrom="column">
                    <wp:posOffset>885825</wp:posOffset>
                  </wp:positionH>
                  <wp:positionV relativeFrom="paragraph">
                    <wp:posOffset>-230505</wp:posOffset>
                  </wp:positionV>
                  <wp:extent cx="1844040" cy="511810"/>
                  <wp:effectExtent l="0" t="0" r="3810" b="2540"/>
                  <wp:wrapNone/>
                  <wp:docPr id="273" name="Imagem 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Francisco Jewtif</w:t>
            </w:r>
          </w:p>
          <w:p w:rsidR="009F0A05" w:rsidRPr="00854A9B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 xml:space="preserve">Palestrante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245" name="Retângulo 245" descr="Ficheiro:Assinatura Francisco Gentil.svg – Wikipédia, a enciclopédia livr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41DB357" id="Retângulo 245" o:spid="_x0000_s1026" alt="Ficheiro:Assinatura Francisco Gentil.svg – Wikipédia, a enciclopédia liv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Rstagv4CAAATBgAADgAAAAAAAAAAAAAAAAAuAgAAZHJzL2Uyb0RvYy54bWxQSwECLQAUAAYACAAA&#10;ACEATKDpLNgAAAADAQAADwAAAAAAAAAAAAAAAABYBQAAZHJzL2Rvd25yZXYueG1sUEsFBgAAAAAE&#10;AAQA8wAAAF0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333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89984" behindDoc="0" locked="0" layoutInCell="1" allowOverlap="1" wp14:anchorId="5360B1A9">
                  <wp:simplePos x="0" y="0"/>
                  <wp:positionH relativeFrom="column">
                    <wp:posOffset>283210</wp:posOffset>
                  </wp:positionH>
                  <wp:positionV relativeFrom="paragraph">
                    <wp:posOffset>-202565</wp:posOffset>
                  </wp:positionV>
                  <wp:extent cx="1695450" cy="468630"/>
                  <wp:effectExtent l="0" t="0" r="0" b="7620"/>
                  <wp:wrapNone/>
                  <wp:docPr id="274" name="Imagem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199"/>
                          <a:stretch/>
                        </pic:blipFill>
                        <pic:spPr bwMode="auto">
                          <a:xfrm>
                            <a:off x="0" y="0"/>
                            <a:ext cx="1695450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Natália de Andrade</w:t>
            </w:r>
          </w:p>
          <w:p w:rsidR="009F0A05" w:rsidRPr="00854A9B" w:rsidRDefault="009F0A05" w:rsidP="00CE10FA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Diretora</w:t>
            </w:r>
          </w:p>
        </w:tc>
        <w:tc>
          <w:tcPr>
            <w:tcW w:w="225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</w:tr>
    </w:tbl>
    <w:p w:rsidR="009F0A05" w:rsidRDefault="009F0A05" w:rsidP="00AA0737">
      <w:pPr>
        <w:pStyle w:val="Corpodetexto"/>
        <w:rPr>
          <w:lang w:val="pt-BR"/>
        </w:rPr>
        <w:sectPr w:rsidR="009F0A05" w:rsidSect="009F0A05">
          <w:headerReference w:type="default" r:id="rId21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9F0A05" w:rsidRPr="00854A9B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9F0A05" w:rsidRPr="00870367" w:rsidRDefault="009F0A05" w:rsidP="00AA0737">
            <w:pPr>
              <w:pStyle w:val="Ttulo"/>
              <w:rPr>
                <w:b/>
                <w:lang w:val="pt-BR"/>
              </w:rPr>
            </w:pPr>
            <w:r w:rsidRPr="00870367">
              <w:rPr>
                <w:b/>
                <w:noProof/>
              </w:rPr>
              <w:lastRenderedPageBreak/>
              <w:drawing>
                <wp:anchor distT="0" distB="0" distL="114300" distR="114300" simplePos="0" relativeHeight="251692032" behindDoc="0" locked="0" layoutInCell="1" allowOverlap="1">
                  <wp:simplePos x="0" y="0"/>
                  <wp:positionH relativeFrom="column">
                    <wp:posOffset>7551420</wp:posOffset>
                  </wp:positionH>
                  <wp:positionV relativeFrom="paragraph">
                    <wp:posOffset>-1140460</wp:posOffset>
                  </wp:positionV>
                  <wp:extent cx="1704975" cy="1409700"/>
                  <wp:effectExtent l="0" t="0" r="0" b="0"/>
                  <wp:wrapNone/>
                  <wp:docPr id="303" name="Imagem 303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6923" b="90000" l="9857" r="89825">
                                        <a14:foregroundMark x1="34499" y1="15769" x2="34499" y2="15769"/>
                                        <a14:foregroundMark x1="42925" y1="10577" x2="42925" y2="10577"/>
                                        <a14:foregroundMark x1="31955" y1="34423" x2="31955" y2="34423"/>
                                        <a14:foregroundMark x1="34022" y1="30962" x2="43561" y2="62115"/>
                                        <a14:foregroundMark x1="43561" y1="62115" x2="57075" y2="58077"/>
                                        <a14:foregroundMark x1="57075" y1="58077" x2="60413" y2="45577"/>
                                        <a14:foregroundMark x1="60413" y1="45577" x2="59300" y2="35385"/>
                                        <a14:foregroundMark x1="59300" y1="35385" x2="46105" y2="31154"/>
                                        <a14:foregroundMark x1="46105" y1="31154" x2="38951" y2="46731"/>
                                        <a14:foregroundMark x1="38951" y1="46731" x2="43561" y2="58654"/>
                                        <a14:foregroundMark x1="43561" y1="58654" x2="56280" y2="61731"/>
                                        <a14:foregroundMark x1="56280" y1="61731" x2="67568" y2="51731"/>
                                        <a14:foregroundMark x1="67568" y1="51731" x2="65024" y2="34808"/>
                                        <a14:foregroundMark x1="65024" y1="34808" x2="54531" y2="34231"/>
                                        <a14:foregroundMark x1="54531" y1="34231" x2="42766" y2="50385"/>
                                        <a14:foregroundMark x1="42766" y1="50385" x2="42607" y2="67308"/>
                                        <a14:foregroundMark x1="42607" y1="67308" x2="50556" y2="71731"/>
                                        <a14:foregroundMark x1="50556" y1="71731" x2="60095" y2="60192"/>
                                        <a14:foregroundMark x1="60095" y1="60192" x2="56757" y2="46154"/>
                                        <a14:foregroundMark x1="56757" y1="46154" x2="44038" y2="40962"/>
                                        <a14:foregroundMark x1="44038" y1="40962" x2="43879" y2="44231"/>
                                        <a14:foregroundMark x1="43084" y1="10192" x2="43084" y2="10192"/>
                                        <a14:foregroundMark x1="38633" y1="22885" x2="32591" y2="35962"/>
                                        <a14:foregroundMark x1="32591" y1="35962" x2="34181" y2="59615"/>
                                        <a14:foregroundMark x1="34181" y1="59615" x2="47218" y2="66346"/>
                                        <a14:foregroundMark x1="47218" y1="66346" x2="54690" y2="62308"/>
                                        <a14:foregroundMark x1="54690" y1="62308" x2="56439" y2="48269"/>
                                        <a14:foregroundMark x1="56439" y1="48269" x2="53895" y2="34038"/>
                                        <a14:foregroundMark x1="53895" y1="34038" x2="45151" y2="26923"/>
                                        <a14:foregroundMark x1="45151" y1="26923" x2="34658" y2="29231"/>
                                        <a14:foregroundMark x1="34658" y1="29231" x2="28458" y2="40000"/>
                                        <a14:foregroundMark x1="28458" y1="40000" x2="28140" y2="50385"/>
                                        <a14:foregroundMark x1="28140" y1="50385" x2="30366" y2="60385"/>
                                        <a14:foregroundMark x1="30366" y1="60385" x2="43879" y2="78654"/>
                                        <a14:foregroundMark x1="43879" y1="78654" x2="53418" y2="78269"/>
                                        <a14:foregroundMark x1="53418" y1="78269" x2="70429" y2="62692"/>
                                        <a14:foregroundMark x1="70429" y1="62692" x2="75199" y2="50385"/>
                                        <a14:foregroundMark x1="75199" y1="50385" x2="76312" y2="38462"/>
                                        <a14:foregroundMark x1="76312" y1="38462" x2="71065" y2="17692"/>
                                        <a14:foregroundMark x1="71065" y1="17692" x2="50079" y2="11731"/>
                                        <a14:foregroundMark x1="36566" y1="14615" x2="35930" y2="25192"/>
                                        <a14:foregroundMark x1="35930" y1="25192" x2="29253" y2="39615"/>
                                        <a14:foregroundMark x1="29253" y1="39615" x2="27027" y2="56346"/>
                                        <a14:foregroundMark x1="20986" y1="42692" x2="27822" y2="35000"/>
                                        <a14:foregroundMark x1="27822" y1="35000" x2="31955" y2="25769"/>
                                        <a14:foregroundMark x1="31955" y1="25769" x2="36407" y2="21731"/>
                                        <a14:foregroundMark x1="38633" y1="13654" x2="74563" y2="30192"/>
                                        <a14:foregroundMark x1="79491" y1="39231" x2="65183" y2="78654"/>
                                        <a14:foregroundMark x1="58983" y1="23269" x2="51669" y2="39038"/>
                                        <a14:foregroundMark x1="35294" y1="57308" x2="43879" y2="59423"/>
                                        <a14:foregroundMark x1="48490" y1="7500" x2="48490" y2="7500"/>
                                        <a14:foregroundMark x1="55326" y1="7500" x2="55326" y2="7500"/>
                                        <a14:foregroundMark x1="48013" y1="7500" x2="48013" y2="7500"/>
                                        <a14:foregroundMark x1="46741" y1="8077" x2="54690" y2="6923"/>
                                        <a14:foregroundMark x1="54690" y1="6923" x2="56916" y2="692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70367">
              <w:rPr>
                <w:b/>
                <w:sz w:val="96"/>
                <w:lang w:val="pt-BR"/>
              </w:rPr>
              <w:t>CERTIFICADO</w:t>
            </w:r>
            <w:r w:rsidRPr="00870367">
              <w:rPr>
                <w:b/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sdt>
          <w:sdtPr>
            <w:rPr>
              <w:lang w:val="pt-BR"/>
            </w:rPr>
            <w:id w:val="-1198454628"/>
            <w:placeholder>
              <w:docPart w:val="C8A637F5BE0E483E80D1B2CF68A45F8B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9F0A05" w:rsidRPr="00854A9B" w:rsidRDefault="009F0A05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Nome"/>
              <w:rPr>
                <w:lang w:val="pt-BR"/>
              </w:rPr>
            </w:pPr>
            <w:r w:rsidRPr="00384B9B">
              <w:rPr>
                <w:noProof/>
                <w:sz w:val="52"/>
                <w:lang w:val="pt-BR"/>
              </w:rPr>
              <w:t>Camila</w:t>
            </w:r>
          </w:p>
        </w:tc>
      </w:tr>
      <w:tr w:rsidR="009F0A05" w:rsidRPr="00854A9B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9F0A05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 </w:t>
            </w:r>
            <w:r w:rsidRPr="00384B9B">
              <w:rPr>
                <w:noProof/>
                <w:lang w:val="pt-BR"/>
              </w:rPr>
              <w:t>Camila</w:t>
            </w:r>
            <w:r>
              <w:rPr>
                <w:lang w:val="pt-BR"/>
              </w:rPr>
              <w:t xml:space="preserve">, RG: </w:t>
            </w:r>
            <w:r w:rsidRPr="00384B9B">
              <w:rPr>
                <w:noProof/>
                <w:lang w:val="pt-BR"/>
              </w:rPr>
              <w:t>33.333.333-c</w:t>
            </w:r>
            <w:r>
              <w:rPr>
                <w:lang w:val="pt-BR"/>
              </w:rPr>
              <w:t xml:space="preserve">, do curso de </w:t>
            </w:r>
            <w:r w:rsidRPr="00384B9B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da </w:t>
            </w:r>
            <w:proofErr w:type="spellStart"/>
            <w:r>
              <w:rPr>
                <w:lang w:val="pt-BR"/>
              </w:rPr>
              <w:t>Etec</w:t>
            </w:r>
            <w:proofErr w:type="spellEnd"/>
            <w:r>
              <w:rPr>
                <w:lang w:val="pt-BR"/>
              </w:rPr>
              <w:t xml:space="preserve"> Prof.ª Maria Cristina Medeiros participou da Palestra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</w:t>
            </w:r>
            <w:proofErr w:type="gramStart"/>
            <w:r>
              <w:rPr>
                <w:lang w:val="pt-BR"/>
              </w:rPr>
              <w:t>Informática ,</w:t>
            </w:r>
            <w:proofErr w:type="gramEnd"/>
            <w:r>
              <w:rPr>
                <w:lang w:val="pt-BR"/>
              </w:rPr>
              <w:t xml:space="preserve"> com a carga horária de 1 hora no dia 19/10/2023.</w:t>
            </w:r>
          </w:p>
          <w:p w:rsidR="009F0A05" w:rsidRDefault="009F0A05" w:rsidP="0060197A">
            <w:pPr>
              <w:rPr>
                <w:lang w:val="pt-BR"/>
              </w:rPr>
            </w:pPr>
          </w:p>
          <w:p w:rsidR="009F0A05" w:rsidRPr="00854A9B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</w:tr>
      <w:tr w:rsidR="009F0A05" w:rsidRPr="00854A9B" w:rsidTr="00706B03">
        <w:trPr>
          <w:trHeight w:val="879"/>
          <w:jc w:val="center"/>
        </w:trPr>
        <w:tc>
          <w:tcPr>
            <w:tcW w:w="8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53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1260" w:type="dxa"/>
          </w:tcPr>
          <w:p w:rsidR="009F0A05" w:rsidRPr="00854A9B" w:rsidRDefault="009F0A05" w:rsidP="00AA0737">
            <w:pPr>
              <w:rPr>
                <w:lang w:val="pt-BR"/>
              </w:rPr>
            </w:pPr>
          </w:p>
        </w:tc>
        <w:tc>
          <w:tcPr>
            <w:tcW w:w="3330" w:type="dxa"/>
            <w:vAlign w:val="bottom"/>
          </w:tcPr>
          <w:p w:rsidR="009F0A05" w:rsidRPr="00854A9B" w:rsidRDefault="009F0A05" w:rsidP="0060197A">
            <w:pPr>
              <w:rPr>
                <w:lang w:val="pt-BR"/>
              </w:rPr>
            </w:pPr>
          </w:p>
        </w:tc>
        <w:tc>
          <w:tcPr>
            <w:tcW w:w="225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</w:tr>
      <w:tr w:rsidR="009F0A05" w:rsidRPr="00854A9B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531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93056" behindDoc="0" locked="0" layoutInCell="1" allowOverlap="1" wp14:anchorId="239B0EF3">
                  <wp:simplePos x="0" y="0"/>
                  <wp:positionH relativeFrom="column">
                    <wp:posOffset>885825</wp:posOffset>
                  </wp:positionH>
                  <wp:positionV relativeFrom="paragraph">
                    <wp:posOffset>-230505</wp:posOffset>
                  </wp:positionV>
                  <wp:extent cx="1844040" cy="511810"/>
                  <wp:effectExtent l="0" t="0" r="3810" b="2540"/>
                  <wp:wrapNone/>
                  <wp:docPr id="304" name="Imagem 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Francisco Jewtif</w:t>
            </w:r>
          </w:p>
          <w:p w:rsidR="009F0A05" w:rsidRPr="00854A9B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 xml:space="preserve">Palestrante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276" name="Retângulo 276" descr="Ficheiro:Assinatura Francisco Gentil.svg – Wikipédia, a enciclopédia livr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7FCA0D3" id="Retângulo 276" o:spid="_x0000_s1026" alt="Ficheiro:Assinatura Francisco Gentil.svg – Wikipédia, a enciclopédia liv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1+b8ff4CAAATBgAADgAAAAAAAAAAAAAAAAAuAgAAZHJzL2Uyb0RvYy54bWxQSwECLQAUAAYACAAA&#10;ACEATKDpLNgAAAADAQAADwAAAAAAAAAAAAAAAABYBQAAZHJzL2Rvd25yZXYueG1sUEsFBgAAAAAE&#10;AAQA8wAAAF0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333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94080" behindDoc="0" locked="0" layoutInCell="1" allowOverlap="1" wp14:anchorId="5360B1A9">
                  <wp:simplePos x="0" y="0"/>
                  <wp:positionH relativeFrom="column">
                    <wp:posOffset>283210</wp:posOffset>
                  </wp:positionH>
                  <wp:positionV relativeFrom="paragraph">
                    <wp:posOffset>-202565</wp:posOffset>
                  </wp:positionV>
                  <wp:extent cx="1695450" cy="468630"/>
                  <wp:effectExtent l="0" t="0" r="0" b="7620"/>
                  <wp:wrapNone/>
                  <wp:docPr id="305" name="Imagem 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199"/>
                          <a:stretch/>
                        </pic:blipFill>
                        <pic:spPr bwMode="auto">
                          <a:xfrm>
                            <a:off x="0" y="0"/>
                            <a:ext cx="1695450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Natália de Andrade</w:t>
            </w:r>
          </w:p>
          <w:p w:rsidR="009F0A05" w:rsidRPr="00854A9B" w:rsidRDefault="009F0A05" w:rsidP="00CE10FA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Diretora</w:t>
            </w:r>
          </w:p>
        </w:tc>
        <w:tc>
          <w:tcPr>
            <w:tcW w:w="225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</w:tr>
    </w:tbl>
    <w:p w:rsidR="009F0A05" w:rsidRDefault="009F0A05" w:rsidP="00AA0737">
      <w:pPr>
        <w:pStyle w:val="Corpodetexto"/>
        <w:rPr>
          <w:lang w:val="pt-BR"/>
        </w:rPr>
        <w:sectPr w:rsidR="009F0A05" w:rsidSect="009F0A05">
          <w:headerReference w:type="default" r:id="rId22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9F0A05" w:rsidRPr="00854A9B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9F0A05" w:rsidRPr="00870367" w:rsidRDefault="009F0A05" w:rsidP="00AA0737">
            <w:pPr>
              <w:pStyle w:val="Ttulo"/>
              <w:rPr>
                <w:b/>
                <w:lang w:val="pt-BR"/>
              </w:rPr>
            </w:pPr>
            <w:r w:rsidRPr="00870367">
              <w:rPr>
                <w:b/>
                <w:noProof/>
              </w:rPr>
              <w:lastRenderedPageBreak/>
              <w:drawing>
                <wp:anchor distT="0" distB="0" distL="114300" distR="114300" simplePos="0" relativeHeight="251696128" behindDoc="0" locked="0" layoutInCell="1" allowOverlap="1">
                  <wp:simplePos x="0" y="0"/>
                  <wp:positionH relativeFrom="column">
                    <wp:posOffset>7551420</wp:posOffset>
                  </wp:positionH>
                  <wp:positionV relativeFrom="paragraph">
                    <wp:posOffset>-1140460</wp:posOffset>
                  </wp:positionV>
                  <wp:extent cx="1704975" cy="1409700"/>
                  <wp:effectExtent l="0" t="0" r="0" b="0"/>
                  <wp:wrapNone/>
                  <wp:docPr id="334" name="Imagem 334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6923" b="90000" l="9857" r="89825">
                                        <a14:foregroundMark x1="34499" y1="15769" x2="34499" y2="15769"/>
                                        <a14:foregroundMark x1="42925" y1="10577" x2="42925" y2="10577"/>
                                        <a14:foregroundMark x1="31955" y1="34423" x2="31955" y2="34423"/>
                                        <a14:foregroundMark x1="34022" y1="30962" x2="43561" y2="62115"/>
                                        <a14:foregroundMark x1="43561" y1="62115" x2="57075" y2="58077"/>
                                        <a14:foregroundMark x1="57075" y1="58077" x2="60413" y2="45577"/>
                                        <a14:foregroundMark x1="60413" y1="45577" x2="59300" y2="35385"/>
                                        <a14:foregroundMark x1="59300" y1="35385" x2="46105" y2="31154"/>
                                        <a14:foregroundMark x1="46105" y1="31154" x2="38951" y2="46731"/>
                                        <a14:foregroundMark x1="38951" y1="46731" x2="43561" y2="58654"/>
                                        <a14:foregroundMark x1="43561" y1="58654" x2="56280" y2="61731"/>
                                        <a14:foregroundMark x1="56280" y1="61731" x2="67568" y2="51731"/>
                                        <a14:foregroundMark x1="67568" y1="51731" x2="65024" y2="34808"/>
                                        <a14:foregroundMark x1="65024" y1="34808" x2="54531" y2="34231"/>
                                        <a14:foregroundMark x1="54531" y1="34231" x2="42766" y2="50385"/>
                                        <a14:foregroundMark x1="42766" y1="50385" x2="42607" y2="67308"/>
                                        <a14:foregroundMark x1="42607" y1="67308" x2="50556" y2="71731"/>
                                        <a14:foregroundMark x1="50556" y1="71731" x2="60095" y2="60192"/>
                                        <a14:foregroundMark x1="60095" y1="60192" x2="56757" y2="46154"/>
                                        <a14:foregroundMark x1="56757" y1="46154" x2="44038" y2="40962"/>
                                        <a14:foregroundMark x1="44038" y1="40962" x2="43879" y2="44231"/>
                                        <a14:foregroundMark x1="43084" y1="10192" x2="43084" y2="10192"/>
                                        <a14:foregroundMark x1="38633" y1="22885" x2="32591" y2="35962"/>
                                        <a14:foregroundMark x1="32591" y1="35962" x2="34181" y2="59615"/>
                                        <a14:foregroundMark x1="34181" y1="59615" x2="47218" y2="66346"/>
                                        <a14:foregroundMark x1="47218" y1="66346" x2="54690" y2="62308"/>
                                        <a14:foregroundMark x1="54690" y1="62308" x2="56439" y2="48269"/>
                                        <a14:foregroundMark x1="56439" y1="48269" x2="53895" y2="34038"/>
                                        <a14:foregroundMark x1="53895" y1="34038" x2="45151" y2="26923"/>
                                        <a14:foregroundMark x1="45151" y1="26923" x2="34658" y2="29231"/>
                                        <a14:foregroundMark x1="34658" y1="29231" x2="28458" y2="40000"/>
                                        <a14:foregroundMark x1="28458" y1="40000" x2="28140" y2="50385"/>
                                        <a14:foregroundMark x1="28140" y1="50385" x2="30366" y2="60385"/>
                                        <a14:foregroundMark x1="30366" y1="60385" x2="43879" y2="78654"/>
                                        <a14:foregroundMark x1="43879" y1="78654" x2="53418" y2="78269"/>
                                        <a14:foregroundMark x1="53418" y1="78269" x2="70429" y2="62692"/>
                                        <a14:foregroundMark x1="70429" y1="62692" x2="75199" y2="50385"/>
                                        <a14:foregroundMark x1="75199" y1="50385" x2="76312" y2="38462"/>
                                        <a14:foregroundMark x1="76312" y1="38462" x2="71065" y2="17692"/>
                                        <a14:foregroundMark x1="71065" y1="17692" x2="50079" y2="11731"/>
                                        <a14:foregroundMark x1="36566" y1="14615" x2="35930" y2="25192"/>
                                        <a14:foregroundMark x1="35930" y1="25192" x2="29253" y2="39615"/>
                                        <a14:foregroundMark x1="29253" y1="39615" x2="27027" y2="56346"/>
                                        <a14:foregroundMark x1="20986" y1="42692" x2="27822" y2="35000"/>
                                        <a14:foregroundMark x1="27822" y1="35000" x2="31955" y2="25769"/>
                                        <a14:foregroundMark x1="31955" y1="25769" x2="36407" y2="21731"/>
                                        <a14:foregroundMark x1="38633" y1="13654" x2="74563" y2="30192"/>
                                        <a14:foregroundMark x1="79491" y1="39231" x2="65183" y2="78654"/>
                                        <a14:foregroundMark x1="58983" y1="23269" x2="51669" y2="39038"/>
                                        <a14:foregroundMark x1="35294" y1="57308" x2="43879" y2="59423"/>
                                        <a14:foregroundMark x1="48490" y1="7500" x2="48490" y2="7500"/>
                                        <a14:foregroundMark x1="55326" y1="7500" x2="55326" y2="7500"/>
                                        <a14:foregroundMark x1="48013" y1="7500" x2="48013" y2="7500"/>
                                        <a14:foregroundMark x1="46741" y1="8077" x2="54690" y2="6923"/>
                                        <a14:foregroundMark x1="54690" y1="6923" x2="56916" y2="692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70367">
              <w:rPr>
                <w:b/>
                <w:sz w:val="96"/>
                <w:lang w:val="pt-BR"/>
              </w:rPr>
              <w:t>CERTIFICADO</w:t>
            </w:r>
            <w:r w:rsidRPr="00870367">
              <w:rPr>
                <w:b/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sdt>
          <w:sdtPr>
            <w:rPr>
              <w:lang w:val="pt-BR"/>
            </w:rPr>
            <w:id w:val="188183838"/>
            <w:placeholder>
              <w:docPart w:val="696453802DB84052B6AFA3826FC5C82F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9F0A05" w:rsidRPr="00854A9B" w:rsidRDefault="009F0A05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Nome"/>
              <w:rPr>
                <w:lang w:val="pt-BR"/>
              </w:rPr>
            </w:pPr>
            <w:r w:rsidRPr="00384B9B">
              <w:rPr>
                <w:noProof/>
                <w:sz w:val="52"/>
                <w:lang w:val="pt-BR"/>
              </w:rPr>
              <w:t>João Pedro Morangoni</w:t>
            </w:r>
          </w:p>
        </w:tc>
      </w:tr>
      <w:tr w:rsidR="009F0A05" w:rsidRPr="00854A9B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9F0A05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 </w:t>
            </w:r>
            <w:r w:rsidRPr="00384B9B">
              <w:rPr>
                <w:noProof/>
                <w:lang w:val="pt-BR"/>
              </w:rPr>
              <w:t>João Pedro Morangoni</w:t>
            </w:r>
            <w:r>
              <w:rPr>
                <w:lang w:val="pt-BR"/>
              </w:rPr>
              <w:t xml:space="preserve">, RG: </w:t>
            </w:r>
            <w:r w:rsidRPr="00384B9B">
              <w:rPr>
                <w:noProof/>
                <w:lang w:val="pt-BR"/>
              </w:rPr>
              <w:t>12.243.123-2</w:t>
            </w:r>
            <w:r>
              <w:rPr>
                <w:lang w:val="pt-BR"/>
              </w:rPr>
              <w:t xml:space="preserve">, do curso de </w:t>
            </w:r>
            <w:r w:rsidRPr="00384B9B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da </w:t>
            </w:r>
            <w:proofErr w:type="spellStart"/>
            <w:r>
              <w:rPr>
                <w:lang w:val="pt-BR"/>
              </w:rPr>
              <w:t>Etec</w:t>
            </w:r>
            <w:proofErr w:type="spellEnd"/>
            <w:r>
              <w:rPr>
                <w:lang w:val="pt-BR"/>
              </w:rPr>
              <w:t xml:space="preserve"> Prof.ª Maria Cristina Medeiros participou da Palestra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</w:t>
            </w:r>
            <w:proofErr w:type="gramStart"/>
            <w:r>
              <w:rPr>
                <w:lang w:val="pt-BR"/>
              </w:rPr>
              <w:t>Informática ,</w:t>
            </w:r>
            <w:proofErr w:type="gramEnd"/>
            <w:r>
              <w:rPr>
                <w:lang w:val="pt-BR"/>
              </w:rPr>
              <w:t xml:space="preserve"> com a carga horária de 1 hora no dia 19/10/2023.</w:t>
            </w:r>
          </w:p>
          <w:p w:rsidR="009F0A05" w:rsidRDefault="009F0A05" w:rsidP="0060197A">
            <w:pPr>
              <w:rPr>
                <w:lang w:val="pt-BR"/>
              </w:rPr>
            </w:pPr>
          </w:p>
          <w:p w:rsidR="009F0A05" w:rsidRPr="00854A9B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</w:tr>
      <w:tr w:rsidR="009F0A05" w:rsidRPr="00854A9B" w:rsidTr="00706B03">
        <w:trPr>
          <w:trHeight w:val="879"/>
          <w:jc w:val="center"/>
        </w:trPr>
        <w:tc>
          <w:tcPr>
            <w:tcW w:w="8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53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1260" w:type="dxa"/>
          </w:tcPr>
          <w:p w:rsidR="009F0A05" w:rsidRPr="00854A9B" w:rsidRDefault="009F0A05" w:rsidP="00AA0737">
            <w:pPr>
              <w:rPr>
                <w:lang w:val="pt-BR"/>
              </w:rPr>
            </w:pPr>
          </w:p>
        </w:tc>
        <w:tc>
          <w:tcPr>
            <w:tcW w:w="3330" w:type="dxa"/>
            <w:vAlign w:val="bottom"/>
          </w:tcPr>
          <w:p w:rsidR="009F0A05" w:rsidRPr="00854A9B" w:rsidRDefault="009F0A05" w:rsidP="0060197A">
            <w:pPr>
              <w:rPr>
                <w:lang w:val="pt-BR"/>
              </w:rPr>
            </w:pPr>
          </w:p>
        </w:tc>
        <w:tc>
          <w:tcPr>
            <w:tcW w:w="225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</w:tr>
      <w:tr w:rsidR="009F0A05" w:rsidRPr="00854A9B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531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97152" behindDoc="0" locked="0" layoutInCell="1" allowOverlap="1" wp14:anchorId="239B0EF3">
                  <wp:simplePos x="0" y="0"/>
                  <wp:positionH relativeFrom="column">
                    <wp:posOffset>885825</wp:posOffset>
                  </wp:positionH>
                  <wp:positionV relativeFrom="paragraph">
                    <wp:posOffset>-230505</wp:posOffset>
                  </wp:positionV>
                  <wp:extent cx="1844040" cy="511810"/>
                  <wp:effectExtent l="0" t="0" r="3810" b="2540"/>
                  <wp:wrapNone/>
                  <wp:docPr id="335" name="Imagem 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Francisco Jewtif</w:t>
            </w:r>
          </w:p>
          <w:p w:rsidR="009F0A05" w:rsidRPr="00854A9B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 xml:space="preserve">Palestrante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307" name="Retângulo 307" descr="Ficheiro:Assinatura Francisco Gentil.svg – Wikipédia, a enciclopédia livr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1B52AF5" id="Retângulo 307" o:spid="_x0000_s1026" alt="Ficheiro:Assinatura Francisco Gentil.svg – Wikipédia, a enciclopédia liv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eYXxHf4CAAATBgAADgAAAAAAAAAAAAAAAAAuAgAAZHJzL2Uyb0RvYy54bWxQSwECLQAUAAYACAAA&#10;ACEATKDpLNgAAAADAQAADwAAAAAAAAAAAAAAAABYBQAAZHJzL2Rvd25yZXYueG1sUEsFBgAAAAAE&#10;AAQA8wAAAF0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333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698176" behindDoc="0" locked="0" layoutInCell="1" allowOverlap="1" wp14:anchorId="5360B1A9">
                  <wp:simplePos x="0" y="0"/>
                  <wp:positionH relativeFrom="column">
                    <wp:posOffset>283210</wp:posOffset>
                  </wp:positionH>
                  <wp:positionV relativeFrom="paragraph">
                    <wp:posOffset>-202565</wp:posOffset>
                  </wp:positionV>
                  <wp:extent cx="1695450" cy="468630"/>
                  <wp:effectExtent l="0" t="0" r="0" b="7620"/>
                  <wp:wrapNone/>
                  <wp:docPr id="336" name="Imagem 3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199"/>
                          <a:stretch/>
                        </pic:blipFill>
                        <pic:spPr bwMode="auto">
                          <a:xfrm>
                            <a:off x="0" y="0"/>
                            <a:ext cx="1695450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Natália de Andrade</w:t>
            </w:r>
          </w:p>
          <w:p w:rsidR="009F0A05" w:rsidRPr="00854A9B" w:rsidRDefault="009F0A05" w:rsidP="00CE10FA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Diretora</w:t>
            </w:r>
          </w:p>
        </w:tc>
        <w:tc>
          <w:tcPr>
            <w:tcW w:w="225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</w:tr>
    </w:tbl>
    <w:p w:rsidR="009F0A05" w:rsidRDefault="009F0A05" w:rsidP="00AA0737">
      <w:pPr>
        <w:pStyle w:val="Corpodetexto"/>
        <w:rPr>
          <w:lang w:val="pt-BR"/>
        </w:rPr>
        <w:sectPr w:rsidR="009F0A05" w:rsidSect="009F0A05">
          <w:headerReference w:type="default" r:id="rId23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9F0A05" w:rsidRPr="00854A9B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9F0A05" w:rsidRPr="00870367" w:rsidRDefault="009F0A05" w:rsidP="00AA0737">
            <w:pPr>
              <w:pStyle w:val="Ttulo"/>
              <w:rPr>
                <w:b/>
                <w:lang w:val="pt-BR"/>
              </w:rPr>
            </w:pPr>
            <w:r w:rsidRPr="00870367">
              <w:rPr>
                <w:b/>
                <w:noProof/>
              </w:rPr>
              <w:lastRenderedPageBreak/>
              <w:drawing>
                <wp:anchor distT="0" distB="0" distL="114300" distR="114300" simplePos="0" relativeHeight="251700224" behindDoc="0" locked="0" layoutInCell="1" allowOverlap="1">
                  <wp:simplePos x="0" y="0"/>
                  <wp:positionH relativeFrom="column">
                    <wp:posOffset>7551420</wp:posOffset>
                  </wp:positionH>
                  <wp:positionV relativeFrom="paragraph">
                    <wp:posOffset>-1140460</wp:posOffset>
                  </wp:positionV>
                  <wp:extent cx="1704975" cy="1409700"/>
                  <wp:effectExtent l="0" t="0" r="0" b="0"/>
                  <wp:wrapNone/>
                  <wp:docPr id="365" name="Imagem 365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6923" b="90000" l="9857" r="89825">
                                        <a14:foregroundMark x1="34499" y1="15769" x2="34499" y2="15769"/>
                                        <a14:foregroundMark x1="42925" y1="10577" x2="42925" y2="10577"/>
                                        <a14:foregroundMark x1="31955" y1="34423" x2="31955" y2="34423"/>
                                        <a14:foregroundMark x1="34022" y1="30962" x2="43561" y2="62115"/>
                                        <a14:foregroundMark x1="43561" y1="62115" x2="57075" y2="58077"/>
                                        <a14:foregroundMark x1="57075" y1="58077" x2="60413" y2="45577"/>
                                        <a14:foregroundMark x1="60413" y1="45577" x2="59300" y2="35385"/>
                                        <a14:foregroundMark x1="59300" y1="35385" x2="46105" y2="31154"/>
                                        <a14:foregroundMark x1="46105" y1="31154" x2="38951" y2="46731"/>
                                        <a14:foregroundMark x1="38951" y1="46731" x2="43561" y2="58654"/>
                                        <a14:foregroundMark x1="43561" y1="58654" x2="56280" y2="61731"/>
                                        <a14:foregroundMark x1="56280" y1="61731" x2="67568" y2="51731"/>
                                        <a14:foregroundMark x1="67568" y1="51731" x2="65024" y2="34808"/>
                                        <a14:foregroundMark x1="65024" y1="34808" x2="54531" y2="34231"/>
                                        <a14:foregroundMark x1="54531" y1="34231" x2="42766" y2="50385"/>
                                        <a14:foregroundMark x1="42766" y1="50385" x2="42607" y2="67308"/>
                                        <a14:foregroundMark x1="42607" y1="67308" x2="50556" y2="71731"/>
                                        <a14:foregroundMark x1="50556" y1="71731" x2="60095" y2="60192"/>
                                        <a14:foregroundMark x1="60095" y1="60192" x2="56757" y2="46154"/>
                                        <a14:foregroundMark x1="56757" y1="46154" x2="44038" y2="40962"/>
                                        <a14:foregroundMark x1="44038" y1="40962" x2="43879" y2="44231"/>
                                        <a14:foregroundMark x1="43084" y1="10192" x2="43084" y2="10192"/>
                                        <a14:foregroundMark x1="38633" y1="22885" x2="32591" y2="35962"/>
                                        <a14:foregroundMark x1="32591" y1="35962" x2="34181" y2="59615"/>
                                        <a14:foregroundMark x1="34181" y1="59615" x2="47218" y2="66346"/>
                                        <a14:foregroundMark x1="47218" y1="66346" x2="54690" y2="62308"/>
                                        <a14:foregroundMark x1="54690" y1="62308" x2="56439" y2="48269"/>
                                        <a14:foregroundMark x1="56439" y1="48269" x2="53895" y2="34038"/>
                                        <a14:foregroundMark x1="53895" y1="34038" x2="45151" y2="26923"/>
                                        <a14:foregroundMark x1="45151" y1="26923" x2="34658" y2="29231"/>
                                        <a14:foregroundMark x1="34658" y1="29231" x2="28458" y2="40000"/>
                                        <a14:foregroundMark x1="28458" y1="40000" x2="28140" y2="50385"/>
                                        <a14:foregroundMark x1="28140" y1="50385" x2="30366" y2="60385"/>
                                        <a14:foregroundMark x1="30366" y1="60385" x2="43879" y2="78654"/>
                                        <a14:foregroundMark x1="43879" y1="78654" x2="53418" y2="78269"/>
                                        <a14:foregroundMark x1="53418" y1="78269" x2="70429" y2="62692"/>
                                        <a14:foregroundMark x1="70429" y1="62692" x2="75199" y2="50385"/>
                                        <a14:foregroundMark x1="75199" y1="50385" x2="76312" y2="38462"/>
                                        <a14:foregroundMark x1="76312" y1="38462" x2="71065" y2="17692"/>
                                        <a14:foregroundMark x1="71065" y1="17692" x2="50079" y2="11731"/>
                                        <a14:foregroundMark x1="36566" y1="14615" x2="35930" y2="25192"/>
                                        <a14:foregroundMark x1="35930" y1="25192" x2="29253" y2="39615"/>
                                        <a14:foregroundMark x1="29253" y1="39615" x2="27027" y2="56346"/>
                                        <a14:foregroundMark x1="20986" y1="42692" x2="27822" y2="35000"/>
                                        <a14:foregroundMark x1="27822" y1="35000" x2="31955" y2="25769"/>
                                        <a14:foregroundMark x1="31955" y1="25769" x2="36407" y2="21731"/>
                                        <a14:foregroundMark x1="38633" y1="13654" x2="74563" y2="30192"/>
                                        <a14:foregroundMark x1="79491" y1="39231" x2="65183" y2="78654"/>
                                        <a14:foregroundMark x1="58983" y1="23269" x2="51669" y2="39038"/>
                                        <a14:foregroundMark x1="35294" y1="57308" x2="43879" y2="59423"/>
                                        <a14:foregroundMark x1="48490" y1="7500" x2="48490" y2="7500"/>
                                        <a14:foregroundMark x1="55326" y1="7500" x2="55326" y2="7500"/>
                                        <a14:foregroundMark x1="48013" y1="7500" x2="48013" y2="7500"/>
                                        <a14:foregroundMark x1="46741" y1="8077" x2="54690" y2="6923"/>
                                        <a14:foregroundMark x1="54690" y1="6923" x2="56916" y2="692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70367">
              <w:rPr>
                <w:b/>
                <w:sz w:val="96"/>
                <w:lang w:val="pt-BR"/>
              </w:rPr>
              <w:t>CERTIFICADO</w:t>
            </w:r>
            <w:r w:rsidRPr="00870367">
              <w:rPr>
                <w:b/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sdt>
          <w:sdtPr>
            <w:rPr>
              <w:lang w:val="pt-BR"/>
            </w:rPr>
            <w:id w:val="970483161"/>
            <w:placeholder>
              <w:docPart w:val="FB9CBD1816774D91AF64F7C52E4CE3E7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9F0A05" w:rsidRPr="00854A9B" w:rsidRDefault="009F0A05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Nome"/>
              <w:rPr>
                <w:lang w:val="pt-BR"/>
              </w:rPr>
            </w:pPr>
            <w:r w:rsidRPr="00384B9B">
              <w:rPr>
                <w:noProof/>
                <w:sz w:val="52"/>
                <w:lang w:val="pt-BR"/>
              </w:rPr>
              <w:t>Reginaldo</w:t>
            </w:r>
          </w:p>
        </w:tc>
      </w:tr>
      <w:tr w:rsidR="009F0A05" w:rsidRPr="00854A9B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9F0A05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 </w:t>
            </w:r>
            <w:r w:rsidRPr="00384B9B">
              <w:rPr>
                <w:noProof/>
                <w:lang w:val="pt-BR"/>
              </w:rPr>
              <w:t>Reginaldo</w:t>
            </w:r>
            <w:r>
              <w:rPr>
                <w:lang w:val="pt-BR"/>
              </w:rPr>
              <w:t xml:space="preserve">, RG: </w:t>
            </w:r>
            <w:r w:rsidRPr="00384B9B">
              <w:rPr>
                <w:noProof/>
                <w:lang w:val="pt-BR"/>
              </w:rPr>
              <w:t>33.333.444-5</w:t>
            </w:r>
            <w:r>
              <w:rPr>
                <w:lang w:val="pt-BR"/>
              </w:rPr>
              <w:t xml:space="preserve">, do curso de </w:t>
            </w:r>
            <w:r w:rsidRPr="00384B9B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da </w:t>
            </w:r>
            <w:proofErr w:type="spellStart"/>
            <w:r>
              <w:rPr>
                <w:lang w:val="pt-BR"/>
              </w:rPr>
              <w:t>Etec</w:t>
            </w:r>
            <w:proofErr w:type="spellEnd"/>
            <w:r>
              <w:rPr>
                <w:lang w:val="pt-BR"/>
              </w:rPr>
              <w:t xml:space="preserve"> Prof.ª Maria Cristina Medeiros participou da Palestra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</w:t>
            </w:r>
            <w:proofErr w:type="gramStart"/>
            <w:r>
              <w:rPr>
                <w:lang w:val="pt-BR"/>
              </w:rPr>
              <w:t>Informática ,</w:t>
            </w:r>
            <w:proofErr w:type="gramEnd"/>
            <w:r>
              <w:rPr>
                <w:lang w:val="pt-BR"/>
              </w:rPr>
              <w:t xml:space="preserve"> com a carga horária de 1 hora no dia 19/10/2023.</w:t>
            </w:r>
          </w:p>
          <w:p w:rsidR="009F0A05" w:rsidRDefault="009F0A05" w:rsidP="0060197A">
            <w:pPr>
              <w:rPr>
                <w:lang w:val="pt-BR"/>
              </w:rPr>
            </w:pPr>
          </w:p>
          <w:p w:rsidR="009F0A05" w:rsidRPr="00854A9B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</w:tr>
      <w:tr w:rsidR="009F0A05" w:rsidRPr="00854A9B" w:rsidTr="00706B03">
        <w:trPr>
          <w:trHeight w:val="879"/>
          <w:jc w:val="center"/>
        </w:trPr>
        <w:tc>
          <w:tcPr>
            <w:tcW w:w="8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53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1260" w:type="dxa"/>
          </w:tcPr>
          <w:p w:rsidR="009F0A05" w:rsidRPr="00854A9B" w:rsidRDefault="009F0A05" w:rsidP="00AA0737">
            <w:pPr>
              <w:rPr>
                <w:lang w:val="pt-BR"/>
              </w:rPr>
            </w:pPr>
          </w:p>
        </w:tc>
        <w:tc>
          <w:tcPr>
            <w:tcW w:w="3330" w:type="dxa"/>
            <w:vAlign w:val="bottom"/>
          </w:tcPr>
          <w:p w:rsidR="009F0A05" w:rsidRPr="00854A9B" w:rsidRDefault="009F0A05" w:rsidP="0060197A">
            <w:pPr>
              <w:rPr>
                <w:lang w:val="pt-BR"/>
              </w:rPr>
            </w:pPr>
          </w:p>
        </w:tc>
        <w:tc>
          <w:tcPr>
            <w:tcW w:w="225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</w:tr>
      <w:tr w:rsidR="009F0A05" w:rsidRPr="00854A9B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531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01248" behindDoc="0" locked="0" layoutInCell="1" allowOverlap="1" wp14:anchorId="239B0EF3">
                  <wp:simplePos x="0" y="0"/>
                  <wp:positionH relativeFrom="column">
                    <wp:posOffset>885825</wp:posOffset>
                  </wp:positionH>
                  <wp:positionV relativeFrom="paragraph">
                    <wp:posOffset>-230505</wp:posOffset>
                  </wp:positionV>
                  <wp:extent cx="1844040" cy="511810"/>
                  <wp:effectExtent l="0" t="0" r="3810" b="2540"/>
                  <wp:wrapNone/>
                  <wp:docPr id="366" name="Imagem 3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Francisco Jewtif</w:t>
            </w:r>
          </w:p>
          <w:p w:rsidR="009F0A05" w:rsidRPr="00854A9B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 xml:space="preserve">Palestrante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338" name="Retângulo 338" descr="Ficheiro:Assinatura Francisco Gentil.svg – Wikipédia, a enciclopédia livr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C22DF49" id="Retângulo 338" o:spid="_x0000_s1026" alt="Ficheiro:Assinatura Francisco Gentil.svg – Wikipédia, a enciclopédia liv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Ja5VT/4CAAATBgAADgAAAAAAAAAAAAAAAAAuAgAAZHJzL2Uyb0RvYy54bWxQSwECLQAUAAYACAAA&#10;ACEATKDpLNgAAAADAQAADwAAAAAAAAAAAAAAAABYBQAAZHJzL2Rvd25yZXYueG1sUEsFBgAAAAAE&#10;AAQA8wAAAF0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333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02272" behindDoc="0" locked="0" layoutInCell="1" allowOverlap="1" wp14:anchorId="5360B1A9">
                  <wp:simplePos x="0" y="0"/>
                  <wp:positionH relativeFrom="column">
                    <wp:posOffset>283210</wp:posOffset>
                  </wp:positionH>
                  <wp:positionV relativeFrom="paragraph">
                    <wp:posOffset>-202565</wp:posOffset>
                  </wp:positionV>
                  <wp:extent cx="1695450" cy="468630"/>
                  <wp:effectExtent l="0" t="0" r="0" b="7620"/>
                  <wp:wrapNone/>
                  <wp:docPr id="367" name="Imagem 3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199"/>
                          <a:stretch/>
                        </pic:blipFill>
                        <pic:spPr bwMode="auto">
                          <a:xfrm>
                            <a:off x="0" y="0"/>
                            <a:ext cx="1695450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Natália de Andrade</w:t>
            </w:r>
          </w:p>
          <w:p w:rsidR="009F0A05" w:rsidRPr="00854A9B" w:rsidRDefault="009F0A05" w:rsidP="00CE10FA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Diretora</w:t>
            </w:r>
          </w:p>
        </w:tc>
        <w:tc>
          <w:tcPr>
            <w:tcW w:w="225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</w:tr>
    </w:tbl>
    <w:p w:rsidR="009F0A05" w:rsidRDefault="009F0A05" w:rsidP="00AA0737">
      <w:pPr>
        <w:pStyle w:val="Corpodetexto"/>
        <w:rPr>
          <w:lang w:val="pt-BR"/>
        </w:rPr>
        <w:sectPr w:rsidR="009F0A05" w:rsidSect="009F0A05">
          <w:headerReference w:type="default" r:id="rId24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9F0A05" w:rsidRPr="00854A9B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9F0A05" w:rsidRPr="00870367" w:rsidRDefault="009F0A05" w:rsidP="00AA0737">
            <w:pPr>
              <w:pStyle w:val="Ttulo"/>
              <w:rPr>
                <w:b/>
                <w:lang w:val="pt-BR"/>
              </w:rPr>
            </w:pPr>
            <w:r w:rsidRPr="00870367">
              <w:rPr>
                <w:b/>
                <w:noProof/>
              </w:rPr>
              <w:lastRenderedPageBreak/>
              <w:drawing>
                <wp:anchor distT="0" distB="0" distL="114300" distR="114300" simplePos="0" relativeHeight="251704320" behindDoc="0" locked="0" layoutInCell="1" allowOverlap="1">
                  <wp:simplePos x="0" y="0"/>
                  <wp:positionH relativeFrom="column">
                    <wp:posOffset>7551420</wp:posOffset>
                  </wp:positionH>
                  <wp:positionV relativeFrom="paragraph">
                    <wp:posOffset>-1140460</wp:posOffset>
                  </wp:positionV>
                  <wp:extent cx="1704975" cy="1409700"/>
                  <wp:effectExtent l="0" t="0" r="0" b="0"/>
                  <wp:wrapNone/>
                  <wp:docPr id="396" name="Imagem 396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6923" b="90000" l="9857" r="89825">
                                        <a14:foregroundMark x1="34499" y1="15769" x2="34499" y2="15769"/>
                                        <a14:foregroundMark x1="42925" y1="10577" x2="42925" y2="10577"/>
                                        <a14:foregroundMark x1="31955" y1="34423" x2="31955" y2="34423"/>
                                        <a14:foregroundMark x1="34022" y1="30962" x2="43561" y2="62115"/>
                                        <a14:foregroundMark x1="43561" y1="62115" x2="57075" y2="58077"/>
                                        <a14:foregroundMark x1="57075" y1="58077" x2="60413" y2="45577"/>
                                        <a14:foregroundMark x1="60413" y1="45577" x2="59300" y2="35385"/>
                                        <a14:foregroundMark x1="59300" y1="35385" x2="46105" y2="31154"/>
                                        <a14:foregroundMark x1="46105" y1="31154" x2="38951" y2="46731"/>
                                        <a14:foregroundMark x1="38951" y1="46731" x2="43561" y2="58654"/>
                                        <a14:foregroundMark x1="43561" y1="58654" x2="56280" y2="61731"/>
                                        <a14:foregroundMark x1="56280" y1="61731" x2="67568" y2="51731"/>
                                        <a14:foregroundMark x1="67568" y1="51731" x2="65024" y2="34808"/>
                                        <a14:foregroundMark x1="65024" y1="34808" x2="54531" y2="34231"/>
                                        <a14:foregroundMark x1="54531" y1="34231" x2="42766" y2="50385"/>
                                        <a14:foregroundMark x1="42766" y1="50385" x2="42607" y2="67308"/>
                                        <a14:foregroundMark x1="42607" y1="67308" x2="50556" y2="71731"/>
                                        <a14:foregroundMark x1="50556" y1="71731" x2="60095" y2="60192"/>
                                        <a14:foregroundMark x1="60095" y1="60192" x2="56757" y2="46154"/>
                                        <a14:foregroundMark x1="56757" y1="46154" x2="44038" y2="40962"/>
                                        <a14:foregroundMark x1="44038" y1="40962" x2="43879" y2="44231"/>
                                        <a14:foregroundMark x1="43084" y1="10192" x2="43084" y2="10192"/>
                                        <a14:foregroundMark x1="38633" y1="22885" x2="32591" y2="35962"/>
                                        <a14:foregroundMark x1="32591" y1="35962" x2="34181" y2="59615"/>
                                        <a14:foregroundMark x1="34181" y1="59615" x2="47218" y2="66346"/>
                                        <a14:foregroundMark x1="47218" y1="66346" x2="54690" y2="62308"/>
                                        <a14:foregroundMark x1="54690" y1="62308" x2="56439" y2="48269"/>
                                        <a14:foregroundMark x1="56439" y1="48269" x2="53895" y2="34038"/>
                                        <a14:foregroundMark x1="53895" y1="34038" x2="45151" y2="26923"/>
                                        <a14:foregroundMark x1="45151" y1="26923" x2="34658" y2="29231"/>
                                        <a14:foregroundMark x1="34658" y1="29231" x2="28458" y2="40000"/>
                                        <a14:foregroundMark x1="28458" y1="40000" x2="28140" y2="50385"/>
                                        <a14:foregroundMark x1="28140" y1="50385" x2="30366" y2="60385"/>
                                        <a14:foregroundMark x1="30366" y1="60385" x2="43879" y2="78654"/>
                                        <a14:foregroundMark x1="43879" y1="78654" x2="53418" y2="78269"/>
                                        <a14:foregroundMark x1="53418" y1="78269" x2="70429" y2="62692"/>
                                        <a14:foregroundMark x1="70429" y1="62692" x2="75199" y2="50385"/>
                                        <a14:foregroundMark x1="75199" y1="50385" x2="76312" y2="38462"/>
                                        <a14:foregroundMark x1="76312" y1="38462" x2="71065" y2="17692"/>
                                        <a14:foregroundMark x1="71065" y1="17692" x2="50079" y2="11731"/>
                                        <a14:foregroundMark x1="36566" y1="14615" x2="35930" y2="25192"/>
                                        <a14:foregroundMark x1="35930" y1="25192" x2="29253" y2="39615"/>
                                        <a14:foregroundMark x1="29253" y1="39615" x2="27027" y2="56346"/>
                                        <a14:foregroundMark x1="20986" y1="42692" x2="27822" y2="35000"/>
                                        <a14:foregroundMark x1="27822" y1="35000" x2="31955" y2="25769"/>
                                        <a14:foregroundMark x1="31955" y1="25769" x2="36407" y2="21731"/>
                                        <a14:foregroundMark x1="38633" y1="13654" x2="74563" y2="30192"/>
                                        <a14:foregroundMark x1="79491" y1="39231" x2="65183" y2="78654"/>
                                        <a14:foregroundMark x1="58983" y1="23269" x2="51669" y2="39038"/>
                                        <a14:foregroundMark x1="35294" y1="57308" x2="43879" y2="59423"/>
                                        <a14:foregroundMark x1="48490" y1="7500" x2="48490" y2="7500"/>
                                        <a14:foregroundMark x1="55326" y1="7500" x2="55326" y2="7500"/>
                                        <a14:foregroundMark x1="48013" y1="7500" x2="48013" y2="7500"/>
                                        <a14:foregroundMark x1="46741" y1="8077" x2="54690" y2="6923"/>
                                        <a14:foregroundMark x1="54690" y1="6923" x2="56916" y2="692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70367">
              <w:rPr>
                <w:b/>
                <w:sz w:val="96"/>
                <w:lang w:val="pt-BR"/>
              </w:rPr>
              <w:t>CERTIFICADO</w:t>
            </w:r>
            <w:r w:rsidRPr="00870367">
              <w:rPr>
                <w:b/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sdt>
          <w:sdtPr>
            <w:rPr>
              <w:lang w:val="pt-BR"/>
            </w:rPr>
            <w:id w:val="-192545139"/>
            <w:placeholder>
              <w:docPart w:val="BF35A8A321524C4399E01020692DC8E3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9F0A05" w:rsidRPr="00854A9B" w:rsidRDefault="009F0A05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Nome"/>
              <w:rPr>
                <w:lang w:val="pt-BR"/>
              </w:rPr>
            </w:pPr>
            <w:r w:rsidRPr="00384B9B">
              <w:rPr>
                <w:noProof/>
                <w:sz w:val="52"/>
                <w:lang w:val="pt-BR"/>
              </w:rPr>
              <w:t>Pedro Alvares Cabral</w:t>
            </w:r>
          </w:p>
        </w:tc>
      </w:tr>
      <w:tr w:rsidR="009F0A05" w:rsidRPr="00854A9B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9F0A05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 </w:t>
            </w:r>
            <w:r w:rsidRPr="00384B9B">
              <w:rPr>
                <w:noProof/>
                <w:lang w:val="pt-BR"/>
              </w:rPr>
              <w:t>Pedro Alvares Cabral</w:t>
            </w:r>
            <w:r>
              <w:rPr>
                <w:lang w:val="pt-BR"/>
              </w:rPr>
              <w:t xml:space="preserve">, RG: </w:t>
            </w:r>
            <w:r w:rsidRPr="00384B9B">
              <w:rPr>
                <w:noProof/>
                <w:lang w:val="pt-BR"/>
              </w:rPr>
              <w:t>69.692.424-x</w:t>
            </w:r>
            <w:r>
              <w:rPr>
                <w:lang w:val="pt-BR"/>
              </w:rPr>
              <w:t xml:space="preserve">, do curso de </w:t>
            </w:r>
            <w:r w:rsidRPr="00384B9B">
              <w:rPr>
                <w:noProof/>
                <w:lang w:val="pt-BR"/>
              </w:rPr>
              <w:t>Quimica</w:t>
            </w:r>
            <w:r>
              <w:rPr>
                <w:lang w:val="pt-BR"/>
              </w:rPr>
              <w:t xml:space="preserve"> da </w:t>
            </w:r>
            <w:proofErr w:type="spellStart"/>
            <w:r>
              <w:rPr>
                <w:lang w:val="pt-BR"/>
              </w:rPr>
              <w:t>Etec</w:t>
            </w:r>
            <w:proofErr w:type="spellEnd"/>
            <w:r>
              <w:rPr>
                <w:lang w:val="pt-BR"/>
              </w:rPr>
              <w:t xml:space="preserve"> Prof.ª Maria Cristina Medeiros participou da Palestra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</w:t>
            </w:r>
            <w:proofErr w:type="gramStart"/>
            <w:r>
              <w:rPr>
                <w:lang w:val="pt-BR"/>
              </w:rPr>
              <w:t>Informática ,</w:t>
            </w:r>
            <w:proofErr w:type="gramEnd"/>
            <w:r>
              <w:rPr>
                <w:lang w:val="pt-BR"/>
              </w:rPr>
              <w:t xml:space="preserve"> com a carga horária de 1 hora no dia 19/10/2023.</w:t>
            </w:r>
          </w:p>
          <w:p w:rsidR="009F0A05" w:rsidRDefault="009F0A05" w:rsidP="0060197A">
            <w:pPr>
              <w:rPr>
                <w:lang w:val="pt-BR"/>
              </w:rPr>
            </w:pPr>
          </w:p>
          <w:p w:rsidR="009F0A05" w:rsidRPr="00854A9B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</w:tr>
      <w:tr w:rsidR="009F0A05" w:rsidRPr="00854A9B" w:rsidTr="00706B03">
        <w:trPr>
          <w:trHeight w:val="879"/>
          <w:jc w:val="center"/>
        </w:trPr>
        <w:tc>
          <w:tcPr>
            <w:tcW w:w="8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53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1260" w:type="dxa"/>
          </w:tcPr>
          <w:p w:rsidR="009F0A05" w:rsidRPr="00854A9B" w:rsidRDefault="009F0A05" w:rsidP="00AA0737">
            <w:pPr>
              <w:rPr>
                <w:lang w:val="pt-BR"/>
              </w:rPr>
            </w:pPr>
          </w:p>
        </w:tc>
        <w:tc>
          <w:tcPr>
            <w:tcW w:w="3330" w:type="dxa"/>
            <w:vAlign w:val="bottom"/>
          </w:tcPr>
          <w:p w:rsidR="009F0A05" w:rsidRPr="00854A9B" w:rsidRDefault="009F0A05" w:rsidP="0060197A">
            <w:pPr>
              <w:rPr>
                <w:lang w:val="pt-BR"/>
              </w:rPr>
            </w:pPr>
          </w:p>
        </w:tc>
        <w:tc>
          <w:tcPr>
            <w:tcW w:w="225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</w:tr>
      <w:tr w:rsidR="009F0A05" w:rsidRPr="00854A9B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531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05344" behindDoc="0" locked="0" layoutInCell="1" allowOverlap="1" wp14:anchorId="239B0EF3">
                  <wp:simplePos x="0" y="0"/>
                  <wp:positionH relativeFrom="column">
                    <wp:posOffset>885825</wp:posOffset>
                  </wp:positionH>
                  <wp:positionV relativeFrom="paragraph">
                    <wp:posOffset>-230505</wp:posOffset>
                  </wp:positionV>
                  <wp:extent cx="1844040" cy="511810"/>
                  <wp:effectExtent l="0" t="0" r="3810" b="2540"/>
                  <wp:wrapNone/>
                  <wp:docPr id="397" name="Imagem 3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Francisco Jewtif</w:t>
            </w:r>
          </w:p>
          <w:p w:rsidR="009F0A05" w:rsidRPr="00854A9B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 xml:space="preserve">Palestrante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369" name="Retângulo 369" descr="Ficheiro:Assinatura Francisco Gentil.svg – Wikipédia, a enciclopédia livr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E980149" id="Retângulo 369" o:spid="_x0000_s1026" alt="Ficheiro:Assinatura Francisco Gentil.svg – Wikipédia, a enciclopédia liv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UyHgRv4CAAATBgAADgAAAAAAAAAAAAAAAAAuAgAAZHJzL2Uyb0RvYy54bWxQSwECLQAUAAYACAAA&#10;ACEATKDpLNgAAAADAQAADwAAAAAAAAAAAAAAAABYBQAAZHJzL2Rvd25yZXYueG1sUEsFBgAAAAAE&#10;AAQA8wAAAF0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333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06368" behindDoc="0" locked="0" layoutInCell="1" allowOverlap="1" wp14:anchorId="5360B1A9">
                  <wp:simplePos x="0" y="0"/>
                  <wp:positionH relativeFrom="column">
                    <wp:posOffset>283210</wp:posOffset>
                  </wp:positionH>
                  <wp:positionV relativeFrom="paragraph">
                    <wp:posOffset>-202565</wp:posOffset>
                  </wp:positionV>
                  <wp:extent cx="1695450" cy="468630"/>
                  <wp:effectExtent l="0" t="0" r="0" b="7620"/>
                  <wp:wrapNone/>
                  <wp:docPr id="398" name="Imagem 3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199"/>
                          <a:stretch/>
                        </pic:blipFill>
                        <pic:spPr bwMode="auto">
                          <a:xfrm>
                            <a:off x="0" y="0"/>
                            <a:ext cx="1695450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Natália de Andrade</w:t>
            </w:r>
          </w:p>
          <w:p w:rsidR="009F0A05" w:rsidRPr="00854A9B" w:rsidRDefault="009F0A05" w:rsidP="00CE10FA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Diretora</w:t>
            </w:r>
          </w:p>
        </w:tc>
        <w:tc>
          <w:tcPr>
            <w:tcW w:w="225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</w:tr>
    </w:tbl>
    <w:p w:rsidR="009F0A05" w:rsidRDefault="009F0A05" w:rsidP="00AA0737">
      <w:pPr>
        <w:pStyle w:val="Corpodetexto"/>
        <w:rPr>
          <w:lang w:val="pt-BR"/>
        </w:rPr>
        <w:sectPr w:rsidR="009F0A05" w:rsidSect="009F0A05">
          <w:headerReference w:type="default" r:id="rId25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9F0A05" w:rsidRPr="00854A9B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9F0A05" w:rsidRPr="00870367" w:rsidRDefault="009F0A05" w:rsidP="00AA0737">
            <w:pPr>
              <w:pStyle w:val="Ttulo"/>
              <w:rPr>
                <w:b/>
                <w:lang w:val="pt-BR"/>
              </w:rPr>
            </w:pPr>
            <w:r w:rsidRPr="00870367">
              <w:rPr>
                <w:b/>
                <w:noProof/>
              </w:rPr>
              <w:lastRenderedPageBreak/>
              <w:drawing>
                <wp:anchor distT="0" distB="0" distL="114300" distR="114300" simplePos="0" relativeHeight="251708416" behindDoc="0" locked="0" layoutInCell="1" allowOverlap="1">
                  <wp:simplePos x="0" y="0"/>
                  <wp:positionH relativeFrom="column">
                    <wp:posOffset>7551420</wp:posOffset>
                  </wp:positionH>
                  <wp:positionV relativeFrom="paragraph">
                    <wp:posOffset>-1140460</wp:posOffset>
                  </wp:positionV>
                  <wp:extent cx="1704975" cy="1409700"/>
                  <wp:effectExtent l="0" t="0" r="0" b="0"/>
                  <wp:wrapNone/>
                  <wp:docPr id="427" name="Imagem 427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6923" b="90000" l="9857" r="89825">
                                        <a14:foregroundMark x1="34499" y1="15769" x2="34499" y2="15769"/>
                                        <a14:foregroundMark x1="42925" y1="10577" x2="42925" y2="10577"/>
                                        <a14:foregroundMark x1="31955" y1="34423" x2="31955" y2="34423"/>
                                        <a14:foregroundMark x1="34022" y1="30962" x2="43561" y2="62115"/>
                                        <a14:foregroundMark x1="43561" y1="62115" x2="57075" y2="58077"/>
                                        <a14:foregroundMark x1="57075" y1="58077" x2="60413" y2="45577"/>
                                        <a14:foregroundMark x1="60413" y1="45577" x2="59300" y2="35385"/>
                                        <a14:foregroundMark x1="59300" y1="35385" x2="46105" y2="31154"/>
                                        <a14:foregroundMark x1="46105" y1="31154" x2="38951" y2="46731"/>
                                        <a14:foregroundMark x1="38951" y1="46731" x2="43561" y2="58654"/>
                                        <a14:foregroundMark x1="43561" y1="58654" x2="56280" y2="61731"/>
                                        <a14:foregroundMark x1="56280" y1="61731" x2="67568" y2="51731"/>
                                        <a14:foregroundMark x1="67568" y1="51731" x2="65024" y2="34808"/>
                                        <a14:foregroundMark x1="65024" y1="34808" x2="54531" y2="34231"/>
                                        <a14:foregroundMark x1="54531" y1="34231" x2="42766" y2="50385"/>
                                        <a14:foregroundMark x1="42766" y1="50385" x2="42607" y2="67308"/>
                                        <a14:foregroundMark x1="42607" y1="67308" x2="50556" y2="71731"/>
                                        <a14:foregroundMark x1="50556" y1="71731" x2="60095" y2="60192"/>
                                        <a14:foregroundMark x1="60095" y1="60192" x2="56757" y2="46154"/>
                                        <a14:foregroundMark x1="56757" y1="46154" x2="44038" y2="40962"/>
                                        <a14:foregroundMark x1="44038" y1="40962" x2="43879" y2="44231"/>
                                        <a14:foregroundMark x1="43084" y1="10192" x2="43084" y2="10192"/>
                                        <a14:foregroundMark x1="38633" y1="22885" x2="32591" y2="35962"/>
                                        <a14:foregroundMark x1="32591" y1="35962" x2="34181" y2="59615"/>
                                        <a14:foregroundMark x1="34181" y1="59615" x2="47218" y2="66346"/>
                                        <a14:foregroundMark x1="47218" y1="66346" x2="54690" y2="62308"/>
                                        <a14:foregroundMark x1="54690" y1="62308" x2="56439" y2="48269"/>
                                        <a14:foregroundMark x1="56439" y1="48269" x2="53895" y2="34038"/>
                                        <a14:foregroundMark x1="53895" y1="34038" x2="45151" y2="26923"/>
                                        <a14:foregroundMark x1="45151" y1="26923" x2="34658" y2="29231"/>
                                        <a14:foregroundMark x1="34658" y1="29231" x2="28458" y2="40000"/>
                                        <a14:foregroundMark x1="28458" y1="40000" x2="28140" y2="50385"/>
                                        <a14:foregroundMark x1="28140" y1="50385" x2="30366" y2="60385"/>
                                        <a14:foregroundMark x1="30366" y1="60385" x2="43879" y2="78654"/>
                                        <a14:foregroundMark x1="43879" y1="78654" x2="53418" y2="78269"/>
                                        <a14:foregroundMark x1="53418" y1="78269" x2="70429" y2="62692"/>
                                        <a14:foregroundMark x1="70429" y1="62692" x2="75199" y2="50385"/>
                                        <a14:foregroundMark x1="75199" y1="50385" x2="76312" y2="38462"/>
                                        <a14:foregroundMark x1="76312" y1="38462" x2="71065" y2="17692"/>
                                        <a14:foregroundMark x1="71065" y1="17692" x2="50079" y2="11731"/>
                                        <a14:foregroundMark x1="36566" y1="14615" x2="35930" y2="25192"/>
                                        <a14:foregroundMark x1="35930" y1="25192" x2="29253" y2="39615"/>
                                        <a14:foregroundMark x1="29253" y1="39615" x2="27027" y2="56346"/>
                                        <a14:foregroundMark x1="20986" y1="42692" x2="27822" y2="35000"/>
                                        <a14:foregroundMark x1="27822" y1="35000" x2="31955" y2="25769"/>
                                        <a14:foregroundMark x1="31955" y1="25769" x2="36407" y2="21731"/>
                                        <a14:foregroundMark x1="38633" y1="13654" x2="74563" y2="30192"/>
                                        <a14:foregroundMark x1="79491" y1="39231" x2="65183" y2="78654"/>
                                        <a14:foregroundMark x1="58983" y1="23269" x2="51669" y2="39038"/>
                                        <a14:foregroundMark x1="35294" y1="57308" x2="43879" y2="59423"/>
                                        <a14:foregroundMark x1="48490" y1="7500" x2="48490" y2="7500"/>
                                        <a14:foregroundMark x1="55326" y1="7500" x2="55326" y2="7500"/>
                                        <a14:foregroundMark x1="48013" y1="7500" x2="48013" y2="7500"/>
                                        <a14:foregroundMark x1="46741" y1="8077" x2="54690" y2="6923"/>
                                        <a14:foregroundMark x1="54690" y1="6923" x2="56916" y2="692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70367">
              <w:rPr>
                <w:b/>
                <w:sz w:val="96"/>
                <w:lang w:val="pt-BR"/>
              </w:rPr>
              <w:t>CERTIFICADO</w:t>
            </w:r>
            <w:r w:rsidRPr="00870367">
              <w:rPr>
                <w:b/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sdt>
          <w:sdtPr>
            <w:rPr>
              <w:lang w:val="pt-BR"/>
            </w:rPr>
            <w:id w:val="1104529853"/>
            <w:placeholder>
              <w:docPart w:val="2743587AA8F24A70B88957DBAD586C1F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9F0A05" w:rsidRPr="00854A9B" w:rsidRDefault="009F0A05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Nome"/>
              <w:rPr>
                <w:lang w:val="pt-BR"/>
              </w:rPr>
            </w:pPr>
            <w:r w:rsidRPr="00384B9B">
              <w:rPr>
                <w:noProof/>
                <w:sz w:val="52"/>
                <w:lang w:val="pt-BR"/>
              </w:rPr>
              <w:t>Anderson Várias Situações</w:t>
            </w:r>
          </w:p>
        </w:tc>
      </w:tr>
      <w:tr w:rsidR="009F0A05" w:rsidRPr="00854A9B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9F0A05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 </w:t>
            </w:r>
            <w:r w:rsidRPr="00384B9B">
              <w:rPr>
                <w:noProof/>
                <w:lang w:val="pt-BR"/>
              </w:rPr>
              <w:t>Anderson Várias Situações</w:t>
            </w:r>
            <w:r>
              <w:rPr>
                <w:lang w:val="pt-BR"/>
              </w:rPr>
              <w:t xml:space="preserve">, RG: </w:t>
            </w:r>
            <w:r w:rsidRPr="00384B9B">
              <w:rPr>
                <w:noProof/>
                <w:lang w:val="pt-BR"/>
              </w:rPr>
              <w:t>99.222.333-J</w:t>
            </w:r>
            <w:r>
              <w:rPr>
                <w:lang w:val="pt-BR"/>
              </w:rPr>
              <w:t xml:space="preserve">, do curso de </w:t>
            </w:r>
            <w:r w:rsidRPr="00384B9B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da </w:t>
            </w:r>
            <w:proofErr w:type="spellStart"/>
            <w:r>
              <w:rPr>
                <w:lang w:val="pt-BR"/>
              </w:rPr>
              <w:t>Etec</w:t>
            </w:r>
            <w:proofErr w:type="spellEnd"/>
            <w:r>
              <w:rPr>
                <w:lang w:val="pt-BR"/>
              </w:rPr>
              <w:t xml:space="preserve"> Prof.ª Maria Cristina Medeiros participou da Palestra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</w:t>
            </w:r>
            <w:proofErr w:type="gramStart"/>
            <w:r>
              <w:rPr>
                <w:lang w:val="pt-BR"/>
              </w:rPr>
              <w:t>Informática ,</w:t>
            </w:r>
            <w:proofErr w:type="gramEnd"/>
            <w:r>
              <w:rPr>
                <w:lang w:val="pt-BR"/>
              </w:rPr>
              <w:t xml:space="preserve"> com a carga horária de 1 hora no dia 19/10/2023.</w:t>
            </w:r>
          </w:p>
          <w:p w:rsidR="009F0A05" w:rsidRDefault="009F0A05" w:rsidP="0060197A">
            <w:pPr>
              <w:rPr>
                <w:lang w:val="pt-BR"/>
              </w:rPr>
            </w:pPr>
          </w:p>
          <w:p w:rsidR="009F0A05" w:rsidRPr="00854A9B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</w:tr>
      <w:tr w:rsidR="009F0A05" w:rsidRPr="00854A9B" w:rsidTr="00706B03">
        <w:trPr>
          <w:trHeight w:val="879"/>
          <w:jc w:val="center"/>
        </w:trPr>
        <w:tc>
          <w:tcPr>
            <w:tcW w:w="8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53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1260" w:type="dxa"/>
          </w:tcPr>
          <w:p w:rsidR="009F0A05" w:rsidRPr="00854A9B" w:rsidRDefault="009F0A05" w:rsidP="00AA0737">
            <w:pPr>
              <w:rPr>
                <w:lang w:val="pt-BR"/>
              </w:rPr>
            </w:pPr>
          </w:p>
        </w:tc>
        <w:tc>
          <w:tcPr>
            <w:tcW w:w="3330" w:type="dxa"/>
            <w:vAlign w:val="bottom"/>
          </w:tcPr>
          <w:p w:rsidR="009F0A05" w:rsidRPr="00854A9B" w:rsidRDefault="009F0A05" w:rsidP="0060197A">
            <w:pPr>
              <w:rPr>
                <w:lang w:val="pt-BR"/>
              </w:rPr>
            </w:pPr>
          </w:p>
        </w:tc>
        <w:tc>
          <w:tcPr>
            <w:tcW w:w="225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</w:tr>
      <w:tr w:rsidR="009F0A05" w:rsidRPr="00854A9B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531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09440" behindDoc="0" locked="0" layoutInCell="1" allowOverlap="1" wp14:anchorId="239B0EF3">
                  <wp:simplePos x="0" y="0"/>
                  <wp:positionH relativeFrom="column">
                    <wp:posOffset>885825</wp:posOffset>
                  </wp:positionH>
                  <wp:positionV relativeFrom="paragraph">
                    <wp:posOffset>-230505</wp:posOffset>
                  </wp:positionV>
                  <wp:extent cx="1844040" cy="511810"/>
                  <wp:effectExtent l="0" t="0" r="3810" b="2540"/>
                  <wp:wrapNone/>
                  <wp:docPr id="428" name="Imagem 4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Francisco Jewtif</w:t>
            </w:r>
          </w:p>
          <w:p w:rsidR="009F0A05" w:rsidRPr="00854A9B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 xml:space="preserve">Palestrante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400" name="Retângulo 400" descr="Ficheiro:Assinatura Francisco Gentil.svg – Wikipédia, a enciclopédia livr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1ACD434" id="Retângulo 400" o:spid="_x0000_s1026" alt="Ficheiro:Assinatura Francisco Gentil.svg – Wikipédia, a enciclopédia liv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fzJjxf4CAAATBgAADgAAAAAAAAAAAAAAAAAuAgAAZHJzL2Uyb0RvYy54bWxQSwECLQAUAAYACAAA&#10;ACEATKDpLNgAAAADAQAADwAAAAAAAAAAAAAAAABYBQAAZHJzL2Rvd25yZXYueG1sUEsFBgAAAAAE&#10;AAQA8wAAAF0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333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10464" behindDoc="0" locked="0" layoutInCell="1" allowOverlap="1" wp14:anchorId="5360B1A9">
                  <wp:simplePos x="0" y="0"/>
                  <wp:positionH relativeFrom="column">
                    <wp:posOffset>283210</wp:posOffset>
                  </wp:positionH>
                  <wp:positionV relativeFrom="paragraph">
                    <wp:posOffset>-202565</wp:posOffset>
                  </wp:positionV>
                  <wp:extent cx="1695450" cy="468630"/>
                  <wp:effectExtent l="0" t="0" r="0" b="7620"/>
                  <wp:wrapNone/>
                  <wp:docPr id="429" name="Imagem 4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199"/>
                          <a:stretch/>
                        </pic:blipFill>
                        <pic:spPr bwMode="auto">
                          <a:xfrm>
                            <a:off x="0" y="0"/>
                            <a:ext cx="1695450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Natália de Andrade</w:t>
            </w:r>
          </w:p>
          <w:p w:rsidR="009F0A05" w:rsidRPr="00854A9B" w:rsidRDefault="009F0A05" w:rsidP="00CE10FA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Diretora</w:t>
            </w:r>
          </w:p>
        </w:tc>
        <w:tc>
          <w:tcPr>
            <w:tcW w:w="225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</w:tr>
    </w:tbl>
    <w:p w:rsidR="009F0A05" w:rsidRDefault="009F0A05" w:rsidP="00AA0737">
      <w:pPr>
        <w:pStyle w:val="Corpodetexto"/>
        <w:rPr>
          <w:lang w:val="pt-BR"/>
        </w:rPr>
        <w:sectPr w:rsidR="009F0A05" w:rsidSect="009F0A05">
          <w:headerReference w:type="default" r:id="rId26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9F0A05" w:rsidRPr="00854A9B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9F0A05" w:rsidRPr="00870367" w:rsidRDefault="009F0A05" w:rsidP="00AA0737">
            <w:pPr>
              <w:pStyle w:val="Ttulo"/>
              <w:rPr>
                <w:b/>
                <w:lang w:val="pt-BR"/>
              </w:rPr>
            </w:pPr>
            <w:r w:rsidRPr="00870367">
              <w:rPr>
                <w:b/>
                <w:noProof/>
              </w:rPr>
              <w:lastRenderedPageBreak/>
              <w:drawing>
                <wp:anchor distT="0" distB="0" distL="114300" distR="114300" simplePos="0" relativeHeight="251712512" behindDoc="0" locked="0" layoutInCell="1" allowOverlap="1">
                  <wp:simplePos x="0" y="0"/>
                  <wp:positionH relativeFrom="column">
                    <wp:posOffset>7551420</wp:posOffset>
                  </wp:positionH>
                  <wp:positionV relativeFrom="paragraph">
                    <wp:posOffset>-1140460</wp:posOffset>
                  </wp:positionV>
                  <wp:extent cx="1704975" cy="1409700"/>
                  <wp:effectExtent l="0" t="0" r="0" b="0"/>
                  <wp:wrapNone/>
                  <wp:docPr id="458" name="Imagem 458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6923" b="90000" l="9857" r="89825">
                                        <a14:foregroundMark x1="34499" y1="15769" x2="34499" y2="15769"/>
                                        <a14:foregroundMark x1="42925" y1="10577" x2="42925" y2="10577"/>
                                        <a14:foregroundMark x1="31955" y1="34423" x2="31955" y2="34423"/>
                                        <a14:foregroundMark x1="34022" y1="30962" x2="43561" y2="62115"/>
                                        <a14:foregroundMark x1="43561" y1="62115" x2="57075" y2="58077"/>
                                        <a14:foregroundMark x1="57075" y1="58077" x2="60413" y2="45577"/>
                                        <a14:foregroundMark x1="60413" y1="45577" x2="59300" y2="35385"/>
                                        <a14:foregroundMark x1="59300" y1="35385" x2="46105" y2="31154"/>
                                        <a14:foregroundMark x1="46105" y1="31154" x2="38951" y2="46731"/>
                                        <a14:foregroundMark x1="38951" y1="46731" x2="43561" y2="58654"/>
                                        <a14:foregroundMark x1="43561" y1="58654" x2="56280" y2="61731"/>
                                        <a14:foregroundMark x1="56280" y1="61731" x2="67568" y2="51731"/>
                                        <a14:foregroundMark x1="67568" y1="51731" x2="65024" y2="34808"/>
                                        <a14:foregroundMark x1="65024" y1="34808" x2="54531" y2="34231"/>
                                        <a14:foregroundMark x1="54531" y1="34231" x2="42766" y2="50385"/>
                                        <a14:foregroundMark x1="42766" y1="50385" x2="42607" y2="67308"/>
                                        <a14:foregroundMark x1="42607" y1="67308" x2="50556" y2="71731"/>
                                        <a14:foregroundMark x1="50556" y1="71731" x2="60095" y2="60192"/>
                                        <a14:foregroundMark x1="60095" y1="60192" x2="56757" y2="46154"/>
                                        <a14:foregroundMark x1="56757" y1="46154" x2="44038" y2="40962"/>
                                        <a14:foregroundMark x1="44038" y1="40962" x2="43879" y2="44231"/>
                                        <a14:foregroundMark x1="43084" y1="10192" x2="43084" y2="10192"/>
                                        <a14:foregroundMark x1="38633" y1="22885" x2="32591" y2="35962"/>
                                        <a14:foregroundMark x1="32591" y1="35962" x2="34181" y2="59615"/>
                                        <a14:foregroundMark x1="34181" y1="59615" x2="47218" y2="66346"/>
                                        <a14:foregroundMark x1="47218" y1="66346" x2="54690" y2="62308"/>
                                        <a14:foregroundMark x1="54690" y1="62308" x2="56439" y2="48269"/>
                                        <a14:foregroundMark x1="56439" y1="48269" x2="53895" y2="34038"/>
                                        <a14:foregroundMark x1="53895" y1="34038" x2="45151" y2="26923"/>
                                        <a14:foregroundMark x1="45151" y1="26923" x2="34658" y2="29231"/>
                                        <a14:foregroundMark x1="34658" y1="29231" x2="28458" y2="40000"/>
                                        <a14:foregroundMark x1="28458" y1="40000" x2="28140" y2="50385"/>
                                        <a14:foregroundMark x1="28140" y1="50385" x2="30366" y2="60385"/>
                                        <a14:foregroundMark x1="30366" y1="60385" x2="43879" y2="78654"/>
                                        <a14:foregroundMark x1="43879" y1="78654" x2="53418" y2="78269"/>
                                        <a14:foregroundMark x1="53418" y1="78269" x2="70429" y2="62692"/>
                                        <a14:foregroundMark x1="70429" y1="62692" x2="75199" y2="50385"/>
                                        <a14:foregroundMark x1="75199" y1="50385" x2="76312" y2="38462"/>
                                        <a14:foregroundMark x1="76312" y1="38462" x2="71065" y2="17692"/>
                                        <a14:foregroundMark x1="71065" y1="17692" x2="50079" y2="11731"/>
                                        <a14:foregroundMark x1="36566" y1="14615" x2="35930" y2="25192"/>
                                        <a14:foregroundMark x1="35930" y1="25192" x2="29253" y2="39615"/>
                                        <a14:foregroundMark x1="29253" y1="39615" x2="27027" y2="56346"/>
                                        <a14:foregroundMark x1="20986" y1="42692" x2="27822" y2="35000"/>
                                        <a14:foregroundMark x1="27822" y1="35000" x2="31955" y2="25769"/>
                                        <a14:foregroundMark x1="31955" y1="25769" x2="36407" y2="21731"/>
                                        <a14:foregroundMark x1="38633" y1="13654" x2="74563" y2="30192"/>
                                        <a14:foregroundMark x1="79491" y1="39231" x2="65183" y2="78654"/>
                                        <a14:foregroundMark x1="58983" y1="23269" x2="51669" y2="39038"/>
                                        <a14:foregroundMark x1="35294" y1="57308" x2="43879" y2="59423"/>
                                        <a14:foregroundMark x1="48490" y1="7500" x2="48490" y2="7500"/>
                                        <a14:foregroundMark x1="55326" y1="7500" x2="55326" y2="7500"/>
                                        <a14:foregroundMark x1="48013" y1="7500" x2="48013" y2="7500"/>
                                        <a14:foregroundMark x1="46741" y1="8077" x2="54690" y2="6923"/>
                                        <a14:foregroundMark x1="54690" y1="6923" x2="56916" y2="692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70367">
              <w:rPr>
                <w:b/>
                <w:sz w:val="96"/>
                <w:lang w:val="pt-BR"/>
              </w:rPr>
              <w:t>CERTIFICADO</w:t>
            </w:r>
            <w:r w:rsidRPr="00870367">
              <w:rPr>
                <w:b/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sdt>
          <w:sdtPr>
            <w:rPr>
              <w:lang w:val="pt-BR"/>
            </w:rPr>
            <w:id w:val="-1255195003"/>
            <w:placeholder>
              <w:docPart w:val="A51A0B2DE6D9499CAA9695211737CB23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9F0A05" w:rsidRPr="00854A9B" w:rsidRDefault="009F0A05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Nome"/>
              <w:rPr>
                <w:lang w:val="pt-BR"/>
              </w:rPr>
            </w:pPr>
            <w:r w:rsidRPr="00384B9B">
              <w:rPr>
                <w:noProof/>
                <w:sz w:val="52"/>
                <w:lang w:val="pt-BR"/>
              </w:rPr>
              <w:t>João Paulo Mendonça</w:t>
            </w:r>
          </w:p>
        </w:tc>
      </w:tr>
      <w:tr w:rsidR="009F0A05" w:rsidRPr="00854A9B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9F0A05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 </w:t>
            </w:r>
            <w:r w:rsidRPr="00384B9B">
              <w:rPr>
                <w:noProof/>
                <w:lang w:val="pt-BR"/>
              </w:rPr>
              <w:t>João Paulo Mendonça</w:t>
            </w:r>
            <w:r>
              <w:rPr>
                <w:lang w:val="pt-BR"/>
              </w:rPr>
              <w:t xml:space="preserve">, RG: </w:t>
            </w:r>
            <w:r w:rsidRPr="00384B9B">
              <w:rPr>
                <w:noProof/>
                <w:lang w:val="pt-BR"/>
              </w:rPr>
              <w:t>23.222.682-2</w:t>
            </w:r>
            <w:r>
              <w:rPr>
                <w:lang w:val="pt-BR"/>
              </w:rPr>
              <w:t xml:space="preserve">, do curso de </w:t>
            </w:r>
            <w:r w:rsidRPr="00384B9B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da </w:t>
            </w:r>
            <w:proofErr w:type="spellStart"/>
            <w:r>
              <w:rPr>
                <w:lang w:val="pt-BR"/>
              </w:rPr>
              <w:t>Etec</w:t>
            </w:r>
            <w:proofErr w:type="spellEnd"/>
            <w:r>
              <w:rPr>
                <w:lang w:val="pt-BR"/>
              </w:rPr>
              <w:t xml:space="preserve"> Prof.ª Maria Cristina Medeiros participou da Palestra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</w:t>
            </w:r>
            <w:proofErr w:type="gramStart"/>
            <w:r>
              <w:rPr>
                <w:lang w:val="pt-BR"/>
              </w:rPr>
              <w:t>Informática ,</w:t>
            </w:r>
            <w:proofErr w:type="gramEnd"/>
            <w:r>
              <w:rPr>
                <w:lang w:val="pt-BR"/>
              </w:rPr>
              <w:t xml:space="preserve"> com a carga horária de 1 hora no dia 19/10/2023.</w:t>
            </w:r>
          </w:p>
          <w:p w:rsidR="009F0A05" w:rsidRDefault="009F0A05" w:rsidP="0060197A">
            <w:pPr>
              <w:rPr>
                <w:lang w:val="pt-BR"/>
              </w:rPr>
            </w:pPr>
          </w:p>
          <w:p w:rsidR="009F0A05" w:rsidRPr="00854A9B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</w:tr>
      <w:tr w:rsidR="009F0A05" w:rsidRPr="00854A9B" w:rsidTr="00706B03">
        <w:trPr>
          <w:trHeight w:val="879"/>
          <w:jc w:val="center"/>
        </w:trPr>
        <w:tc>
          <w:tcPr>
            <w:tcW w:w="8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53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1260" w:type="dxa"/>
          </w:tcPr>
          <w:p w:rsidR="009F0A05" w:rsidRPr="00854A9B" w:rsidRDefault="009F0A05" w:rsidP="00AA0737">
            <w:pPr>
              <w:rPr>
                <w:lang w:val="pt-BR"/>
              </w:rPr>
            </w:pPr>
          </w:p>
        </w:tc>
        <w:tc>
          <w:tcPr>
            <w:tcW w:w="3330" w:type="dxa"/>
            <w:vAlign w:val="bottom"/>
          </w:tcPr>
          <w:p w:rsidR="009F0A05" w:rsidRPr="00854A9B" w:rsidRDefault="009F0A05" w:rsidP="0060197A">
            <w:pPr>
              <w:rPr>
                <w:lang w:val="pt-BR"/>
              </w:rPr>
            </w:pPr>
          </w:p>
        </w:tc>
        <w:tc>
          <w:tcPr>
            <w:tcW w:w="225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</w:tr>
      <w:tr w:rsidR="009F0A05" w:rsidRPr="00854A9B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531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13536" behindDoc="0" locked="0" layoutInCell="1" allowOverlap="1" wp14:anchorId="239B0EF3">
                  <wp:simplePos x="0" y="0"/>
                  <wp:positionH relativeFrom="column">
                    <wp:posOffset>885825</wp:posOffset>
                  </wp:positionH>
                  <wp:positionV relativeFrom="paragraph">
                    <wp:posOffset>-230505</wp:posOffset>
                  </wp:positionV>
                  <wp:extent cx="1844040" cy="511810"/>
                  <wp:effectExtent l="0" t="0" r="3810" b="2540"/>
                  <wp:wrapNone/>
                  <wp:docPr id="459" name="Imagem 4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Francisco Jewtif</w:t>
            </w:r>
          </w:p>
          <w:p w:rsidR="009F0A05" w:rsidRPr="00854A9B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 xml:space="preserve">Palestrante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431" name="Retângulo 431" descr="Ficheiro:Assinatura Francisco Gentil.svg – Wikipédia, a enciclopédia livr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DAEE9DB" id="Retângulo 431" o:spid="_x0000_s1026" alt="Ficheiro:Assinatura Francisco Gentil.svg – Wikipédia, a enciclopédia liv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LGDSU/4CAAATBgAADgAAAAAAAAAAAAAAAAAuAgAAZHJzL2Uyb0RvYy54bWxQSwECLQAUAAYACAAA&#10;ACEATKDpLNgAAAADAQAADwAAAAAAAAAAAAAAAABYBQAAZHJzL2Rvd25yZXYueG1sUEsFBgAAAAAE&#10;AAQA8wAAAF0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333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14560" behindDoc="0" locked="0" layoutInCell="1" allowOverlap="1" wp14:anchorId="5360B1A9">
                  <wp:simplePos x="0" y="0"/>
                  <wp:positionH relativeFrom="column">
                    <wp:posOffset>283210</wp:posOffset>
                  </wp:positionH>
                  <wp:positionV relativeFrom="paragraph">
                    <wp:posOffset>-202565</wp:posOffset>
                  </wp:positionV>
                  <wp:extent cx="1695450" cy="468630"/>
                  <wp:effectExtent l="0" t="0" r="0" b="7620"/>
                  <wp:wrapNone/>
                  <wp:docPr id="460" name="Imagem 4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199"/>
                          <a:stretch/>
                        </pic:blipFill>
                        <pic:spPr bwMode="auto">
                          <a:xfrm>
                            <a:off x="0" y="0"/>
                            <a:ext cx="1695450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Natália de Andrade</w:t>
            </w:r>
          </w:p>
          <w:p w:rsidR="009F0A05" w:rsidRPr="00854A9B" w:rsidRDefault="009F0A05" w:rsidP="00CE10FA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Diretora</w:t>
            </w:r>
          </w:p>
        </w:tc>
        <w:tc>
          <w:tcPr>
            <w:tcW w:w="225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</w:tr>
    </w:tbl>
    <w:p w:rsidR="009F0A05" w:rsidRDefault="009F0A05" w:rsidP="00AA0737">
      <w:pPr>
        <w:pStyle w:val="Corpodetexto"/>
        <w:rPr>
          <w:lang w:val="pt-BR"/>
        </w:rPr>
        <w:sectPr w:rsidR="009F0A05" w:rsidSect="009F0A05">
          <w:headerReference w:type="default" r:id="rId27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9F0A05" w:rsidRPr="00854A9B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9F0A05" w:rsidRPr="00870367" w:rsidRDefault="009F0A05" w:rsidP="00AA0737">
            <w:pPr>
              <w:pStyle w:val="Ttulo"/>
              <w:rPr>
                <w:b/>
                <w:lang w:val="pt-BR"/>
              </w:rPr>
            </w:pPr>
            <w:r w:rsidRPr="00870367">
              <w:rPr>
                <w:b/>
                <w:noProof/>
              </w:rPr>
              <w:lastRenderedPageBreak/>
              <w:drawing>
                <wp:anchor distT="0" distB="0" distL="114300" distR="114300" simplePos="0" relativeHeight="251716608" behindDoc="0" locked="0" layoutInCell="1" allowOverlap="1">
                  <wp:simplePos x="0" y="0"/>
                  <wp:positionH relativeFrom="column">
                    <wp:posOffset>7551420</wp:posOffset>
                  </wp:positionH>
                  <wp:positionV relativeFrom="paragraph">
                    <wp:posOffset>-1140460</wp:posOffset>
                  </wp:positionV>
                  <wp:extent cx="1704975" cy="1409700"/>
                  <wp:effectExtent l="0" t="0" r="0" b="0"/>
                  <wp:wrapNone/>
                  <wp:docPr id="489" name="Imagem 489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6923" b="90000" l="9857" r="89825">
                                        <a14:foregroundMark x1="34499" y1="15769" x2="34499" y2="15769"/>
                                        <a14:foregroundMark x1="42925" y1="10577" x2="42925" y2="10577"/>
                                        <a14:foregroundMark x1="31955" y1="34423" x2="31955" y2="34423"/>
                                        <a14:foregroundMark x1="34022" y1="30962" x2="43561" y2="62115"/>
                                        <a14:foregroundMark x1="43561" y1="62115" x2="57075" y2="58077"/>
                                        <a14:foregroundMark x1="57075" y1="58077" x2="60413" y2="45577"/>
                                        <a14:foregroundMark x1="60413" y1="45577" x2="59300" y2="35385"/>
                                        <a14:foregroundMark x1="59300" y1="35385" x2="46105" y2="31154"/>
                                        <a14:foregroundMark x1="46105" y1="31154" x2="38951" y2="46731"/>
                                        <a14:foregroundMark x1="38951" y1="46731" x2="43561" y2="58654"/>
                                        <a14:foregroundMark x1="43561" y1="58654" x2="56280" y2="61731"/>
                                        <a14:foregroundMark x1="56280" y1="61731" x2="67568" y2="51731"/>
                                        <a14:foregroundMark x1="67568" y1="51731" x2="65024" y2="34808"/>
                                        <a14:foregroundMark x1="65024" y1="34808" x2="54531" y2="34231"/>
                                        <a14:foregroundMark x1="54531" y1="34231" x2="42766" y2="50385"/>
                                        <a14:foregroundMark x1="42766" y1="50385" x2="42607" y2="67308"/>
                                        <a14:foregroundMark x1="42607" y1="67308" x2="50556" y2="71731"/>
                                        <a14:foregroundMark x1="50556" y1="71731" x2="60095" y2="60192"/>
                                        <a14:foregroundMark x1="60095" y1="60192" x2="56757" y2="46154"/>
                                        <a14:foregroundMark x1="56757" y1="46154" x2="44038" y2="40962"/>
                                        <a14:foregroundMark x1="44038" y1="40962" x2="43879" y2="44231"/>
                                        <a14:foregroundMark x1="43084" y1="10192" x2="43084" y2="10192"/>
                                        <a14:foregroundMark x1="38633" y1="22885" x2="32591" y2="35962"/>
                                        <a14:foregroundMark x1="32591" y1="35962" x2="34181" y2="59615"/>
                                        <a14:foregroundMark x1="34181" y1="59615" x2="47218" y2="66346"/>
                                        <a14:foregroundMark x1="47218" y1="66346" x2="54690" y2="62308"/>
                                        <a14:foregroundMark x1="54690" y1="62308" x2="56439" y2="48269"/>
                                        <a14:foregroundMark x1="56439" y1="48269" x2="53895" y2="34038"/>
                                        <a14:foregroundMark x1="53895" y1="34038" x2="45151" y2="26923"/>
                                        <a14:foregroundMark x1="45151" y1="26923" x2="34658" y2="29231"/>
                                        <a14:foregroundMark x1="34658" y1="29231" x2="28458" y2="40000"/>
                                        <a14:foregroundMark x1="28458" y1="40000" x2="28140" y2="50385"/>
                                        <a14:foregroundMark x1="28140" y1="50385" x2="30366" y2="60385"/>
                                        <a14:foregroundMark x1="30366" y1="60385" x2="43879" y2="78654"/>
                                        <a14:foregroundMark x1="43879" y1="78654" x2="53418" y2="78269"/>
                                        <a14:foregroundMark x1="53418" y1="78269" x2="70429" y2="62692"/>
                                        <a14:foregroundMark x1="70429" y1="62692" x2="75199" y2="50385"/>
                                        <a14:foregroundMark x1="75199" y1="50385" x2="76312" y2="38462"/>
                                        <a14:foregroundMark x1="76312" y1="38462" x2="71065" y2="17692"/>
                                        <a14:foregroundMark x1="71065" y1="17692" x2="50079" y2="11731"/>
                                        <a14:foregroundMark x1="36566" y1="14615" x2="35930" y2="25192"/>
                                        <a14:foregroundMark x1="35930" y1="25192" x2="29253" y2="39615"/>
                                        <a14:foregroundMark x1="29253" y1="39615" x2="27027" y2="56346"/>
                                        <a14:foregroundMark x1="20986" y1="42692" x2="27822" y2="35000"/>
                                        <a14:foregroundMark x1="27822" y1="35000" x2="31955" y2="25769"/>
                                        <a14:foregroundMark x1="31955" y1="25769" x2="36407" y2="21731"/>
                                        <a14:foregroundMark x1="38633" y1="13654" x2="74563" y2="30192"/>
                                        <a14:foregroundMark x1="79491" y1="39231" x2="65183" y2="78654"/>
                                        <a14:foregroundMark x1="58983" y1="23269" x2="51669" y2="39038"/>
                                        <a14:foregroundMark x1="35294" y1="57308" x2="43879" y2="59423"/>
                                        <a14:foregroundMark x1="48490" y1="7500" x2="48490" y2="7500"/>
                                        <a14:foregroundMark x1="55326" y1="7500" x2="55326" y2="7500"/>
                                        <a14:foregroundMark x1="48013" y1="7500" x2="48013" y2="7500"/>
                                        <a14:foregroundMark x1="46741" y1="8077" x2="54690" y2="6923"/>
                                        <a14:foregroundMark x1="54690" y1="6923" x2="56916" y2="692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70367">
              <w:rPr>
                <w:b/>
                <w:sz w:val="96"/>
                <w:lang w:val="pt-BR"/>
              </w:rPr>
              <w:t>CERTIFICADO</w:t>
            </w:r>
            <w:r w:rsidRPr="00870367">
              <w:rPr>
                <w:b/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sdt>
          <w:sdtPr>
            <w:rPr>
              <w:lang w:val="pt-BR"/>
            </w:rPr>
            <w:id w:val="326169878"/>
            <w:placeholder>
              <w:docPart w:val="8C70794CB23A4BAEA704A653DAC35AA8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9F0A05" w:rsidRPr="00854A9B" w:rsidRDefault="009F0A05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Nome"/>
              <w:rPr>
                <w:lang w:val="pt-BR"/>
              </w:rPr>
            </w:pPr>
            <w:r w:rsidRPr="00384B9B">
              <w:rPr>
                <w:noProof/>
                <w:sz w:val="52"/>
                <w:lang w:val="pt-BR"/>
              </w:rPr>
              <w:t>Nathan Henrique Augusto da Silva</w:t>
            </w:r>
          </w:p>
        </w:tc>
      </w:tr>
      <w:tr w:rsidR="009F0A05" w:rsidRPr="00854A9B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9F0A05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 </w:t>
            </w:r>
            <w:r w:rsidRPr="00384B9B">
              <w:rPr>
                <w:noProof/>
                <w:lang w:val="pt-BR"/>
              </w:rPr>
              <w:t>Nathan Henrique Augusto da Silva</w:t>
            </w:r>
            <w:r>
              <w:rPr>
                <w:lang w:val="pt-BR"/>
              </w:rPr>
              <w:t xml:space="preserve">, RG: </w:t>
            </w:r>
            <w:r w:rsidRPr="00384B9B">
              <w:rPr>
                <w:noProof/>
                <w:lang w:val="pt-BR"/>
              </w:rPr>
              <w:t>22.222.222-22</w:t>
            </w:r>
            <w:r>
              <w:rPr>
                <w:lang w:val="pt-BR"/>
              </w:rPr>
              <w:t xml:space="preserve">, do curso de </w:t>
            </w:r>
            <w:r w:rsidRPr="00384B9B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da </w:t>
            </w:r>
            <w:proofErr w:type="spellStart"/>
            <w:r>
              <w:rPr>
                <w:lang w:val="pt-BR"/>
              </w:rPr>
              <w:t>Etec</w:t>
            </w:r>
            <w:proofErr w:type="spellEnd"/>
            <w:r>
              <w:rPr>
                <w:lang w:val="pt-BR"/>
              </w:rPr>
              <w:t xml:space="preserve"> Prof.ª Maria Cristina Medeiros participou da Palestra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</w:t>
            </w:r>
            <w:proofErr w:type="gramStart"/>
            <w:r>
              <w:rPr>
                <w:lang w:val="pt-BR"/>
              </w:rPr>
              <w:t>Informática ,</w:t>
            </w:r>
            <w:proofErr w:type="gramEnd"/>
            <w:r>
              <w:rPr>
                <w:lang w:val="pt-BR"/>
              </w:rPr>
              <w:t xml:space="preserve"> com a carga horária de 1 hora no dia 19/10/2023.</w:t>
            </w:r>
          </w:p>
          <w:p w:rsidR="009F0A05" w:rsidRDefault="009F0A05" w:rsidP="0060197A">
            <w:pPr>
              <w:rPr>
                <w:lang w:val="pt-BR"/>
              </w:rPr>
            </w:pPr>
          </w:p>
          <w:p w:rsidR="009F0A05" w:rsidRPr="00854A9B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</w:tr>
      <w:tr w:rsidR="009F0A05" w:rsidRPr="00854A9B" w:rsidTr="00706B03">
        <w:trPr>
          <w:trHeight w:val="879"/>
          <w:jc w:val="center"/>
        </w:trPr>
        <w:tc>
          <w:tcPr>
            <w:tcW w:w="8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53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1260" w:type="dxa"/>
          </w:tcPr>
          <w:p w:rsidR="009F0A05" w:rsidRPr="00854A9B" w:rsidRDefault="009F0A05" w:rsidP="00AA0737">
            <w:pPr>
              <w:rPr>
                <w:lang w:val="pt-BR"/>
              </w:rPr>
            </w:pPr>
          </w:p>
        </w:tc>
        <w:tc>
          <w:tcPr>
            <w:tcW w:w="3330" w:type="dxa"/>
            <w:vAlign w:val="bottom"/>
          </w:tcPr>
          <w:p w:rsidR="009F0A05" w:rsidRPr="00854A9B" w:rsidRDefault="009F0A05" w:rsidP="0060197A">
            <w:pPr>
              <w:rPr>
                <w:lang w:val="pt-BR"/>
              </w:rPr>
            </w:pPr>
          </w:p>
        </w:tc>
        <w:tc>
          <w:tcPr>
            <w:tcW w:w="225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</w:tr>
      <w:tr w:rsidR="009F0A05" w:rsidRPr="00854A9B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531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17632" behindDoc="0" locked="0" layoutInCell="1" allowOverlap="1" wp14:anchorId="239B0EF3">
                  <wp:simplePos x="0" y="0"/>
                  <wp:positionH relativeFrom="column">
                    <wp:posOffset>885825</wp:posOffset>
                  </wp:positionH>
                  <wp:positionV relativeFrom="paragraph">
                    <wp:posOffset>-230505</wp:posOffset>
                  </wp:positionV>
                  <wp:extent cx="1844040" cy="511810"/>
                  <wp:effectExtent l="0" t="0" r="3810" b="2540"/>
                  <wp:wrapNone/>
                  <wp:docPr id="490" name="Imagem 4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Francisco Jewtif</w:t>
            </w:r>
          </w:p>
          <w:p w:rsidR="009F0A05" w:rsidRPr="00854A9B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 xml:space="preserve">Palestrante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462" name="Retângulo 462" descr="Ficheiro:Assinatura Francisco Gentil.svg – Wikipédia, a enciclopédia livr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007D189" id="Retângulo 462" o:spid="_x0000_s1026" alt="Ficheiro:Assinatura Francisco Gentil.svg – Wikipédia, a enciclopédia liv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mJBwM/4CAAATBgAADgAAAAAAAAAAAAAAAAAuAgAAZHJzL2Uyb0RvYy54bWxQSwECLQAUAAYACAAA&#10;ACEATKDpLNgAAAADAQAADwAAAAAAAAAAAAAAAABYBQAAZHJzL2Rvd25yZXYueG1sUEsFBgAAAAAE&#10;AAQA8wAAAF0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333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18656" behindDoc="0" locked="0" layoutInCell="1" allowOverlap="1" wp14:anchorId="5360B1A9">
                  <wp:simplePos x="0" y="0"/>
                  <wp:positionH relativeFrom="column">
                    <wp:posOffset>283210</wp:posOffset>
                  </wp:positionH>
                  <wp:positionV relativeFrom="paragraph">
                    <wp:posOffset>-202565</wp:posOffset>
                  </wp:positionV>
                  <wp:extent cx="1695450" cy="468630"/>
                  <wp:effectExtent l="0" t="0" r="0" b="7620"/>
                  <wp:wrapNone/>
                  <wp:docPr id="491" name="Imagem 4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199"/>
                          <a:stretch/>
                        </pic:blipFill>
                        <pic:spPr bwMode="auto">
                          <a:xfrm>
                            <a:off x="0" y="0"/>
                            <a:ext cx="1695450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Natália de Andrade</w:t>
            </w:r>
          </w:p>
          <w:p w:rsidR="009F0A05" w:rsidRPr="00854A9B" w:rsidRDefault="009F0A05" w:rsidP="00CE10FA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Diretora</w:t>
            </w:r>
          </w:p>
        </w:tc>
        <w:tc>
          <w:tcPr>
            <w:tcW w:w="225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</w:tr>
    </w:tbl>
    <w:p w:rsidR="009F0A05" w:rsidRDefault="009F0A05" w:rsidP="00AA0737">
      <w:pPr>
        <w:pStyle w:val="Corpodetexto"/>
        <w:rPr>
          <w:lang w:val="pt-BR"/>
        </w:rPr>
        <w:sectPr w:rsidR="009F0A05" w:rsidSect="009F0A05">
          <w:headerReference w:type="default" r:id="rId28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9F0A05" w:rsidRPr="00854A9B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9F0A05" w:rsidRPr="00870367" w:rsidRDefault="009F0A05" w:rsidP="00AA0737">
            <w:pPr>
              <w:pStyle w:val="Ttulo"/>
              <w:rPr>
                <w:b/>
                <w:lang w:val="pt-BR"/>
              </w:rPr>
            </w:pPr>
            <w:r w:rsidRPr="00870367">
              <w:rPr>
                <w:b/>
                <w:noProof/>
              </w:rPr>
              <w:lastRenderedPageBreak/>
              <w:drawing>
                <wp:anchor distT="0" distB="0" distL="114300" distR="114300" simplePos="0" relativeHeight="251720704" behindDoc="0" locked="0" layoutInCell="1" allowOverlap="1">
                  <wp:simplePos x="0" y="0"/>
                  <wp:positionH relativeFrom="column">
                    <wp:posOffset>7551420</wp:posOffset>
                  </wp:positionH>
                  <wp:positionV relativeFrom="paragraph">
                    <wp:posOffset>-1140460</wp:posOffset>
                  </wp:positionV>
                  <wp:extent cx="1704975" cy="1409700"/>
                  <wp:effectExtent l="0" t="0" r="0" b="0"/>
                  <wp:wrapNone/>
                  <wp:docPr id="520" name="Imagem 520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6923" b="90000" l="9857" r="89825">
                                        <a14:foregroundMark x1="34499" y1="15769" x2="34499" y2="15769"/>
                                        <a14:foregroundMark x1="42925" y1="10577" x2="42925" y2="10577"/>
                                        <a14:foregroundMark x1="31955" y1="34423" x2="31955" y2="34423"/>
                                        <a14:foregroundMark x1="34022" y1="30962" x2="43561" y2="62115"/>
                                        <a14:foregroundMark x1="43561" y1="62115" x2="57075" y2="58077"/>
                                        <a14:foregroundMark x1="57075" y1="58077" x2="60413" y2="45577"/>
                                        <a14:foregroundMark x1="60413" y1="45577" x2="59300" y2="35385"/>
                                        <a14:foregroundMark x1="59300" y1="35385" x2="46105" y2="31154"/>
                                        <a14:foregroundMark x1="46105" y1="31154" x2="38951" y2="46731"/>
                                        <a14:foregroundMark x1="38951" y1="46731" x2="43561" y2="58654"/>
                                        <a14:foregroundMark x1="43561" y1="58654" x2="56280" y2="61731"/>
                                        <a14:foregroundMark x1="56280" y1="61731" x2="67568" y2="51731"/>
                                        <a14:foregroundMark x1="67568" y1="51731" x2="65024" y2="34808"/>
                                        <a14:foregroundMark x1="65024" y1="34808" x2="54531" y2="34231"/>
                                        <a14:foregroundMark x1="54531" y1="34231" x2="42766" y2="50385"/>
                                        <a14:foregroundMark x1="42766" y1="50385" x2="42607" y2="67308"/>
                                        <a14:foregroundMark x1="42607" y1="67308" x2="50556" y2="71731"/>
                                        <a14:foregroundMark x1="50556" y1="71731" x2="60095" y2="60192"/>
                                        <a14:foregroundMark x1="60095" y1="60192" x2="56757" y2="46154"/>
                                        <a14:foregroundMark x1="56757" y1="46154" x2="44038" y2="40962"/>
                                        <a14:foregroundMark x1="44038" y1="40962" x2="43879" y2="44231"/>
                                        <a14:foregroundMark x1="43084" y1="10192" x2="43084" y2="10192"/>
                                        <a14:foregroundMark x1="38633" y1="22885" x2="32591" y2="35962"/>
                                        <a14:foregroundMark x1="32591" y1="35962" x2="34181" y2="59615"/>
                                        <a14:foregroundMark x1="34181" y1="59615" x2="47218" y2="66346"/>
                                        <a14:foregroundMark x1="47218" y1="66346" x2="54690" y2="62308"/>
                                        <a14:foregroundMark x1="54690" y1="62308" x2="56439" y2="48269"/>
                                        <a14:foregroundMark x1="56439" y1="48269" x2="53895" y2="34038"/>
                                        <a14:foregroundMark x1="53895" y1="34038" x2="45151" y2="26923"/>
                                        <a14:foregroundMark x1="45151" y1="26923" x2="34658" y2="29231"/>
                                        <a14:foregroundMark x1="34658" y1="29231" x2="28458" y2="40000"/>
                                        <a14:foregroundMark x1="28458" y1="40000" x2="28140" y2="50385"/>
                                        <a14:foregroundMark x1="28140" y1="50385" x2="30366" y2="60385"/>
                                        <a14:foregroundMark x1="30366" y1="60385" x2="43879" y2="78654"/>
                                        <a14:foregroundMark x1="43879" y1="78654" x2="53418" y2="78269"/>
                                        <a14:foregroundMark x1="53418" y1="78269" x2="70429" y2="62692"/>
                                        <a14:foregroundMark x1="70429" y1="62692" x2="75199" y2="50385"/>
                                        <a14:foregroundMark x1="75199" y1="50385" x2="76312" y2="38462"/>
                                        <a14:foregroundMark x1="76312" y1="38462" x2="71065" y2="17692"/>
                                        <a14:foregroundMark x1="71065" y1="17692" x2="50079" y2="11731"/>
                                        <a14:foregroundMark x1="36566" y1="14615" x2="35930" y2="25192"/>
                                        <a14:foregroundMark x1="35930" y1="25192" x2="29253" y2="39615"/>
                                        <a14:foregroundMark x1="29253" y1="39615" x2="27027" y2="56346"/>
                                        <a14:foregroundMark x1="20986" y1="42692" x2="27822" y2="35000"/>
                                        <a14:foregroundMark x1="27822" y1="35000" x2="31955" y2="25769"/>
                                        <a14:foregroundMark x1="31955" y1="25769" x2="36407" y2="21731"/>
                                        <a14:foregroundMark x1="38633" y1="13654" x2="74563" y2="30192"/>
                                        <a14:foregroundMark x1="79491" y1="39231" x2="65183" y2="78654"/>
                                        <a14:foregroundMark x1="58983" y1="23269" x2="51669" y2="39038"/>
                                        <a14:foregroundMark x1="35294" y1="57308" x2="43879" y2="59423"/>
                                        <a14:foregroundMark x1="48490" y1="7500" x2="48490" y2="7500"/>
                                        <a14:foregroundMark x1="55326" y1="7500" x2="55326" y2="7500"/>
                                        <a14:foregroundMark x1="48013" y1="7500" x2="48013" y2="7500"/>
                                        <a14:foregroundMark x1="46741" y1="8077" x2="54690" y2="6923"/>
                                        <a14:foregroundMark x1="54690" y1="6923" x2="56916" y2="692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70367">
              <w:rPr>
                <w:b/>
                <w:sz w:val="96"/>
                <w:lang w:val="pt-BR"/>
              </w:rPr>
              <w:t>CERTIFICADO</w:t>
            </w:r>
            <w:r w:rsidRPr="00870367">
              <w:rPr>
                <w:b/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384B9B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sdt>
          <w:sdtPr>
            <w:rPr>
              <w:lang w:val="pt-BR"/>
            </w:rPr>
            <w:id w:val="424071369"/>
            <w:placeholder>
              <w:docPart w:val="A07F4D0BB4214BB781844C3A1803CC92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9F0A05" w:rsidRPr="00854A9B" w:rsidRDefault="009F0A05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Nome"/>
              <w:rPr>
                <w:lang w:val="pt-BR"/>
              </w:rPr>
            </w:pPr>
            <w:r w:rsidRPr="00384B9B">
              <w:rPr>
                <w:noProof/>
                <w:sz w:val="52"/>
                <w:lang w:val="pt-BR"/>
              </w:rPr>
              <w:t>Amanda Soares Pires</w:t>
            </w:r>
          </w:p>
        </w:tc>
      </w:tr>
      <w:tr w:rsidR="009F0A05" w:rsidRPr="00854A9B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9F0A05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 </w:t>
            </w:r>
            <w:r w:rsidRPr="00384B9B">
              <w:rPr>
                <w:noProof/>
                <w:lang w:val="pt-BR"/>
              </w:rPr>
              <w:t>Amanda Soares Pires</w:t>
            </w:r>
            <w:r>
              <w:rPr>
                <w:lang w:val="pt-BR"/>
              </w:rPr>
              <w:t xml:space="preserve">, RG: </w:t>
            </w:r>
            <w:r w:rsidRPr="00384B9B">
              <w:rPr>
                <w:noProof/>
                <w:lang w:val="pt-BR"/>
              </w:rPr>
              <w:t>32.446.765-02</w:t>
            </w:r>
            <w:r>
              <w:rPr>
                <w:lang w:val="pt-BR"/>
              </w:rPr>
              <w:t xml:space="preserve">, do curso de </w:t>
            </w:r>
            <w:r w:rsidRPr="00384B9B">
              <w:rPr>
                <w:noProof/>
                <w:lang w:val="pt-BR"/>
              </w:rPr>
              <w:t>Quimica</w:t>
            </w:r>
            <w:r>
              <w:rPr>
                <w:lang w:val="pt-BR"/>
              </w:rPr>
              <w:t xml:space="preserve"> da </w:t>
            </w:r>
            <w:proofErr w:type="spellStart"/>
            <w:r>
              <w:rPr>
                <w:lang w:val="pt-BR"/>
              </w:rPr>
              <w:t>Etec</w:t>
            </w:r>
            <w:proofErr w:type="spellEnd"/>
            <w:r>
              <w:rPr>
                <w:lang w:val="pt-BR"/>
              </w:rPr>
              <w:t xml:space="preserve"> Prof.ª Maria Cristina Medeiros participou da Palestra </w:t>
            </w:r>
            <w:r w:rsidRPr="00384B9B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do profissional da </w:t>
            </w:r>
            <w:proofErr w:type="gramStart"/>
            <w:r>
              <w:rPr>
                <w:lang w:val="pt-BR"/>
              </w:rPr>
              <w:t>Informática ,</w:t>
            </w:r>
            <w:proofErr w:type="gramEnd"/>
            <w:r>
              <w:rPr>
                <w:lang w:val="pt-BR"/>
              </w:rPr>
              <w:t xml:space="preserve"> com a carga horária de 1 hora no dia 19/10/2023.</w:t>
            </w:r>
          </w:p>
          <w:p w:rsidR="009F0A05" w:rsidRDefault="009F0A05" w:rsidP="0060197A">
            <w:pPr>
              <w:rPr>
                <w:lang w:val="pt-BR"/>
              </w:rPr>
            </w:pPr>
          </w:p>
          <w:p w:rsidR="009F0A05" w:rsidRPr="00854A9B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</w:tr>
      <w:tr w:rsidR="009F0A05" w:rsidRPr="00854A9B" w:rsidTr="00706B03">
        <w:trPr>
          <w:trHeight w:val="879"/>
          <w:jc w:val="center"/>
        </w:trPr>
        <w:tc>
          <w:tcPr>
            <w:tcW w:w="8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53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1260" w:type="dxa"/>
          </w:tcPr>
          <w:p w:rsidR="009F0A05" w:rsidRPr="00854A9B" w:rsidRDefault="009F0A05" w:rsidP="00AA0737">
            <w:pPr>
              <w:rPr>
                <w:lang w:val="pt-BR"/>
              </w:rPr>
            </w:pPr>
          </w:p>
        </w:tc>
        <w:tc>
          <w:tcPr>
            <w:tcW w:w="3330" w:type="dxa"/>
            <w:vAlign w:val="bottom"/>
          </w:tcPr>
          <w:p w:rsidR="009F0A05" w:rsidRPr="00854A9B" w:rsidRDefault="009F0A05" w:rsidP="0060197A">
            <w:pPr>
              <w:rPr>
                <w:lang w:val="pt-BR"/>
              </w:rPr>
            </w:pPr>
          </w:p>
        </w:tc>
        <w:tc>
          <w:tcPr>
            <w:tcW w:w="225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</w:tr>
      <w:tr w:rsidR="009F0A05" w:rsidRPr="00854A9B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531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21728" behindDoc="0" locked="0" layoutInCell="1" allowOverlap="1" wp14:anchorId="239B0EF3">
                  <wp:simplePos x="0" y="0"/>
                  <wp:positionH relativeFrom="column">
                    <wp:posOffset>885825</wp:posOffset>
                  </wp:positionH>
                  <wp:positionV relativeFrom="paragraph">
                    <wp:posOffset>-230505</wp:posOffset>
                  </wp:positionV>
                  <wp:extent cx="1844040" cy="511810"/>
                  <wp:effectExtent l="0" t="0" r="3810" b="2540"/>
                  <wp:wrapNone/>
                  <wp:docPr id="521" name="Imagem 5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Francisco Jewtif</w:t>
            </w:r>
          </w:p>
          <w:p w:rsidR="009F0A05" w:rsidRPr="00854A9B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 xml:space="preserve">Palestrante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493" name="Retângulo 493" descr="Ficheiro:Assinatura Francisco Gentil.svg – Wikipédia, a enciclopédia livr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8D3AE93" id="Retângulo 493" o:spid="_x0000_s1026" alt="Ficheiro:Assinatura Francisco Gentil.svg – Wikipédia, a enciclopédia liv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wH65QP4CAAATBgAADgAAAAAAAAAAAAAAAAAuAgAAZHJzL2Uyb0RvYy54bWxQSwECLQAUAAYACAAA&#10;ACEATKDpLNgAAAADAQAADwAAAAAAAAAAAAAAAABYBQAAZHJzL2Rvd25yZXYueG1sUEsFBgAAAAAE&#10;AAQA8wAAAF0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333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22752" behindDoc="0" locked="0" layoutInCell="1" allowOverlap="1" wp14:anchorId="5360B1A9">
                  <wp:simplePos x="0" y="0"/>
                  <wp:positionH relativeFrom="column">
                    <wp:posOffset>283210</wp:posOffset>
                  </wp:positionH>
                  <wp:positionV relativeFrom="paragraph">
                    <wp:posOffset>-202565</wp:posOffset>
                  </wp:positionV>
                  <wp:extent cx="1695450" cy="468630"/>
                  <wp:effectExtent l="0" t="0" r="0" b="7620"/>
                  <wp:wrapNone/>
                  <wp:docPr id="522" name="Imagem 5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199"/>
                          <a:stretch/>
                        </pic:blipFill>
                        <pic:spPr bwMode="auto">
                          <a:xfrm>
                            <a:off x="0" y="0"/>
                            <a:ext cx="1695450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Natália de Andrade</w:t>
            </w:r>
          </w:p>
          <w:p w:rsidR="009F0A05" w:rsidRPr="00854A9B" w:rsidRDefault="009F0A05" w:rsidP="00CE10FA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Diretora</w:t>
            </w:r>
          </w:p>
        </w:tc>
        <w:tc>
          <w:tcPr>
            <w:tcW w:w="225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</w:tr>
    </w:tbl>
    <w:p w:rsidR="009F0A05" w:rsidRDefault="009F0A05" w:rsidP="00AA0737">
      <w:pPr>
        <w:pStyle w:val="Corpodetexto"/>
        <w:rPr>
          <w:lang w:val="pt-BR"/>
        </w:rPr>
        <w:sectPr w:rsidR="009F0A05" w:rsidSect="009F0A05">
          <w:headerReference w:type="default" r:id="rId29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9F0A05" w:rsidRPr="00854A9B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9F0A05" w:rsidRPr="00870367" w:rsidRDefault="009F0A05" w:rsidP="00AA0737">
            <w:pPr>
              <w:pStyle w:val="Ttulo"/>
              <w:rPr>
                <w:b/>
                <w:lang w:val="pt-BR"/>
              </w:rPr>
            </w:pPr>
            <w:r w:rsidRPr="00870367">
              <w:rPr>
                <w:b/>
                <w:noProof/>
              </w:rPr>
              <w:lastRenderedPageBreak/>
              <w:drawing>
                <wp:anchor distT="0" distB="0" distL="114300" distR="114300" simplePos="0" relativeHeight="251724800" behindDoc="0" locked="0" layoutInCell="1" allowOverlap="1">
                  <wp:simplePos x="0" y="0"/>
                  <wp:positionH relativeFrom="column">
                    <wp:posOffset>7551420</wp:posOffset>
                  </wp:positionH>
                  <wp:positionV relativeFrom="paragraph">
                    <wp:posOffset>-1140460</wp:posOffset>
                  </wp:positionV>
                  <wp:extent cx="1704975" cy="1409700"/>
                  <wp:effectExtent l="0" t="0" r="0" b="0"/>
                  <wp:wrapNone/>
                  <wp:docPr id="551" name="Imagem 551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6923" b="90000" l="9857" r="89825">
                                        <a14:foregroundMark x1="34499" y1="15769" x2="34499" y2="15769"/>
                                        <a14:foregroundMark x1="42925" y1="10577" x2="42925" y2="10577"/>
                                        <a14:foregroundMark x1="31955" y1="34423" x2="31955" y2="34423"/>
                                        <a14:foregroundMark x1="34022" y1="30962" x2="43561" y2="62115"/>
                                        <a14:foregroundMark x1="43561" y1="62115" x2="57075" y2="58077"/>
                                        <a14:foregroundMark x1="57075" y1="58077" x2="60413" y2="45577"/>
                                        <a14:foregroundMark x1="60413" y1="45577" x2="59300" y2="35385"/>
                                        <a14:foregroundMark x1="59300" y1="35385" x2="46105" y2="31154"/>
                                        <a14:foregroundMark x1="46105" y1="31154" x2="38951" y2="46731"/>
                                        <a14:foregroundMark x1="38951" y1="46731" x2="43561" y2="58654"/>
                                        <a14:foregroundMark x1="43561" y1="58654" x2="56280" y2="61731"/>
                                        <a14:foregroundMark x1="56280" y1="61731" x2="67568" y2="51731"/>
                                        <a14:foregroundMark x1="67568" y1="51731" x2="65024" y2="34808"/>
                                        <a14:foregroundMark x1="65024" y1="34808" x2="54531" y2="34231"/>
                                        <a14:foregroundMark x1="54531" y1="34231" x2="42766" y2="50385"/>
                                        <a14:foregroundMark x1="42766" y1="50385" x2="42607" y2="67308"/>
                                        <a14:foregroundMark x1="42607" y1="67308" x2="50556" y2="71731"/>
                                        <a14:foregroundMark x1="50556" y1="71731" x2="60095" y2="60192"/>
                                        <a14:foregroundMark x1="60095" y1="60192" x2="56757" y2="46154"/>
                                        <a14:foregroundMark x1="56757" y1="46154" x2="44038" y2="40962"/>
                                        <a14:foregroundMark x1="44038" y1="40962" x2="43879" y2="44231"/>
                                        <a14:foregroundMark x1="43084" y1="10192" x2="43084" y2="10192"/>
                                        <a14:foregroundMark x1="38633" y1="22885" x2="32591" y2="35962"/>
                                        <a14:foregroundMark x1="32591" y1="35962" x2="34181" y2="59615"/>
                                        <a14:foregroundMark x1="34181" y1="59615" x2="47218" y2="66346"/>
                                        <a14:foregroundMark x1="47218" y1="66346" x2="54690" y2="62308"/>
                                        <a14:foregroundMark x1="54690" y1="62308" x2="56439" y2="48269"/>
                                        <a14:foregroundMark x1="56439" y1="48269" x2="53895" y2="34038"/>
                                        <a14:foregroundMark x1="53895" y1="34038" x2="45151" y2="26923"/>
                                        <a14:foregroundMark x1="45151" y1="26923" x2="34658" y2="29231"/>
                                        <a14:foregroundMark x1="34658" y1="29231" x2="28458" y2="40000"/>
                                        <a14:foregroundMark x1="28458" y1="40000" x2="28140" y2="50385"/>
                                        <a14:foregroundMark x1="28140" y1="50385" x2="30366" y2="60385"/>
                                        <a14:foregroundMark x1="30366" y1="60385" x2="43879" y2="78654"/>
                                        <a14:foregroundMark x1="43879" y1="78654" x2="53418" y2="78269"/>
                                        <a14:foregroundMark x1="53418" y1="78269" x2="70429" y2="62692"/>
                                        <a14:foregroundMark x1="70429" y1="62692" x2="75199" y2="50385"/>
                                        <a14:foregroundMark x1="75199" y1="50385" x2="76312" y2="38462"/>
                                        <a14:foregroundMark x1="76312" y1="38462" x2="71065" y2="17692"/>
                                        <a14:foregroundMark x1="71065" y1="17692" x2="50079" y2="11731"/>
                                        <a14:foregroundMark x1="36566" y1="14615" x2="35930" y2="25192"/>
                                        <a14:foregroundMark x1="35930" y1="25192" x2="29253" y2="39615"/>
                                        <a14:foregroundMark x1="29253" y1="39615" x2="27027" y2="56346"/>
                                        <a14:foregroundMark x1="20986" y1="42692" x2="27822" y2="35000"/>
                                        <a14:foregroundMark x1="27822" y1="35000" x2="31955" y2="25769"/>
                                        <a14:foregroundMark x1="31955" y1="25769" x2="36407" y2="21731"/>
                                        <a14:foregroundMark x1="38633" y1="13654" x2="74563" y2="30192"/>
                                        <a14:foregroundMark x1="79491" y1="39231" x2="65183" y2="78654"/>
                                        <a14:foregroundMark x1="58983" y1="23269" x2="51669" y2="39038"/>
                                        <a14:foregroundMark x1="35294" y1="57308" x2="43879" y2="59423"/>
                                        <a14:foregroundMark x1="48490" y1="7500" x2="48490" y2="7500"/>
                                        <a14:foregroundMark x1="55326" y1="7500" x2="55326" y2="7500"/>
                                        <a14:foregroundMark x1="48013" y1="7500" x2="48013" y2="7500"/>
                                        <a14:foregroundMark x1="46741" y1="8077" x2="54690" y2="6923"/>
                                        <a14:foregroundMark x1="54690" y1="6923" x2="56916" y2="692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70367">
              <w:rPr>
                <w:b/>
                <w:sz w:val="96"/>
                <w:lang w:val="pt-BR"/>
              </w:rPr>
              <w:t>CERTIFICADO</w:t>
            </w:r>
            <w:r w:rsidRPr="00870367">
              <w:rPr>
                <w:b/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sdt>
          <w:sdtPr>
            <w:rPr>
              <w:lang w:val="pt-BR"/>
            </w:rPr>
            <w:id w:val="2033144291"/>
            <w:placeholder>
              <w:docPart w:val="AEA1BFA9002E426987E6857104D4A343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9F0A05" w:rsidRPr="00854A9B" w:rsidRDefault="009F0A05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Nome"/>
              <w:rPr>
                <w:lang w:val="pt-BR"/>
              </w:rPr>
            </w:pPr>
            <w:r w:rsidRPr="00384B9B">
              <w:rPr>
                <w:noProof/>
                <w:sz w:val="52"/>
                <w:lang w:val="pt-BR"/>
              </w:rPr>
              <w:t>Larissa Manoela Taques Elias Santos</w:t>
            </w:r>
          </w:p>
        </w:tc>
      </w:tr>
      <w:tr w:rsidR="009F0A05" w:rsidRPr="00854A9B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9F0A05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 </w:t>
            </w:r>
            <w:r w:rsidRPr="00384B9B">
              <w:rPr>
                <w:noProof/>
                <w:lang w:val="pt-BR"/>
              </w:rPr>
              <w:t>Larissa Manoela Taques Elias Santos</w:t>
            </w:r>
            <w:r>
              <w:rPr>
                <w:lang w:val="pt-BR"/>
              </w:rPr>
              <w:t xml:space="preserve">, RG: </w:t>
            </w:r>
            <w:r w:rsidRPr="00384B9B">
              <w:rPr>
                <w:noProof/>
                <w:lang w:val="pt-BR"/>
              </w:rPr>
              <w:t>21.126.623.32</w:t>
            </w:r>
            <w:r>
              <w:rPr>
                <w:lang w:val="pt-BR"/>
              </w:rPr>
              <w:t xml:space="preserve">, do curso de </w:t>
            </w:r>
            <w:r w:rsidRPr="00384B9B">
              <w:rPr>
                <w:noProof/>
                <w:lang w:val="pt-BR"/>
              </w:rPr>
              <w:t>Administração</w:t>
            </w:r>
            <w:r>
              <w:rPr>
                <w:lang w:val="pt-BR"/>
              </w:rPr>
              <w:t xml:space="preserve"> da </w:t>
            </w:r>
            <w:proofErr w:type="spellStart"/>
            <w:r>
              <w:rPr>
                <w:lang w:val="pt-BR"/>
              </w:rPr>
              <w:t>Etec</w:t>
            </w:r>
            <w:proofErr w:type="spellEnd"/>
            <w:r>
              <w:rPr>
                <w:lang w:val="pt-BR"/>
              </w:rPr>
              <w:t xml:space="preserve"> Prof.ª Maria Cristina Medeiros participou da Palestra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</w:t>
            </w:r>
            <w:proofErr w:type="gramStart"/>
            <w:r>
              <w:rPr>
                <w:lang w:val="pt-BR"/>
              </w:rPr>
              <w:t>Informática ,</w:t>
            </w:r>
            <w:proofErr w:type="gramEnd"/>
            <w:r>
              <w:rPr>
                <w:lang w:val="pt-BR"/>
              </w:rPr>
              <w:t xml:space="preserve"> com a carga horária de 1 hora no dia 19/10/2023.</w:t>
            </w:r>
          </w:p>
          <w:p w:rsidR="009F0A05" w:rsidRDefault="009F0A05" w:rsidP="0060197A">
            <w:pPr>
              <w:rPr>
                <w:lang w:val="pt-BR"/>
              </w:rPr>
            </w:pPr>
          </w:p>
          <w:p w:rsidR="009F0A05" w:rsidRPr="00854A9B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</w:tr>
      <w:tr w:rsidR="009F0A05" w:rsidRPr="00854A9B" w:rsidTr="00706B03">
        <w:trPr>
          <w:trHeight w:val="879"/>
          <w:jc w:val="center"/>
        </w:trPr>
        <w:tc>
          <w:tcPr>
            <w:tcW w:w="8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53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1260" w:type="dxa"/>
          </w:tcPr>
          <w:p w:rsidR="009F0A05" w:rsidRPr="00854A9B" w:rsidRDefault="009F0A05" w:rsidP="00AA0737">
            <w:pPr>
              <w:rPr>
                <w:lang w:val="pt-BR"/>
              </w:rPr>
            </w:pPr>
          </w:p>
        </w:tc>
        <w:tc>
          <w:tcPr>
            <w:tcW w:w="3330" w:type="dxa"/>
            <w:vAlign w:val="bottom"/>
          </w:tcPr>
          <w:p w:rsidR="009F0A05" w:rsidRPr="00854A9B" w:rsidRDefault="009F0A05" w:rsidP="0060197A">
            <w:pPr>
              <w:rPr>
                <w:lang w:val="pt-BR"/>
              </w:rPr>
            </w:pPr>
          </w:p>
        </w:tc>
        <w:tc>
          <w:tcPr>
            <w:tcW w:w="225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</w:tr>
      <w:tr w:rsidR="009F0A05" w:rsidRPr="00854A9B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531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25824" behindDoc="0" locked="0" layoutInCell="1" allowOverlap="1" wp14:anchorId="239B0EF3">
                  <wp:simplePos x="0" y="0"/>
                  <wp:positionH relativeFrom="column">
                    <wp:posOffset>885825</wp:posOffset>
                  </wp:positionH>
                  <wp:positionV relativeFrom="paragraph">
                    <wp:posOffset>-230505</wp:posOffset>
                  </wp:positionV>
                  <wp:extent cx="1844040" cy="511810"/>
                  <wp:effectExtent l="0" t="0" r="3810" b="2540"/>
                  <wp:wrapNone/>
                  <wp:docPr id="552" name="Imagem 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Francisco Jewtif</w:t>
            </w:r>
          </w:p>
          <w:p w:rsidR="009F0A05" w:rsidRPr="00854A9B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 xml:space="preserve">Palestrante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524" name="Retângulo 524" descr="Ficheiro:Assinatura Francisco Gentil.svg – Wikipédia, a enciclopédia livr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F7BDA63" id="Retângulo 524" o:spid="_x0000_s1026" alt="Ficheiro:Assinatura Francisco Gentil.svg – Wikipédia, a enciclopédia liv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IyH1fv4CAAATBgAADgAAAAAAAAAAAAAAAAAuAgAAZHJzL2Uyb0RvYy54bWxQSwECLQAUAAYACAAA&#10;ACEATKDpLNgAAAADAQAADwAAAAAAAAAAAAAAAABYBQAAZHJzL2Rvd25yZXYueG1sUEsFBgAAAAAE&#10;AAQA8wAAAF0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333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26848" behindDoc="0" locked="0" layoutInCell="1" allowOverlap="1" wp14:anchorId="5360B1A9">
                  <wp:simplePos x="0" y="0"/>
                  <wp:positionH relativeFrom="column">
                    <wp:posOffset>283210</wp:posOffset>
                  </wp:positionH>
                  <wp:positionV relativeFrom="paragraph">
                    <wp:posOffset>-202565</wp:posOffset>
                  </wp:positionV>
                  <wp:extent cx="1695450" cy="468630"/>
                  <wp:effectExtent l="0" t="0" r="0" b="7620"/>
                  <wp:wrapNone/>
                  <wp:docPr id="553" name="Imagem 5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199"/>
                          <a:stretch/>
                        </pic:blipFill>
                        <pic:spPr bwMode="auto">
                          <a:xfrm>
                            <a:off x="0" y="0"/>
                            <a:ext cx="1695450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Natália de Andrade</w:t>
            </w:r>
          </w:p>
          <w:p w:rsidR="009F0A05" w:rsidRPr="00854A9B" w:rsidRDefault="009F0A05" w:rsidP="00CE10FA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Diretora</w:t>
            </w:r>
          </w:p>
        </w:tc>
        <w:tc>
          <w:tcPr>
            <w:tcW w:w="225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</w:tr>
    </w:tbl>
    <w:p w:rsidR="009F0A05" w:rsidRDefault="009F0A05" w:rsidP="00AA0737">
      <w:pPr>
        <w:pStyle w:val="Corpodetexto"/>
        <w:rPr>
          <w:lang w:val="pt-BR"/>
        </w:rPr>
        <w:sectPr w:rsidR="009F0A05" w:rsidSect="009F0A05">
          <w:headerReference w:type="default" r:id="rId30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9F0A05" w:rsidRPr="00854A9B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9F0A05" w:rsidRPr="00870367" w:rsidRDefault="009F0A05" w:rsidP="00AA0737">
            <w:pPr>
              <w:pStyle w:val="Ttulo"/>
              <w:rPr>
                <w:b/>
                <w:lang w:val="pt-BR"/>
              </w:rPr>
            </w:pPr>
            <w:r w:rsidRPr="00870367">
              <w:rPr>
                <w:b/>
                <w:noProof/>
              </w:rPr>
              <w:lastRenderedPageBreak/>
              <w:drawing>
                <wp:anchor distT="0" distB="0" distL="114300" distR="114300" simplePos="0" relativeHeight="251728896" behindDoc="0" locked="0" layoutInCell="1" allowOverlap="1">
                  <wp:simplePos x="0" y="0"/>
                  <wp:positionH relativeFrom="column">
                    <wp:posOffset>7551420</wp:posOffset>
                  </wp:positionH>
                  <wp:positionV relativeFrom="paragraph">
                    <wp:posOffset>-1140460</wp:posOffset>
                  </wp:positionV>
                  <wp:extent cx="1704975" cy="1409700"/>
                  <wp:effectExtent l="0" t="0" r="0" b="0"/>
                  <wp:wrapNone/>
                  <wp:docPr id="582" name="Imagem 582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6923" b="90000" l="9857" r="89825">
                                        <a14:foregroundMark x1="34499" y1="15769" x2="34499" y2="15769"/>
                                        <a14:foregroundMark x1="42925" y1="10577" x2="42925" y2="10577"/>
                                        <a14:foregroundMark x1="31955" y1="34423" x2="31955" y2="34423"/>
                                        <a14:foregroundMark x1="34022" y1="30962" x2="43561" y2="62115"/>
                                        <a14:foregroundMark x1="43561" y1="62115" x2="57075" y2="58077"/>
                                        <a14:foregroundMark x1="57075" y1="58077" x2="60413" y2="45577"/>
                                        <a14:foregroundMark x1="60413" y1="45577" x2="59300" y2="35385"/>
                                        <a14:foregroundMark x1="59300" y1="35385" x2="46105" y2="31154"/>
                                        <a14:foregroundMark x1="46105" y1="31154" x2="38951" y2="46731"/>
                                        <a14:foregroundMark x1="38951" y1="46731" x2="43561" y2="58654"/>
                                        <a14:foregroundMark x1="43561" y1="58654" x2="56280" y2="61731"/>
                                        <a14:foregroundMark x1="56280" y1="61731" x2="67568" y2="51731"/>
                                        <a14:foregroundMark x1="67568" y1="51731" x2="65024" y2="34808"/>
                                        <a14:foregroundMark x1="65024" y1="34808" x2="54531" y2="34231"/>
                                        <a14:foregroundMark x1="54531" y1="34231" x2="42766" y2="50385"/>
                                        <a14:foregroundMark x1="42766" y1="50385" x2="42607" y2="67308"/>
                                        <a14:foregroundMark x1="42607" y1="67308" x2="50556" y2="71731"/>
                                        <a14:foregroundMark x1="50556" y1="71731" x2="60095" y2="60192"/>
                                        <a14:foregroundMark x1="60095" y1="60192" x2="56757" y2="46154"/>
                                        <a14:foregroundMark x1="56757" y1="46154" x2="44038" y2="40962"/>
                                        <a14:foregroundMark x1="44038" y1="40962" x2="43879" y2="44231"/>
                                        <a14:foregroundMark x1="43084" y1="10192" x2="43084" y2="10192"/>
                                        <a14:foregroundMark x1="38633" y1="22885" x2="32591" y2="35962"/>
                                        <a14:foregroundMark x1="32591" y1="35962" x2="34181" y2="59615"/>
                                        <a14:foregroundMark x1="34181" y1="59615" x2="47218" y2="66346"/>
                                        <a14:foregroundMark x1="47218" y1="66346" x2="54690" y2="62308"/>
                                        <a14:foregroundMark x1="54690" y1="62308" x2="56439" y2="48269"/>
                                        <a14:foregroundMark x1="56439" y1="48269" x2="53895" y2="34038"/>
                                        <a14:foregroundMark x1="53895" y1="34038" x2="45151" y2="26923"/>
                                        <a14:foregroundMark x1="45151" y1="26923" x2="34658" y2="29231"/>
                                        <a14:foregroundMark x1="34658" y1="29231" x2="28458" y2="40000"/>
                                        <a14:foregroundMark x1="28458" y1="40000" x2="28140" y2="50385"/>
                                        <a14:foregroundMark x1="28140" y1="50385" x2="30366" y2="60385"/>
                                        <a14:foregroundMark x1="30366" y1="60385" x2="43879" y2="78654"/>
                                        <a14:foregroundMark x1="43879" y1="78654" x2="53418" y2="78269"/>
                                        <a14:foregroundMark x1="53418" y1="78269" x2="70429" y2="62692"/>
                                        <a14:foregroundMark x1="70429" y1="62692" x2="75199" y2="50385"/>
                                        <a14:foregroundMark x1="75199" y1="50385" x2="76312" y2="38462"/>
                                        <a14:foregroundMark x1="76312" y1="38462" x2="71065" y2="17692"/>
                                        <a14:foregroundMark x1="71065" y1="17692" x2="50079" y2="11731"/>
                                        <a14:foregroundMark x1="36566" y1="14615" x2="35930" y2="25192"/>
                                        <a14:foregroundMark x1="35930" y1="25192" x2="29253" y2="39615"/>
                                        <a14:foregroundMark x1="29253" y1="39615" x2="27027" y2="56346"/>
                                        <a14:foregroundMark x1="20986" y1="42692" x2="27822" y2="35000"/>
                                        <a14:foregroundMark x1="27822" y1="35000" x2="31955" y2="25769"/>
                                        <a14:foregroundMark x1="31955" y1="25769" x2="36407" y2="21731"/>
                                        <a14:foregroundMark x1="38633" y1="13654" x2="74563" y2="30192"/>
                                        <a14:foregroundMark x1="79491" y1="39231" x2="65183" y2="78654"/>
                                        <a14:foregroundMark x1="58983" y1="23269" x2="51669" y2="39038"/>
                                        <a14:foregroundMark x1="35294" y1="57308" x2="43879" y2="59423"/>
                                        <a14:foregroundMark x1="48490" y1="7500" x2="48490" y2="7500"/>
                                        <a14:foregroundMark x1="55326" y1="7500" x2="55326" y2="7500"/>
                                        <a14:foregroundMark x1="48013" y1="7500" x2="48013" y2="7500"/>
                                        <a14:foregroundMark x1="46741" y1="8077" x2="54690" y2="6923"/>
                                        <a14:foregroundMark x1="54690" y1="6923" x2="56916" y2="692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70367">
              <w:rPr>
                <w:b/>
                <w:sz w:val="96"/>
                <w:lang w:val="pt-BR"/>
              </w:rPr>
              <w:t>CERTIFICADO</w:t>
            </w:r>
            <w:r w:rsidRPr="00870367">
              <w:rPr>
                <w:b/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sdt>
          <w:sdtPr>
            <w:rPr>
              <w:lang w:val="pt-BR"/>
            </w:rPr>
            <w:id w:val="1417288304"/>
            <w:placeholder>
              <w:docPart w:val="E5CD7B043A8D4D7CAC729A43F5223CFB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9F0A05" w:rsidRPr="00854A9B" w:rsidRDefault="009F0A05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Nome"/>
              <w:rPr>
                <w:lang w:val="pt-BR"/>
              </w:rPr>
            </w:pPr>
            <w:r w:rsidRPr="00384B9B">
              <w:rPr>
                <w:noProof/>
                <w:sz w:val="52"/>
                <w:lang w:val="pt-BR"/>
              </w:rPr>
              <w:t>Priscilla Novaes Leone</w:t>
            </w:r>
          </w:p>
        </w:tc>
      </w:tr>
      <w:tr w:rsidR="009F0A05" w:rsidRPr="00854A9B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9F0A05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 </w:t>
            </w:r>
            <w:r w:rsidRPr="00384B9B">
              <w:rPr>
                <w:noProof/>
                <w:lang w:val="pt-BR"/>
              </w:rPr>
              <w:t>Priscilla Novaes Leone</w:t>
            </w:r>
            <w:r>
              <w:rPr>
                <w:lang w:val="pt-BR"/>
              </w:rPr>
              <w:t xml:space="preserve">, RG: </w:t>
            </w:r>
            <w:r w:rsidRPr="00384B9B">
              <w:rPr>
                <w:noProof/>
                <w:lang w:val="pt-BR"/>
              </w:rPr>
              <w:t>90.666.666-22</w:t>
            </w:r>
            <w:r>
              <w:rPr>
                <w:lang w:val="pt-BR"/>
              </w:rPr>
              <w:t xml:space="preserve">, do curso de </w:t>
            </w:r>
            <w:r w:rsidRPr="00384B9B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da </w:t>
            </w:r>
            <w:proofErr w:type="spellStart"/>
            <w:r>
              <w:rPr>
                <w:lang w:val="pt-BR"/>
              </w:rPr>
              <w:t>Etec</w:t>
            </w:r>
            <w:proofErr w:type="spellEnd"/>
            <w:r>
              <w:rPr>
                <w:lang w:val="pt-BR"/>
              </w:rPr>
              <w:t xml:space="preserve"> Prof.ª Maria Cristina Medeiros participou da Palestra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</w:t>
            </w:r>
            <w:proofErr w:type="gramStart"/>
            <w:r>
              <w:rPr>
                <w:lang w:val="pt-BR"/>
              </w:rPr>
              <w:t>Informática ,</w:t>
            </w:r>
            <w:proofErr w:type="gramEnd"/>
            <w:r>
              <w:rPr>
                <w:lang w:val="pt-BR"/>
              </w:rPr>
              <w:t xml:space="preserve"> com a carga horária de 1 hora no dia 19/10/2023.</w:t>
            </w:r>
          </w:p>
          <w:p w:rsidR="009F0A05" w:rsidRDefault="009F0A05" w:rsidP="0060197A">
            <w:pPr>
              <w:rPr>
                <w:lang w:val="pt-BR"/>
              </w:rPr>
            </w:pPr>
          </w:p>
          <w:p w:rsidR="009F0A05" w:rsidRPr="00854A9B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</w:tr>
      <w:tr w:rsidR="009F0A05" w:rsidRPr="00854A9B" w:rsidTr="00706B03">
        <w:trPr>
          <w:trHeight w:val="879"/>
          <w:jc w:val="center"/>
        </w:trPr>
        <w:tc>
          <w:tcPr>
            <w:tcW w:w="8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53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1260" w:type="dxa"/>
          </w:tcPr>
          <w:p w:rsidR="009F0A05" w:rsidRPr="00854A9B" w:rsidRDefault="009F0A05" w:rsidP="00AA0737">
            <w:pPr>
              <w:rPr>
                <w:lang w:val="pt-BR"/>
              </w:rPr>
            </w:pPr>
          </w:p>
        </w:tc>
        <w:tc>
          <w:tcPr>
            <w:tcW w:w="3330" w:type="dxa"/>
            <w:vAlign w:val="bottom"/>
          </w:tcPr>
          <w:p w:rsidR="009F0A05" w:rsidRPr="00854A9B" w:rsidRDefault="009F0A05" w:rsidP="0060197A">
            <w:pPr>
              <w:rPr>
                <w:lang w:val="pt-BR"/>
              </w:rPr>
            </w:pPr>
          </w:p>
        </w:tc>
        <w:tc>
          <w:tcPr>
            <w:tcW w:w="225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</w:tr>
      <w:tr w:rsidR="009F0A05" w:rsidRPr="00854A9B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531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29920" behindDoc="0" locked="0" layoutInCell="1" allowOverlap="1" wp14:anchorId="239B0EF3">
                  <wp:simplePos x="0" y="0"/>
                  <wp:positionH relativeFrom="column">
                    <wp:posOffset>885825</wp:posOffset>
                  </wp:positionH>
                  <wp:positionV relativeFrom="paragraph">
                    <wp:posOffset>-230505</wp:posOffset>
                  </wp:positionV>
                  <wp:extent cx="1844040" cy="511810"/>
                  <wp:effectExtent l="0" t="0" r="3810" b="2540"/>
                  <wp:wrapNone/>
                  <wp:docPr id="583" name="Imagem 5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Francisco Jewtif</w:t>
            </w:r>
          </w:p>
          <w:p w:rsidR="009F0A05" w:rsidRPr="00854A9B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 xml:space="preserve">Palestrante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555" name="Retângulo 555" descr="Ficheiro:Assinatura Francisco Gentil.svg – Wikipédia, a enciclopédia livr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3DEB2B5" id="Retângulo 555" o:spid="_x0000_s1026" alt="Ficheiro:Assinatura Francisco Gentil.svg – Wikipédia, a enciclopédia liv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thpDAv4CAAATBgAADgAAAAAAAAAAAAAAAAAuAgAAZHJzL2Uyb0RvYy54bWxQSwECLQAUAAYACAAA&#10;ACEATKDpLNgAAAADAQAADwAAAAAAAAAAAAAAAABYBQAAZHJzL2Rvd25yZXYueG1sUEsFBgAAAAAE&#10;AAQA8wAAAF0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333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30944" behindDoc="0" locked="0" layoutInCell="1" allowOverlap="1" wp14:anchorId="5360B1A9">
                  <wp:simplePos x="0" y="0"/>
                  <wp:positionH relativeFrom="column">
                    <wp:posOffset>283210</wp:posOffset>
                  </wp:positionH>
                  <wp:positionV relativeFrom="paragraph">
                    <wp:posOffset>-202565</wp:posOffset>
                  </wp:positionV>
                  <wp:extent cx="1695450" cy="468630"/>
                  <wp:effectExtent l="0" t="0" r="0" b="7620"/>
                  <wp:wrapNone/>
                  <wp:docPr id="584" name="Imagem 5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199"/>
                          <a:stretch/>
                        </pic:blipFill>
                        <pic:spPr bwMode="auto">
                          <a:xfrm>
                            <a:off x="0" y="0"/>
                            <a:ext cx="1695450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Natália de Andrade</w:t>
            </w:r>
          </w:p>
          <w:p w:rsidR="009F0A05" w:rsidRPr="00854A9B" w:rsidRDefault="009F0A05" w:rsidP="00CE10FA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Diretora</w:t>
            </w:r>
          </w:p>
        </w:tc>
        <w:tc>
          <w:tcPr>
            <w:tcW w:w="225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</w:tr>
    </w:tbl>
    <w:p w:rsidR="009F0A05" w:rsidRDefault="009F0A05" w:rsidP="00AA0737">
      <w:pPr>
        <w:pStyle w:val="Corpodetexto"/>
        <w:rPr>
          <w:lang w:val="pt-BR"/>
        </w:rPr>
        <w:sectPr w:rsidR="009F0A05" w:rsidSect="009F0A05">
          <w:headerReference w:type="default" r:id="rId31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9F0A05" w:rsidRPr="00854A9B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9F0A05" w:rsidRPr="00870367" w:rsidRDefault="009F0A05" w:rsidP="00AA0737">
            <w:pPr>
              <w:pStyle w:val="Ttulo"/>
              <w:rPr>
                <w:b/>
                <w:lang w:val="pt-BR"/>
              </w:rPr>
            </w:pPr>
            <w:r w:rsidRPr="00870367">
              <w:rPr>
                <w:b/>
                <w:noProof/>
              </w:rPr>
              <w:lastRenderedPageBreak/>
              <w:drawing>
                <wp:anchor distT="0" distB="0" distL="114300" distR="114300" simplePos="0" relativeHeight="251732992" behindDoc="0" locked="0" layoutInCell="1" allowOverlap="1">
                  <wp:simplePos x="0" y="0"/>
                  <wp:positionH relativeFrom="column">
                    <wp:posOffset>7551420</wp:posOffset>
                  </wp:positionH>
                  <wp:positionV relativeFrom="paragraph">
                    <wp:posOffset>-1140460</wp:posOffset>
                  </wp:positionV>
                  <wp:extent cx="1704975" cy="1409700"/>
                  <wp:effectExtent l="0" t="0" r="0" b="0"/>
                  <wp:wrapNone/>
                  <wp:docPr id="613" name="Imagem 613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6923" b="90000" l="9857" r="89825">
                                        <a14:foregroundMark x1="34499" y1="15769" x2="34499" y2="15769"/>
                                        <a14:foregroundMark x1="42925" y1="10577" x2="42925" y2="10577"/>
                                        <a14:foregroundMark x1="31955" y1="34423" x2="31955" y2="34423"/>
                                        <a14:foregroundMark x1="34022" y1="30962" x2="43561" y2="62115"/>
                                        <a14:foregroundMark x1="43561" y1="62115" x2="57075" y2="58077"/>
                                        <a14:foregroundMark x1="57075" y1="58077" x2="60413" y2="45577"/>
                                        <a14:foregroundMark x1="60413" y1="45577" x2="59300" y2="35385"/>
                                        <a14:foregroundMark x1="59300" y1="35385" x2="46105" y2="31154"/>
                                        <a14:foregroundMark x1="46105" y1="31154" x2="38951" y2="46731"/>
                                        <a14:foregroundMark x1="38951" y1="46731" x2="43561" y2="58654"/>
                                        <a14:foregroundMark x1="43561" y1="58654" x2="56280" y2="61731"/>
                                        <a14:foregroundMark x1="56280" y1="61731" x2="67568" y2="51731"/>
                                        <a14:foregroundMark x1="67568" y1="51731" x2="65024" y2="34808"/>
                                        <a14:foregroundMark x1="65024" y1="34808" x2="54531" y2="34231"/>
                                        <a14:foregroundMark x1="54531" y1="34231" x2="42766" y2="50385"/>
                                        <a14:foregroundMark x1="42766" y1="50385" x2="42607" y2="67308"/>
                                        <a14:foregroundMark x1="42607" y1="67308" x2="50556" y2="71731"/>
                                        <a14:foregroundMark x1="50556" y1="71731" x2="60095" y2="60192"/>
                                        <a14:foregroundMark x1="60095" y1="60192" x2="56757" y2="46154"/>
                                        <a14:foregroundMark x1="56757" y1="46154" x2="44038" y2="40962"/>
                                        <a14:foregroundMark x1="44038" y1="40962" x2="43879" y2="44231"/>
                                        <a14:foregroundMark x1="43084" y1="10192" x2="43084" y2="10192"/>
                                        <a14:foregroundMark x1="38633" y1="22885" x2="32591" y2="35962"/>
                                        <a14:foregroundMark x1="32591" y1="35962" x2="34181" y2="59615"/>
                                        <a14:foregroundMark x1="34181" y1="59615" x2="47218" y2="66346"/>
                                        <a14:foregroundMark x1="47218" y1="66346" x2="54690" y2="62308"/>
                                        <a14:foregroundMark x1="54690" y1="62308" x2="56439" y2="48269"/>
                                        <a14:foregroundMark x1="56439" y1="48269" x2="53895" y2="34038"/>
                                        <a14:foregroundMark x1="53895" y1="34038" x2="45151" y2="26923"/>
                                        <a14:foregroundMark x1="45151" y1="26923" x2="34658" y2="29231"/>
                                        <a14:foregroundMark x1="34658" y1="29231" x2="28458" y2="40000"/>
                                        <a14:foregroundMark x1="28458" y1="40000" x2="28140" y2="50385"/>
                                        <a14:foregroundMark x1="28140" y1="50385" x2="30366" y2="60385"/>
                                        <a14:foregroundMark x1="30366" y1="60385" x2="43879" y2="78654"/>
                                        <a14:foregroundMark x1="43879" y1="78654" x2="53418" y2="78269"/>
                                        <a14:foregroundMark x1="53418" y1="78269" x2="70429" y2="62692"/>
                                        <a14:foregroundMark x1="70429" y1="62692" x2="75199" y2="50385"/>
                                        <a14:foregroundMark x1="75199" y1="50385" x2="76312" y2="38462"/>
                                        <a14:foregroundMark x1="76312" y1="38462" x2="71065" y2="17692"/>
                                        <a14:foregroundMark x1="71065" y1="17692" x2="50079" y2="11731"/>
                                        <a14:foregroundMark x1="36566" y1="14615" x2="35930" y2="25192"/>
                                        <a14:foregroundMark x1="35930" y1="25192" x2="29253" y2="39615"/>
                                        <a14:foregroundMark x1="29253" y1="39615" x2="27027" y2="56346"/>
                                        <a14:foregroundMark x1="20986" y1="42692" x2="27822" y2="35000"/>
                                        <a14:foregroundMark x1="27822" y1="35000" x2="31955" y2="25769"/>
                                        <a14:foregroundMark x1="31955" y1="25769" x2="36407" y2="21731"/>
                                        <a14:foregroundMark x1="38633" y1="13654" x2="74563" y2="30192"/>
                                        <a14:foregroundMark x1="79491" y1="39231" x2="65183" y2="78654"/>
                                        <a14:foregroundMark x1="58983" y1="23269" x2="51669" y2="39038"/>
                                        <a14:foregroundMark x1="35294" y1="57308" x2="43879" y2="59423"/>
                                        <a14:foregroundMark x1="48490" y1="7500" x2="48490" y2="7500"/>
                                        <a14:foregroundMark x1="55326" y1="7500" x2="55326" y2="7500"/>
                                        <a14:foregroundMark x1="48013" y1="7500" x2="48013" y2="7500"/>
                                        <a14:foregroundMark x1="46741" y1="8077" x2="54690" y2="6923"/>
                                        <a14:foregroundMark x1="54690" y1="6923" x2="56916" y2="692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70367">
              <w:rPr>
                <w:b/>
                <w:sz w:val="96"/>
                <w:lang w:val="pt-BR"/>
              </w:rPr>
              <w:t>CERTIFICADO</w:t>
            </w:r>
            <w:r w:rsidRPr="00870367">
              <w:rPr>
                <w:b/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sdt>
          <w:sdtPr>
            <w:rPr>
              <w:lang w:val="pt-BR"/>
            </w:rPr>
            <w:id w:val="-1098714852"/>
            <w:placeholder>
              <w:docPart w:val="9B82FC9ECCEA4CF5AE9DFAB8DD4EF235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9F0A05" w:rsidRPr="00854A9B" w:rsidRDefault="009F0A05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Nome"/>
              <w:rPr>
                <w:lang w:val="pt-BR"/>
              </w:rPr>
            </w:pPr>
            <w:r w:rsidRPr="00384B9B">
              <w:rPr>
                <w:noProof/>
                <w:sz w:val="52"/>
                <w:lang w:val="pt-BR"/>
              </w:rPr>
              <w:t>Peter Parker</w:t>
            </w:r>
          </w:p>
        </w:tc>
      </w:tr>
      <w:tr w:rsidR="009F0A05" w:rsidRPr="00854A9B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9F0A05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 </w:t>
            </w:r>
            <w:r w:rsidRPr="00384B9B">
              <w:rPr>
                <w:noProof/>
                <w:lang w:val="pt-BR"/>
              </w:rPr>
              <w:t>Peter Parker</w:t>
            </w:r>
            <w:r>
              <w:rPr>
                <w:lang w:val="pt-BR"/>
              </w:rPr>
              <w:t xml:space="preserve">, RG: </w:t>
            </w:r>
            <w:r w:rsidRPr="00384B9B">
              <w:rPr>
                <w:noProof/>
                <w:lang w:val="pt-BR"/>
              </w:rPr>
              <w:t>12.324.543-2</w:t>
            </w:r>
            <w:r>
              <w:rPr>
                <w:lang w:val="pt-BR"/>
              </w:rPr>
              <w:t xml:space="preserve">, do curso de </w:t>
            </w:r>
            <w:r w:rsidRPr="00384B9B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da </w:t>
            </w:r>
            <w:proofErr w:type="spellStart"/>
            <w:r>
              <w:rPr>
                <w:lang w:val="pt-BR"/>
              </w:rPr>
              <w:t>Etec</w:t>
            </w:r>
            <w:proofErr w:type="spellEnd"/>
            <w:r>
              <w:rPr>
                <w:lang w:val="pt-BR"/>
              </w:rPr>
              <w:t xml:space="preserve"> Prof.ª Maria Cristina Medeiros participou da Palestra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</w:t>
            </w:r>
            <w:proofErr w:type="gramStart"/>
            <w:r>
              <w:rPr>
                <w:lang w:val="pt-BR"/>
              </w:rPr>
              <w:t>Informática ,</w:t>
            </w:r>
            <w:proofErr w:type="gramEnd"/>
            <w:r>
              <w:rPr>
                <w:lang w:val="pt-BR"/>
              </w:rPr>
              <w:t xml:space="preserve"> com a carga horária de 1 hora no dia 19/10/2023.</w:t>
            </w:r>
          </w:p>
          <w:p w:rsidR="009F0A05" w:rsidRDefault="009F0A05" w:rsidP="0060197A">
            <w:pPr>
              <w:rPr>
                <w:lang w:val="pt-BR"/>
              </w:rPr>
            </w:pPr>
          </w:p>
          <w:p w:rsidR="009F0A05" w:rsidRPr="00854A9B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</w:tr>
      <w:tr w:rsidR="009F0A05" w:rsidRPr="00854A9B" w:rsidTr="00706B03">
        <w:trPr>
          <w:trHeight w:val="879"/>
          <w:jc w:val="center"/>
        </w:trPr>
        <w:tc>
          <w:tcPr>
            <w:tcW w:w="8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53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1260" w:type="dxa"/>
          </w:tcPr>
          <w:p w:rsidR="009F0A05" w:rsidRPr="00854A9B" w:rsidRDefault="009F0A05" w:rsidP="00AA0737">
            <w:pPr>
              <w:rPr>
                <w:lang w:val="pt-BR"/>
              </w:rPr>
            </w:pPr>
          </w:p>
        </w:tc>
        <w:tc>
          <w:tcPr>
            <w:tcW w:w="3330" w:type="dxa"/>
            <w:vAlign w:val="bottom"/>
          </w:tcPr>
          <w:p w:rsidR="009F0A05" w:rsidRPr="00854A9B" w:rsidRDefault="009F0A05" w:rsidP="0060197A">
            <w:pPr>
              <w:rPr>
                <w:lang w:val="pt-BR"/>
              </w:rPr>
            </w:pPr>
          </w:p>
        </w:tc>
        <w:tc>
          <w:tcPr>
            <w:tcW w:w="225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</w:tr>
      <w:tr w:rsidR="009F0A05" w:rsidRPr="00854A9B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531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34016" behindDoc="0" locked="0" layoutInCell="1" allowOverlap="1" wp14:anchorId="239B0EF3">
                  <wp:simplePos x="0" y="0"/>
                  <wp:positionH relativeFrom="column">
                    <wp:posOffset>885825</wp:posOffset>
                  </wp:positionH>
                  <wp:positionV relativeFrom="paragraph">
                    <wp:posOffset>-230505</wp:posOffset>
                  </wp:positionV>
                  <wp:extent cx="1844040" cy="511810"/>
                  <wp:effectExtent l="0" t="0" r="3810" b="2540"/>
                  <wp:wrapNone/>
                  <wp:docPr id="614" name="Imagem 6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Francisco Jewtif</w:t>
            </w:r>
          </w:p>
          <w:p w:rsidR="009F0A05" w:rsidRPr="00854A9B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 xml:space="preserve">Palestrante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586" name="Retângulo 586" descr="Ficheiro:Assinatura Francisco Gentil.svg – Wikipédia, a enciclopédia livr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CECA966" id="Retângulo 586" o:spid="_x0000_s1026" alt="Ficheiro:Assinatura Francisco Gentil.svg – Wikipédia, a enciclopédia liv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zz+ebf4CAAATBgAADgAAAAAAAAAAAAAAAAAuAgAAZHJzL2Uyb0RvYy54bWxQSwECLQAUAAYACAAA&#10;ACEATKDpLNgAAAADAQAADwAAAAAAAAAAAAAAAABYBQAAZHJzL2Rvd25yZXYueG1sUEsFBgAAAAAE&#10;AAQA8wAAAF0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333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35040" behindDoc="0" locked="0" layoutInCell="1" allowOverlap="1" wp14:anchorId="5360B1A9">
                  <wp:simplePos x="0" y="0"/>
                  <wp:positionH relativeFrom="column">
                    <wp:posOffset>283210</wp:posOffset>
                  </wp:positionH>
                  <wp:positionV relativeFrom="paragraph">
                    <wp:posOffset>-202565</wp:posOffset>
                  </wp:positionV>
                  <wp:extent cx="1695450" cy="468630"/>
                  <wp:effectExtent l="0" t="0" r="0" b="7620"/>
                  <wp:wrapNone/>
                  <wp:docPr id="615" name="Imagem 6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199"/>
                          <a:stretch/>
                        </pic:blipFill>
                        <pic:spPr bwMode="auto">
                          <a:xfrm>
                            <a:off x="0" y="0"/>
                            <a:ext cx="1695450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Natália de Andrade</w:t>
            </w:r>
          </w:p>
          <w:p w:rsidR="009F0A05" w:rsidRPr="00854A9B" w:rsidRDefault="009F0A05" w:rsidP="00CE10FA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Diretora</w:t>
            </w:r>
          </w:p>
        </w:tc>
        <w:tc>
          <w:tcPr>
            <w:tcW w:w="225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</w:tr>
    </w:tbl>
    <w:p w:rsidR="009F0A05" w:rsidRDefault="009F0A05" w:rsidP="00AA0737">
      <w:pPr>
        <w:pStyle w:val="Corpodetexto"/>
        <w:rPr>
          <w:lang w:val="pt-BR"/>
        </w:rPr>
        <w:sectPr w:rsidR="009F0A05" w:rsidSect="009F0A05">
          <w:headerReference w:type="default" r:id="rId32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9F0A05" w:rsidRPr="00854A9B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9F0A05" w:rsidRPr="00870367" w:rsidRDefault="009F0A05" w:rsidP="00AA0737">
            <w:pPr>
              <w:pStyle w:val="Ttulo"/>
              <w:rPr>
                <w:b/>
                <w:lang w:val="pt-BR"/>
              </w:rPr>
            </w:pPr>
            <w:r w:rsidRPr="00870367">
              <w:rPr>
                <w:b/>
                <w:noProof/>
              </w:rPr>
              <w:lastRenderedPageBreak/>
              <w:drawing>
                <wp:anchor distT="0" distB="0" distL="114300" distR="114300" simplePos="0" relativeHeight="251737088" behindDoc="0" locked="0" layoutInCell="1" allowOverlap="1">
                  <wp:simplePos x="0" y="0"/>
                  <wp:positionH relativeFrom="column">
                    <wp:posOffset>7551420</wp:posOffset>
                  </wp:positionH>
                  <wp:positionV relativeFrom="paragraph">
                    <wp:posOffset>-1140460</wp:posOffset>
                  </wp:positionV>
                  <wp:extent cx="1704975" cy="1409700"/>
                  <wp:effectExtent l="0" t="0" r="0" b="0"/>
                  <wp:wrapNone/>
                  <wp:docPr id="644" name="Imagem 644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6923" b="90000" l="9857" r="89825">
                                        <a14:foregroundMark x1="34499" y1="15769" x2="34499" y2="15769"/>
                                        <a14:foregroundMark x1="42925" y1="10577" x2="42925" y2="10577"/>
                                        <a14:foregroundMark x1="31955" y1="34423" x2="31955" y2="34423"/>
                                        <a14:foregroundMark x1="34022" y1="30962" x2="43561" y2="62115"/>
                                        <a14:foregroundMark x1="43561" y1="62115" x2="57075" y2="58077"/>
                                        <a14:foregroundMark x1="57075" y1="58077" x2="60413" y2="45577"/>
                                        <a14:foregroundMark x1="60413" y1="45577" x2="59300" y2="35385"/>
                                        <a14:foregroundMark x1="59300" y1="35385" x2="46105" y2="31154"/>
                                        <a14:foregroundMark x1="46105" y1="31154" x2="38951" y2="46731"/>
                                        <a14:foregroundMark x1="38951" y1="46731" x2="43561" y2="58654"/>
                                        <a14:foregroundMark x1="43561" y1="58654" x2="56280" y2="61731"/>
                                        <a14:foregroundMark x1="56280" y1="61731" x2="67568" y2="51731"/>
                                        <a14:foregroundMark x1="67568" y1="51731" x2="65024" y2="34808"/>
                                        <a14:foregroundMark x1="65024" y1="34808" x2="54531" y2="34231"/>
                                        <a14:foregroundMark x1="54531" y1="34231" x2="42766" y2="50385"/>
                                        <a14:foregroundMark x1="42766" y1="50385" x2="42607" y2="67308"/>
                                        <a14:foregroundMark x1="42607" y1="67308" x2="50556" y2="71731"/>
                                        <a14:foregroundMark x1="50556" y1="71731" x2="60095" y2="60192"/>
                                        <a14:foregroundMark x1="60095" y1="60192" x2="56757" y2="46154"/>
                                        <a14:foregroundMark x1="56757" y1="46154" x2="44038" y2="40962"/>
                                        <a14:foregroundMark x1="44038" y1="40962" x2="43879" y2="44231"/>
                                        <a14:foregroundMark x1="43084" y1="10192" x2="43084" y2="10192"/>
                                        <a14:foregroundMark x1="38633" y1="22885" x2="32591" y2="35962"/>
                                        <a14:foregroundMark x1="32591" y1="35962" x2="34181" y2="59615"/>
                                        <a14:foregroundMark x1="34181" y1="59615" x2="47218" y2="66346"/>
                                        <a14:foregroundMark x1="47218" y1="66346" x2="54690" y2="62308"/>
                                        <a14:foregroundMark x1="54690" y1="62308" x2="56439" y2="48269"/>
                                        <a14:foregroundMark x1="56439" y1="48269" x2="53895" y2="34038"/>
                                        <a14:foregroundMark x1="53895" y1="34038" x2="45151" y2="26923"/>
                                        <a14:foregroundMark x1="45151" y1="26923" x2="34658" y2="29231"/>
                                        <a14:foregroundMark x1="34658" y1="29231" x2="28458" y2="40000"/>
                                        <a14:foregroundMark x1="28458" y1="40000" x2="28140" y2="50385"/>
                                        <a14:foregroundMark x1="28140" y1="50385" x2="30366" y2="60385"/>
                                        <a14:foregroundMark x1="30366" y1="60385" x2="43879" y2="78654"/>
                                        <a14:foregroundMark x1="43879" y1="78654" x2="53418" y2="78269"/>
                                        <a14:foregroundMark x1="53418" y1="78269" x2="70429" y2="62692"/>
                                        <a14:foregroundMark x1="70429" y1="62692" x2="75199" y2="50385"/>
                                        <a14:foregroundMark x1="75199" y1="50385" x2="76312" y2="38462"/>
                                        <a14:foregroundMark x1="76312" y1="38462" x2="71065" y2="17692"/>
                                        <a14:foregroundMark x1="71065" y1="17692" x2="50079" y2="11731"/>
                                        <a14:foregroundMark x1="36566" y1="14615" x2="35930" y2="25192"/>
                                        <a14:foregroundMark x1="35930" y1="25192" x2="29253" y2="39615"/>
                                        <a14:foregroundMark x1="29253" y1="39615" x2="27027" y2="56346"/>
                                        <a14:foregroundMark x1="20986" y1="42692" x2="27822" y2="35000"/>
                                        <a14:foregroundMark x1="27822" y1="35000" x2="31955" y2="25769"/>
                                        <a14:foregroundMark x1="31955" y1="25769" x2="36407" y2="21731"/>
                                        <a14:foregroundMark x1="38633" y1="13654" x2="74563" y2="30192"/>
                                        <a14:foregroundMark x1="79491" y1="39231" x2="65183" y2="78654"/>
                                        <a14:foregroundMark x1="58983" y1="23269" x2="51669" y2="39038"/>
                                        <a14:foregroundMark x1="35294" y1="57308" x2="43879" y2="59423"/>
                                        <a14:foregroundMark x1="48490" y1="7500" x2="48490" y2="7500"/>
                                        <a14:foregroundMark x1="55326" y1="7500" x2="55326" y2="7500"/>
                                        <a14:foregroundMark x1="48013" y1="7500" x2="48013" y2="7500"/>
                                        <a14:foregroundMark x1="46741" y1="8077" x2="54690" y2="6923"/>
                                        <a14:foregroundMark x1="54690" y1="6923" x2="56916" y2="692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70367">
              <w:rPr>
                <w:b/>
                <w:sz w:val="96"/>
                <w:lang w:val="pt-BR"/>
              </w:rPr>
              <w:t>CERTIFICADO</w:t>
            </w:r>
            <w:r w:rsidRPr="00870367">
              <w:rPr>
                <w:b/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384B9B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sdt>
          <w:sdtPr>
            <w:rPr>
              <w:lang w:val="pt-BR"/>
            </w:rPr>
            <w:id w:val="1885606131"/>
            <w:placeholder>
              <w:docPart w:val="5397A79BFCC4498DA497CDDA487287E1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9F0A05" w:rsidRPr="00854A9B" w:rsidRDefault="009F0A05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Nome"/>
              <w:rPr>
                <w:lang w:val="pt-BR"/>
              </w:rPr>
            </w:pPr>
            <w:r w:rsidRPr="00384B9B">
              <w:rPr>
                <w:noProof/>
                <w:sz w:val="52"/>
                <w:lang w:val="pt-BR"/>
              </w:rPr>
              <w:t>Laura Vannessa Vasconcelos</w:t>
            </w:r>
          </w:p>
        </w:tc>
      </w:tr>
      <w:tr w:rsidR="009F0A05" w:rsidRPr="00854A9B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9F0A05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 </w:t>
            </w:r>
            <w:r w:rsidRPr="00384B9B">
              <w:rPr>
                <w:noProof/>
                <w:lang w:val="pt-BR"/>
              </w:rPr>
              <w:t>Laura Vannessa Vasconcelos</w:t>
            </w:r>
            <w:r>
              <w:rPr>
                <w:lang w:val="pt-BR"/>
              </w:rPr>
              <w:t xml:space="preserve">, RG: </w:t>
            </w:r>
            <w:r w:rsidRPr="00384B9B">
              <w:rPr>
                <w:noProof/>
                <w:lang w:val="pt-BR"/>
              </w:rPr>
              <w:t>67.098.736-6</w:t>
            </w:r>
            <w:r>
              <w:rPr>
                <w:lang w:val="pt-BR"/>
              </w:rPr>
              <w:t xml:space="preserve">, do curso de </w:t>
            </w:r>
            <w:r w:rsidRPr="00384B9B">
              <w:rPr>
                <w:noProof/>
                <w:lang w:val="pt-BR"/>
              </w:rPr>
              <w:t>Recursos Humanos</w:t>
            </w:r>
            <w:r>
              <w:rPr>
                <w:lang w:val="pt-BR"/>
              </w:rPr>
              <w:t xml:space="preserve"> da </w:t>
            </w:r>
            <w:proofErr w:type="spellStart"/>
            <w:r>
              <w:rPr>
                <w:lang w:val="pt-BR"/>
              </w:rPr>
              <w:t>Etec</w:t>
            </w:r>
            <w:proofErr w:type="spellEnd"/>
            <w:r>
              <w:rPr>
                <w:lang w:val="pt-BR"/>
              </w:rPr>
              <w:t xml:space="preserve"> Prof.ª Maria Cristina Medeiros participou da Palestra </w:t>
            </w:r>
            <w:r w:rsidRPr="00384B9B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do profissional da </w:t>
            </w:r>
            <w:proofErr w:type="gramStart"/>
            <w:r>
              <w:rPr>
                <w:lang w:val="pt-BR"/>
              </w:rPr>
              <w:t>Informática ,</w:t>
            </w:r>
            <w:proofErr w:type="gramEnd"/>
            <w:r>
              <w:rPr>
                <w:lang w:val="pt-BR"/>
              </w:rPr>
              <w:t xml:space="preserve"> com a carga horária de 1 hora no dia 19/10/2023.</w:t>
            </w:r>
          </w:p>
          <w:p w:rsidR="009F0A05" w:rsidRDefault="009F0A05" w:rsidP="0060197A">
            <w:pPr>
              <w:rPr>
                <w:lang w:val="pt-BR"/>
              </w:rPr>
            </w:pPr>
          </w:p>
          <w:p w:rsidR="009F0A05" w:rsidRPr="00854A9B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</w:tr>
      <w:tr w:rsidR="009F0A05" w:rsidRPr="00854A9B" w:rsidTr="00706B03">
        <w:trPr>
          <w:trHeight w:val="879"/>
          <w:jc w:val="center"/>
        </w:trPr>
        <w:tc>
          <w:tcPr>
            <w:tcW w:w="8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53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1260" w:type="dxa"/>
          </w:tcPr>
          <w:p w:rsidR="009F0A05" w:rsidRPr="00854A9B" w:rsidRDefault="009F0A05" w:rsidP="00AA0737">
            <w:pPr>
              <w:rPr>
                <w:lang w:val="pt-BR"/>
              </w:rPr>
            </w:pPr>
          </w:p>
        </w:tc>
        <w:tc>
          <w:tcPr>
            <w:tcW w:w="3330" w:type="dxa"/>
            <w:vAlign w:val="bottom"/>
          </w:tcPr>
          <w:p w:rsidR="009F0A05" w:rsidRPr="00854A9B" w:rsidRDefault="009F0A05" w:rsidP="0060197A">
            <w:pPr>
              <w:rPr>
                <w:lang w:val="pt-BR"/>
              </w:rPr>
            </w:pPr>
          </w:p>
        </w:tc>
        <w:tc>
          <w:tcPr>
            <w:tcW w:w="225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</w:tr>
      <w:tr w:rsidR="009F0A05" w:rsidRPr="00854A9B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531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38112" behindDoc="0" locked="0" layoutInCell="1" allowOverlap="1" wp14:anchorId="239B0EF3">
                  <wp:simplePos x="0" y="0"/>
                  <wp:positionH relativeFrom="column">
                    <wp:posOffset>885825</wp:posOffset>
                  </wp:positionH>
                  <wp:positionV relativeFrom="paragraph">
                    <wp:posOffset>-230505</wp:posOffset>
                  </wp:positionV>
                  <wp:extent cx="1844040" cy="511810"/>
                  <wp:effectExtent l="0" t="0" r="3810" b="2540"/>
                  <wp:wrapNone/>
                  <wp:docPr id="645" name="Imagem 6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Francisco Jewtif</w:t>
            </w:r>
          </w:p>
          <w:p w:rsidR="009F0A05" w:rsidRPr="00854A9B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 xml:space="preserve">Palestrante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617" name="Retângulo 617" descr="Ficheiro:Assinatura Francisco Gentil.svg – Wikipédia, a enciclopédia livr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E96BBD1" id="Retângulo 617" o:spid="_x0000_s1026" alt="Ficheiro:Assinatura Francisco Gentil.svg – Wikipédia, a enciclopédia liv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/+SepP4CAAATBgAADgAAAAAAAAAAAAAAAAAuAgAAZHJzL2Uyb0RvYy54bWxQSwECLQAUAAYACAAA&#10;ACEATKDpLNgAAAADAQAADwAAAAAAAAAAAAAAAABYBQAAZHJzL2Rvd25yZXYueG1sUEsFBgAAAAAE&#10;AAQA8wAAAF0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333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39136" behindDoc="0" locked="0" layoutInCell="1" allowOverlap="1" wp14:anchorId="5360B1A9">
                  <wp:simplePos x="0" y="0"/>
                  <wp:positionH relativeFrom="column">
                    <wp:posOffset>283210</wp:posOffset>
                  </wp:positionH>
                  <wp:positionV relativeFrom="paragraph">
                    <wp:posOffset>-202565</wp:posOffset>
                  </wp:positionV>
                  <wp:extent cx="1695450" cy="468630"/>
                  <wp:effectExtent l="0" t="0" r="0" b="7620"/>
                  <wp:wrapNone/>
                  <wp:docPr id="646" name="Imagem 6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199"/>
                          <a:stretch/>
                        </pic:blipFill>
                        <pic:spPr bwMode="auto">
                          <a:xfrm>
                            <a:off x="0" y="0"/>
                            <a:ext cx="1695450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Natália de Andrade</w:t>
            </w:r>
          </w:p>
          <w:p w:rsidR="009F0A05" w:rsidRPr="00854A9B" w:rsidRDefault="009F0A05" w:rsidP="00CE10FA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Diretora</w:t>
            </w:r>
          </w:p>
        </w:tc>
        <w:tc>
          <w:tcPr>
            <w:tcW w:w="225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</w:tr>
    </w:tbl>
    <w:p w:rsidR="009F0A05" w:rsidRDefault="009F0A05" w:rsidP="00AA0737">
      <w:pPr>
        <w:pStyle w:val="Corpodetexto"/>
        <w:rPr>
          <w:lang w:val="pt-BR"/>
        </w:rPr>
        <w:sectPr w:rsidR="009F0A05" w:rsidSect="009F0A05">
          <w:headerReference w:type="default" r:id="rId33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9F0A05" w:rsidRPr="00854A9B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9F0A05" w:rsidRPr="00870367" w:rsidRDefault="009F0A05" w:rsidP="00AA0737">
            <w:pPr>
              <w:pStyle w:val="Ttulo"/>
              <w:rPr>
                <w:b/>
                <w:lang w:val="pt-BR"/>
              </w:rPr>
            </w:pPr>
            <w:r w:rsidRPr="00870367">
              <w:rPr>
                <w:b/>
                <w:noProof/>
              </w:rPr>
              <w:lastRenderedPageBreak/>
              <w:drawing>
                <wp:anchor distT="0" distB="0" distL="114300" distR="114300" simplePos="0" relativeHeight="251741184" behindDoc="0" locked="0" layoutInCell="1" allowOverlap="1">
                  <wp:simplePos x="0" y="0"/>
                  <wp:positionH relativeFrom="column">
                    <wp:posOffset>7551420</wp:posOffset>
                  </wp:positionH>
                  <wp:positionV relativeFrom="paragraph">
                    <wp:posOffset>-1140460</wp:posOffset>
                  </wp:positionV>
                  <wp:extent cx="1704975" cy="1409700"/>
                  <wp:effectExtent l="0" t="0" r="0" b="0"/>
                  <wp:wrapNone/>
                  <wp:docPr id="675" name="Imagem 675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6923" b="90000" l="9857" r="89825">
                                        <a14:foregroundMark x1="34499" y1="15769" x2="34499" y2="15769"/>
                                        <a14:foregroundMark x1="42925" y1="10577" x2="42925" y2="10577"/>
                                        <a14:foregroundMark x1="31955" y1="34423" x2="31955" y2="34423"/>
                                        <a14:foregroundMark x1="34022" y1="30962" x2="43561" y2="62115"/>
                                        <a14:foregroundMark x1="43561" y1="62115" x2="57075" y2="58077"/>
                                        <a14:foregroundMark x1="57075" y1="58077" x2="60413" y2="45577"/>
                                        <a14:foregroundMark x1="60413" y1="45577" x2="59300" y2="35385"/>
                                        <a14:foregroundMark x1="59300" y1="35385" x2="46105" y2="31154"/>
                                        <a14:foregroundMark x1="46105" y1="31154" x2="38951" y2="46731"/>
                                        <a14:foregroundMark x1="38951" y1="46731" x2="43561" y2="58654"/>
                                        <a14:foregroundMark x1="43561" y1="58654" x2="56280" y2="61731"/>
                                        <a14:foregroundMark x1="56280" y1="61731" x2="67568" y2="51731"/>
                                        <a14:foregroundMark x1="67568" y1="51731" x2="65024" y2="34808"/>
                                        <a14:foregroundMark x1="65024" y1="34808" x2="54531" y2="34231"/>
                                        <a14:foregroundMark x1="54531" y1="34231" x2="42766" y2="50385"/>
                                        <a14:foregroundMark x1="42766" y1="50385" x2="42607" y2="67308"/>
                                        <a14:foregroundMark x1="42607" y1="67308" x2="50556" y2="71731"/>
                                        <a14:foregroundMark x1="50556" y1="71731" x2="60095" y2="60192"/>
                                        <a14:foregroundMark x1="60095" y1="60192" x2="56757" y2="46154"/>
                                        <a14:foregroundMark x1="56757" y1="46154" x2="44038" y2="40962"/>
                                        <a14:foregroundMark x1="44038" y1="40962" x2="43879" y2="44231"/>
                                        <a14:foregroundMark x1="43084" y1="10192" x2="43084" y2="10192"/>
                                        <a14:foregroundMark x1="38633" y1="22885" x2="32591" y2="35962"/>
                                        <a14:foregroundMark x1="32591" y1="35962" x2="34181" y2="59615"/>
                                        <a14:foregroundMark x1="34181" y1="59615" x2="47218" y2="66346"/>
                                        <a14:foregroundMark x1="47218" y1="66346" x2="54690" y2="62308"/>
                                        <a14:foregroundMark x1="54690" y1="62308" x2="56439" y2="48269"/>
                                        <a14:foregroundMark x1="56439" y1="48269" x2="53895" y2="34038"/>
                                        <a14:foregroundMark x1="53895" y1="34038" x2="45151" y2="26923"/>
                                        <a14:foregroundMark x1="45151" y1="26923" x2="34658" y2="29231"/>
                                        <a14:foregroundMark x1="34658" y1="29231" x2="28458" y2="40000"/>
                                        <a14:foregroundMark x1="28458" y1="40000" x2="28140" y2="50385"/>
                                        <a14:foregroundMark x1="28140" y1="50385" x2="30366" y2="60385"/>
                                        <a14:foregroundMark x1="30366" y1="60385" x2="43879" y2="78654"/>
                                        <a14:foregroundMark x1="43879" y1="78654" x2="53418" y2="78269"/>
                                        <a14:foregroundMark x1="53418" y1="78269" x2="70429" y2="62692"/>
                                        <a14:foregroundMark x1="70429" y1="62692" x2="75199" y2="50385"/>
                                        <a14:foregroundMark x1="75199" y1="50385" x2="76312" y2="38462"/>
                                        <a14:foregroundMark x1="76312" y1="38462" x2="71065" y2="17692"/>
                                        <a14:foregroundMark x1="71065" y1="17692" x2="50079" y2="11731"/>
                                        <a14:foregroundMark x1="36566" y1="14615" x2="35930" y2="25192"/>
                                        <a14:foregroundMark x1="35930" y1="25192" x2="29253" y2="39615"/>
                                        <a14:foregroundMark x1="29253" y1="39615" x2="27027" y2="56346"/>
                                        <a14:foregroundMark x1="20986" y1="42692" x2="27822" y2="35000"/>
                                        <a14:foregroundMark x1="27822" y1="35000" x2="31955" y2="25769"/>
                                        <a14:foregroundMark x1="31955" y1="25769" x2="36407" y2="21731"/>
                                        <a14:foregroundMark x1="38633" y1="13654" x2="74563" y2="30192"/>
                                        <a14:foregroundMark x1="79491" y1="39231" x2="65183" y2="78654"/>
                                        <a14:foregroundMark x1="58983" y1="23269" x2="51669" y2="39038"/>
                                        <a14:foregroundMark x1="35294" y1="57308" x2="43879" y2="59423"/>
                                        <a14:foregroundMark x1="48490" y1="7500" x2="48490" y2="7500"/>
                                        <a14:foregroundMark x1="55326" y1="7500" x2="55326" y2="7500"/>
                                        <a14:foregroundMark x1="48013" y1="7500" x2="48013" y2="7500"/>
                                        <a14:foregroundMark x1="46741" y1="8077" x2="54690" y2="6923"/>
                                        <a14:foregroundMark x1="54690" y1="6923" x2="56916" y2="692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70367">
              <w:rPr>
                <w:b/>
                <w:sz w:val="96"/>
                <w:lang w:val="pt-BR"/>
              </w:rPr>
              <w:t>CERTIFICADO</w:t>
            </w:r>
            <w:r w:rsidRPr="00870367">
              <w:rPr>
                <w:b/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384B9B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sdt>
          <w:sdtPr>
            <w:rPr>
              <w:lang w:val="pt-BR"/>
            </w:rPr>
            <w:id w:val="175248114"/>
            <w:placeholder>
              <w:docPart w:val="B13A0356DDC54BC794E3BEDD76103947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9F0A05" w:rsidRPr="00854A9B" w:rsidRDefault="009F0A05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Nome"/>
              <w:rPr>
                <w:lang w:val="pt-BR"/>
              </w:rPr>
            </w:pPr>
            <w:r w:rsidRPr="00384B9B">
              <w:rPr>
                <w:noProof/>
                <w:sz w:val="52"/>
                <w:lang w:val="pt-BR"/>
              </w:rPr>
              <w:t>Ana</w:t>
            </w:r>
          </w:p>
        </w:tc>
      </w:tr>
      <w:tr w:rsidR="009F0A05" w:rsidRPr="00854A9B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9F0A05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 </w:t>
            </w:r>
            <w:r w:rsidRPr="00384B9B">
              <w:rPr>
                <w:noProof/>
                <w:lang w:val="pt-BR"/>
              </w:rPr>
              <w:t>Ana</w:t>
            </w:r>
            <w:r>
              <w:rPr>
                <w:lang w:val="pt-BR"/>
              </w:rPr>
              <w:t xml:space="preserve">, RG: </w:t>
            </w:r>
            <w:r w:rsidRPr="00384B9B">
              <w:rPr>
                <w:noProof/>
                <w:lang w:val="pt-BR"/>
              </w:rPr>
              <w:t>55.555.555-c</w:t>
            </w:r>
            <w:r>
              <w:rPr>
                <w:lang w:val="pt-BR"/>
              </w:rPr>
              <w:t xml:space="preserve">, do curso de </w:t>
            </w:r>
            <w:r w:rsidRPr="00384B9B">
              <w:rPr>
                <w:noProof/>
                <w:lang w:val="pt-BR"/>
              </w:rPr>
              <w:t>Quimica</w:t>
            </w:r>
            <w:r>
              <w:rPr>
                <w:lang w:val="pt-BR"/>
              </w:rPr>
              <w:t xml:space="preserve"> da </w:t>
            </w:r>
            <w:proofErr w:type="spellStart"/>
            <w:r>
              <w:rPr>
                <w:lang w:val="pt-BR"/>
              </w:rPr>
              <w:t>Etec</w:t>
            </w:r>
            <w:proofErr w:type="spellEnd"/>
            <w:r>
              <w:rPr>
                <w:lang w:val="pt-BR"/>
              </w:rPr>
              <w:t xml:space="preserve"> Prof.ª Maria Cristina Medeiros participou da Palestra </w:t>
            </w:r>
            <w:r w:rsidRPr="00384B9B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do profissional da </w:t>
            </w:r>
            <w:proofErr w:type="gramStart"/>
            <w:r>
              <w:rPr>
                <w:lang w:val="pt-BR"/>
              </w:rPr>
              <w:t>Informática ,</w:t>
            </w:r>
            <w:proofErr w:type="gramEnd"/>
            <w:r>
              <w:rPr>
                <w:lang w:val="pt-BR"/>
              </w:rPr>
              <w:t xml:space="preserve"> com a carga horária de 1 hora no dia 19/10/2023.</w:t>
            </w:r>
          </w:p>
          <w:p w:rsidR="009F0A05" w:rsidRDefault="009F0A05" w:rsidP="0060197A">
            <w:pPr>
              <w:rPr>
                <w:lang w:val="pt-BR"/>
              </w:rPr>
            </w:pPr>
          </w:p>
          <w:p w:rsidR="009F0A05" w:rsidRPr="00854A9B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</w:tr>
      <w:tr w:rsidR="009F0A05" w:rsidRPr="00854A9B" w:rsidTr="00706B03">
        <w:trPr>
          <w:trHeight w:val="879"/>
          <w:jc w:val="center"/>
        </w:trPr>
        <w:tc>
          <w:tcPr>
            <w:tcW w:w="8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53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1260" w:type="dxa"/>
          </w:tcPr>
          <w:p w:rsidR="009F0A05" w:rsidRPr="00854A9B" w:rsidRDefault="009F0A05" w:rsidP="00AA0737">
            <w:pPr>
              <w:rPr>
                <w:lang w:val="pt-BR"/>
              </w:rPr>
            </w:pPr>
          </w:p>
        </w:tc>
        <w:tc>
          <w:tcPr>
            <w:tcW w:w="3330" w:type="dxa"/>
            <w:vAlign w:val="bottom"/>
          </w:tcPr>
          <w:p w:rsidR="009F0A05" w:rsidRPr="00854A9B" w:rsidRDefault="009F0A05" w:rsidP="0060197A">
            <w:pPr>
              <w:rPr>
                <w:lang w:val="pt-BR"/>
              </w:rPr>
            </w:pPr>
          </w:p>
        </w:tc>
        <w:tc>
          <w:tcPr>
            <w:tcW w:w="225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</w:tr>
      <w:tr w:rsidR="009F0A05" w:rsidRPr="00854A9B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531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42208" behindDoc="0" locked="0" layoutInCell="1" allowOverlap="1" wp14:anchorId="239B0EF3">
                  <wp:simplePos x="0" y="0"/>
                  <wp:positionH relativeFrom="column">
                    <wp:posOffset>885825</wp:posOffset>
                  </wp:positionH>
                  <wp:positionV relativeFrom="paragraph">
                    <wp:posOffset>-230505</wp:posOffset>
                  </wp:positionV>
                  <wp:extent cx="1844040" cy="511810"/>
                  <wp:effectExtent l="0" t="0" r="3810" b="2540"/>
                  <wp:wrapNone/>
                  <wp:docPr id="676" name="Imagem 6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Francisco Jewtif</w:t>
            </w:r>
          </w:p>
          <w:p w:rsidR="009F0A05" w:rsidRPr="00854A9B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 xml:space="preserve">Palestrante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648" name="Retângulo 648" descr="Ficheiro:Assinatura Francisco Gentil.svg – Wikipédia, a enciclopédia livr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14AF6AF" id="Retângulo 648" o:spid="_x0000_s1026" alt="Ficheiro:Assinatura Francisco Gentil.svg – Wikipédia, a enciclopédia liv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hhI+af4CAAATBgAADgAAAAAAAAAAAAAAAAAuAgAAZHJzL2Uyb0RvYy54bWxQSwECLQAUAAYACAAA&#10;ACEATKDpLNgAAAADAQAADwAAAAAAAAAAAAAAAABYBQAAZHJzL2Rvd25yZXYueG1sUEsFBgAAAAAE&#10;AAQA8wAAAF0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333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43232" behindDoc="0" locked="0" layoutInCell="1" allowOverlap="1" wp14:anchorId="5360B1A9">
                  <wp:simplePos x="0" y="0"/>
                  <wp:positionH relativeFrom="column">
                    <wp:posOffset>283210</wp:posOffset>
                  </wp:positionH>
                  <wp:positionV relativeFrom="paragraph">
                    <wp:posOffset>-202565</wp:posOffset>
                  </wp:positionV>
                  <wp:extent cx="1695450" cy="468630"/>
                  <wp:effectExtent l="0" t="0" r="0" b="7620"/>
                  <wp:wrapNone/>
                  <wp:docPr id="677" name="Imagem 6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199"/>
                          <a:stretch/>
                        </pic:blipFill>
                        <pic:spPr bwMode="auto">
                          <a:xfrm>
                            <a:off x="0" y="0"/>
                            <a:ext cx="1695450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Natália de Andrade</w:t>
            </w:r>
          </w:p>
          <w:p w:rsidR="009F0A05" w:rsidRPr="00854A9B" w:rsidRDefault="009F0A05" w:rsidP="00CE10FA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Diretora</w:t>
            </w:r>
          </w:p>
        </w:tc>
        <w:tc>
          <w:tcPr>
            <w:tcW w:w="225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</w:tr>
    </w:tbl>
    <w:p w:rsidR="009F0A05" w:rsidRDefault="009F0A05" w:rsidP="00AA0737">
      <w:pPr>
        <w:pStyle w:val="Corpodetexto"/>
        <w:rPr>
          <w:lang w:val="pt-BR"/>
        </w:rPr>
        <w:sectPr w:rsidR="009F0A05" w:rsidSect="009F0A05">
          <w:headerReference w:type="default" r:id="rId34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9F0A05" w:rsidRPr="00854A9B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9F0A05" w:rsidRPr="00870367" w:rsidRDefault="009F0A05" w:rsidP="00AA0737">
            <w:pPr>
              <w:pStyle w:val="Ttulo"/>
              <w:rPr>
                <w:b/>
                <w:lang w:val="pt-BR"/>
              </w:rPr>
            </w:pPr>
            <w:r w:rsidRPr="00870367">
              <w:rPr>
                <w:b/>
                <w:noProof/>
              </w:rPr>
              <w:lastRenderedPageBreak/>
              <w:drawing>
                <wp:anchor distT="0" distB="0" distL="114300" distR="114300" simplePos="0" relativeHeight="251745280" behindDoc="0" locked="0" layoutInCell="1" allowOverlap="1">
                  <wp:simplePos x="0" y="0"/>
                  <wp:positionH relativeFrom="column">
                    <wp:posOffset>7551420</wp:posOffset>
                  </wp:positionH>
                  <wp:positionV relativeFrom="paragraph">
                    <wp:posOffset>-1140460</wp:posOffset>
                  </wp:positionV>
                  <wp:extent cx="1704975" cy="1409700"/>
                  <wp:effectExtent l="0" t="0" r="0" b="0"/>
                  <wp:wrapNone/>
                  <wp:docPr id="706" name="Imagem 706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6923" b="90000" l="9857" r="89825">
                                        <a14:foregroundMark x1="34499" y1="15769" x2="34499" y2="15769"/>
                                        <a14:foregroundMark x1="42925" y1="10577" x2="42925" y2="10577"/>
                                        <a14:foregroundMark x1="31955" y1="34423" x2="31955" y2="34423"/>
                                        <a14:foregroundMark x1="34022" y1="30962" x2="43561" y2="62115"/>
                                        <a14:foregroundMark x1="43561" y1="62115" x2="57075" y2="58077"/>
                                        <a14:foregroundMark x1="57075" y1="58077" x2="60413" y2="45577"/>
                                        <a14:foregroundMark x1="60413" y1="45577" x2="59300" y2="35385"/>
                                        <a14:foregroundMark x1="59300" y1="35385" x2="46105" y2="31154"/>
                                        <a14:foregroundMark x1="46105" y1="31154" x2="38951" y2="46731"/>
                                        <a14:foregroundMark x1="38951" y1="46731" x2="43561" y2="58654"/>
                                        <a14:foregroundMark x1="43561" y1="58654" x2="56280" y2="61731"/>
                                        <a14:foregroundMark x1="56280" y1="61731" x2="67568" y2="51731"/>
                                        <a14:foregroundMark x1="67568" y1="51731" x2="65024" y2="34808"/>
                                        <a14:foregroundMark x1="65024" y1="34808" x2="54531" y2="34231"/>
                                        <a14:foregroundMark x1="54531" y1="34231" x2="42766" y2="50385"/>
                                        <a14:foregroundMark x1="42766" y1="50385" x2="42607" y2="67308"/>
                                        <a14:foregroundMark x1="42607" y1="67308" x2="50556" y2="71731"/>
                                        <a14:foregroundMark x1="50556" y1="71731" x2="60095" y2="60192"/>
                                        <a14:foregroundMark x1="60095" y1="60192" x2="56757" y2="46154"/>
                                        <a14:foregroundMark x1="56757" y1="46154" x2="44038" y2="40962"/>
                                        <a14:foregroundMark x1="44038" y1="40962" x2="43879" y2="44231"/>
                                        <a14:foregroundMark x1="43084" y1="10192" x2="43084" y2="10192"/>
                                        <a14:foregroundMark x1="38633" y1="22885" x2="32591" y2="35962"/>
                                        <a14:foregroundMark x1="32591" y1="35962" x2="34181" y2="59615"/>
                                        <a14:foregroundMark x1="34181" y1="59615" x2="47218" y2="66346"/>
                                        <a14:foregroundMark x1="47218" y1="66346" x2="54690" y2="62308"/>
                                        <a14:foregroundMark x1="54690" y1="62308" x2="56439" y2="48269"/>
                                        <a14:foregroundMark x1="56439" y1="48269" x2="53895" y2="34038"/>
                                        <a14:foregroundMark x1="53895" y1="34038" x2="45151" y2="26923"/>
                                        <a14:foregroundMark x1="45151" y1="26923" x2="34658" y2="29231"/>
                                        <a14:foregroundMark x1="34658" y1="29231" x2="28458" y2="40000"/>
                                        <a14:foregroundMark x1="28458" y1="40000" x2="28140" y2="50385"/>
                                        <a14:foregroundMark x1="28140" y1="50385" x2="30366" y2="60385"/>
                                        <a14:foregroundMark x1="30366" y1="60385" x2="43879" y2="78654"/>
                                        <a14:foregroundMark x1="43879" y1="78654" x2="53418" y2="78269"/>
                                        <a14:foregroundMark x1="53418" y1="78269" x2="70429" y2="62692"/>
                                        <a14:foregroundMark x1="70429" y1="62692" x2="75199" y2="50385"/>
                                        <a14:foregroundMark x1="75199" y1="50385" x2="76312" y2="38462"/>
                                        <a14:foregroundMark x1="76312" y1="38462" x2="71065" y2="17692"/>
                                        <a14:foregroundMark x1="71065" y1="17692" x2="50079" y2="11731"/>
                                        <a14:foregroundMark x1="36566" y1="14615" x2="35930" y2="25192"/>
                                        <a14:foregroundMark x1="35930" y1="25192" x2="29253" y2="39615"/>
                                        <a14:foregroundMark x1="29253" y1="39615" x2="27027" y2="56346"/>
                                        <a14:foregroundMark x1="20986" y1="42692" x2="27822" y2="35000"/>
                                        <a14:foregroundMark x1="27822" y1="35000" x2="31955" y2="25769"/>
                                        <a14:foregroundMark x1="31955" y1="25769" x2="36407" y2="21731"/>
                                        <a14:foregroundMark x1="38633" y1="13654" x2="74563" y2="30192"/>
                                        <a14:foregroundMark x1="79491" y1="39231" x2="65183" y2="78654"/>
                                        <a14:foregroundMark x1="58983" y1="23269" x2="51669" y2="39038"/>
                                        <a14:foregroundMark x1="35294" y1="57308" x2="43879" y2="59423"/>
                                        <a14:foregroundMark x1="48490" y1="7500" x2="48490" y2="7500"/>
                                        <a14:foregroundMark x1="55326" y1="7500" x2="55326" y2="7500"/>
                                        <a14:foregroundMark x1="48013" y1="7500" x2="48013" y2="7500"/>
                                        <a14:foregroundMark x1="46741" y1="8077" x2="54690" y2="6923"/>
                                        <a14:foregroundMark x1="54690" y1="6923" x2="56916" y2="692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70367">
              <w:rPr>
                <w:b/>
                <w:sz w:val="96"/>
                <w:lang w:val="pt-BR"/>
              </w:rPr>
              <w:t>CERTIFICADO</w:t>
            </w:r>
            <w:r w:rsidRPr="00870367">
              <w:rPr>
                <w:b/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sdt>
          <w:sdtPr>
            <w:rPr>
              <w:lang w:val="pt-BR"/>
            </w:rPr>
            <w:id w:val="-1118373617"/>
            <w:placeholder>
              <w:docPart w:val="C29F3526B4A64F22A4E442CE05F1D1CC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9F0A05" w:rsidRPr="00854A9B" w:rsidRDefault="009F0A05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Nome"/>
              <w:rPr>
                <w:lang w:val="pt-BR"/>
              </w:rPr>
            </w:pPr>
            <w:r w:rsidRPr="00384B9B">
              <w:rPr>
                <w:noProof/>
                <w:sz w:val="52"/>
                <w:lang w:val="pt-BR"/>
              </w:rPr>
              <w:t>Daniel Lopes Benatti</w:t>
            </w:r>
          </w:p>
        </w:tc>
      </w:tr>
      <w:tr w:rsidR="009F0A05" w:rsidRPr="00854A9B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9F0A05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 </w:t>
            </w:r>
            <w:r w:rsidRPr="00384B9B">
              <w:rPr>
                <w:noProof/>
                <w:lang w:val="pt-BR"/>
              </w:rPr>
              <w:t>Daniel Lopes Benatti</w:t>
            </w:r>
            <w:r>
              <w:rPr>
                <w:lang w:val="pt-BR"/>
              </w:rPr>
              <w:t xml:space="preserve">, RG: </w:t>
            </w:r>
            <w:r w:rsidRPr="00384B9B">
              <w:rPr>
                <w:noProof/>
                <w:lang w:val="pt-BR"/>
              </w:rPr>
              <w:t>67.834.123-9</w:t>
            </w:r>
            <w:r>
              <w:rPr>
                <w:lang w:val="pt-BR"/>
              </w:rPr>
              <w:t xml:space="preserve">, do curso de </w:t>
            </w:r>
            <w:r w:rsidRPr="00384B9B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da </w:t>
            </w:r>
            <w:proofErr w:type="spellStart"/>
            <w:r>
              <w:rPr>
                <w:lang w:val="pt-BR"/>
              </w:rPr>
              <w:t>Etec</w:t>
            </w:r>
            <w:proofErr w:type="spellEnd"/>
            <w:r>
              <w:rPr>
                <w:lang w:val="pt-BR"/>
              </w:rPr>
              <w:t xml:space="preserve"> Prof.ª Maria Cristina Medeiros participou da Palestra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</w:t>
            </w:r>
            <w:proofErr w:type="gramStart"/>
            <w:r>
              <w:rPr>
                <w:lang w:val="pt-BR"/>
              </w:rPr>
              <w:t>Informática ,</w:t>
            </w:r>
            <w:proofErr w:type="gramEnd"/>
            <w:r>
              <w:rPr>
                <w:lang w:val="pt-BR"/>
              </w:rPr>
              <w:t xml:space="preserve"> com a carga horária de 1 hora no dia 19/10/2023.</w:t>
            </w:r>
          </w:p>
          <w:p w:rsidR="009F0A05" w:rsidRDefault="009F0A05" w:rsidP="0060197A">
            <w:pPr>
              <w:rPr>
                <w:lang w:val="pt-BR"/>
              </w:rPr>
            </w:pPr>
          </w:p>
          <w:p w:rsidR="009F0A05" w:rsidRPr="00854A9B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</w:tr>
      <w:tr w:rsidR="009F0A05" w:rsidRPr="00854A9B" w:rsidTr="00706B03">
        <w:trPr>
          <w:trHeight w:val="879"/>
          <w:jc w:val="center"/>
        </w:trPr>
        <w:tc>
          <w:tcPr>
            <w:tcW w:w="8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53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1260" w:type="dxa"/>
          </w:tcPr>
          <w:p w:rsidR="009F0A05" w:rsidRPr="00854A9B" w:rsidRDefault="009F0A05" w:rsidP="00AA0737">
            <w:pPr>
              <w:rPr>
                <w:lang w:val="pt-BR"/>
              </w:rPr>
            </w:pPr>
          </w:p>
        </w:tc>
        <w:tc>
          <w:tcPr>
            <w:tcW w:w="3330" w:type="dxa"/>
            <w:vAlign w:val="bottom"/>
          </w:tcPr>
          <w:p w:rsidR="009F0A05" w:rsidRPr="00854A9B" w:rsidRDefault="009F0A05" w:rsidP="0060197A">
            <w:pPr>
              <w:rPr>
                <w:lang w:val="pt-BR"/>
              </w:rPr>
            </w:pPr>
          </w:p>
        </w:tc>
        <w:tc>
          <w:tcPr>
            <w:tcW w:w="225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</w:tr>
      <w:tr w:rsidR="009F0A05" w:rsidRPr="00854A9B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531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46304" behindDoc="0" locked="0" layoutInCell="1" allowOverlap="1" wp14:anchorId="239B0EF3">
                  <wp:simplePos x="0" y="0"/>
                  <wp:positionH relativeFrom="column">
                    <wp:posOffset>885825</wp:posOffset>
                  </wp:positionH>
                  <wp:positionV relativeFrom="paragraph">
                    <wp:posOffset>-230505</wp:posOffset>
                  </wp:positionV>
                  <wp:extent cx="1844040" cy="511810"/>
                  <wp:effectExtent l="0" t="0" r="3810" b="2540"/>
                  <wp:wrapNone/>
                  <wp:docPr id="707" name="Imagem 7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Francisco Jewtif</w:t>
            </w:r>
          </w:p>
          <w:p w:rsidR="009F0A05" w:rsidRPr="00854A9B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 xml:space="preserve">Palestrante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679" name="Retângulo 679" descr="Ficheiro:Assinatura Francisco Gentil.svg – Wikipédia, a enciclopédia livr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B45B3D3" id="Retângulo 679" o:spid="_x0000_s1026" alt="Ficheiro:Assinatura Francisco Gentil.svg – Wikipédia, a enciclopédia liv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1UCP//4CAAATBgAADgAAAAAAAAAAAAAAAAAuAgAAZHJzL2Uyb0RvYy54bWxQSwECLQAUAAYACAAA&#10;ACEATKDpLNgAAAADAQAADwAAAAAAAAAAAAAAAABYBQAAZHJzL2Rvd25yZXYueG1sUEsFBgAAAAAE&#10;AAQA8wAAAF0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333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47328" behindDoc="0" locked="0" layoutInCell="1" allowOverlap="1" wp14:anchorId="5360B1A9">
                  <wp:simplePos x="0" y="0"/>
                  <wp:positionH relativeFrom="column">
                    <wp:posOffset>283210</wp:posOffset>
                  </wp:positionH>
                  <wp:positionV relativeFrom="paragraph">
                    <wp:posOffset>-202565</wp:posOffset>
                  </wp:positionV>
                  <wp:extent cx="1695450" cy="468630"/>
                  <wp:effectExtent l="0" t="0" r="0" b="7620"/>
                  <wp:wrapNone/>
                  <wp:docPr id="708" name="Imagem 7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199"/>
                          <a:stretch/>
                        </pic:blipFill>
                        <pic:spPr bwMode="auto">
                          <a:xfrm>
                            <a:off x="0" y="0"/>
                            <a:ext cx="1695450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Natália de Andrade</w:t>
            </w:r>
          </w:p>
          <w:p w:rsidR="009F0A05" w:rsidRPr="00854A9B" w:rsidRDefault="009F0A05" w:rsidP="00CE10FA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Diretora</w:t>
            </w:r>
          </w:p>
        </w:tc>
        <w:tc>
          <w:tcPr>
            <w:tcW w:w="225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</w:tr>
    </w:tbl>
    <w:p w:rsidR="009F0A05" w:rsidRDefault="009F0A05" w:rsidP="00AA0737">
      <w:pPr>
        <w:pStyle w:val="Corpodetexto"/>
        <w:rPr>
          <w:lang w:val="pt-BR"/>
        </w:rPr>
        <w:sectPr w:rsidR="009F0A05" w:rsidSect="009F0A05">
          <w:headerReference w:type="default" r:id="rId35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9F0A05" w:rsidRPr="00854A9B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9F0A05" w:rsidRPr="00870367" w:rsidRDefault="009F0A05" w:rsidP="00AA0737">
            <w:pPr>
              <w:pStyle w:val="Ttulo"/>
              <w:rPr>
                <w:b/>
                <w:lang w:val="pt-BR"/>
              </w:rPr>
            </w:pPr>
            <w:r w:rsidRPr="00870367">
              <w:rPr>
                <w:b/>
                <w:noProof/>
              </w:rPr>
              <w:lastRenderedPageBreak/>
              <w:drawing>
                <wp:anchor distT="0" distB="0" distL="114300" distR="114300" simplePos="0" relativeHeight="251749376" behindDoc="0" locked="0" layoutInCell="1" allowOverlap="1">
                  <wp:simplePos x="0" y="0"/>
                  <wp:positionH relativeFrom="column">
                    <wp:posOffset>7551420</wp:posOffset>
                  </wp:positionH>
                  <wp:positionV relativeFrom="paragraph">
                    <wp:posOffset>-1140460</wp:posOffset>
                  </wp:positionV>
                  <wp:extent cx="1704975" cy="1409700"/>
                  <wp:effectExtent l="0" t="0" r="0" b="0"/>
                  <wp:wrapNone/>
                  <wp:docPr id="737" name="Imagem 737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6923" b="90000" l="9857" r="89825">
                                        <a14:foregroundMark x1="34499" y1="15769" x2="34499" y2="15769"/>
                                        <a14:foregroundMark x1="42925" y1="10577" x2="42925" y2="10577"/>
                                        <a14:foregroundMark x1="31955" y1="34423" x2="31955" y2="34423"/>
                                        <a14:foregroundMark x1="34022" y1="30962" x2="43561" y2="62115"/>
                                        <a14:foregroundMark x1="43561" y1="62115" x2="57075" y2="58077"/>
                                        <a14:foregroundMark x1="57075" y1="58077" x2="60413" y2="45577"/>
                                        <a14:foregroundMark x1="60413" y1="45577" x2="59300" y2="35385"/>
                                        <a14:foregroundMark x1="59300" y1="35385" x2="46105" y2="31154"/>
                                        <a14:foregroundMark x1="46105" y1="31154" x2="38951" y2="46731"/>
                                        <a14:foregroundMark x1="38951" y1="46731" x2="43561" y2="58654"/>
                                        <a14:foregroundMark x1="43561" y1="58654" x2="56280" y2="61731"/>
                                        <a14:foregroundMark x1="56280" y1="61731" x2="67568" y2="51731"/>
                                        <a14:foregroundMark x1="67568" y1="51731" x2="65024" y2="34808"/>
                                        <a14:foregroundMark x1="65024" y1="34808" x2="54531" y2="34231"/>
                                        <a14:foregroundMark x1="54531" y1="34231" x2="42766" y2="50385"/>
                                        <a14:foregroundMark x1="42766" y1="50385" x2="42607" y2="67308"/>
                                        <a14:foregroundMark x1="42607" y1="67308" x2="50556" y2="71731"/>
                                        <a14:foregroundMark x1="50556" y1="71731" x2="60095" y2="60192"/>
                                        <a14:foregroundMark x1="60095" y1="60192" x2="56757" y2="46154"/>
                                        <a14:foregroundMark x1="56757" y1="46154" x2="44038" y2="40962"/>
                                        <a14:foregroundMark x1="44038" y1="40962" x2="43879" y2="44231"/>
                                        <a14:foregroundMark x1="43084" y1="10192" x2="43084" y2="10192"/>
                                        <a14:foregroundMark x1="38633" y1="22885" x2="32591" y2="35962"/>
                                        <a14:foregroundMark x1="32591" y1="35962" x2="34181" y2="59615"/>
                                        <a14:foregroundMark x1="34181" y1="59615" x2="47218" y2="66346"/>
                                        <a14:foregroundMark x1="47218" y1="66346" x2="54690" y2="62308"/>
                                        <a14:foregroundMark x1="54690" y1="62308" x2="56439" y2="48269"/>
                                        <a14:foregroundMark x1="56439" y1="48269" x2="53895" y2="34038"/>
                                        <a14:foregroundMark x1="53895" y1="34038" x2="45151" y2="26923"/>
                                        <a14:foregroundMark x1="45151" y1="26923" x2="34658" y2="29231"/>
                                        <a14:foregroundMark x1="34658" y1="29231" x2="28458" y2="40000"/>
                                        <a14:foregroundMark x1="28458" y1="40000" x2="28140" y2="50385"/>
                                        <a14:foregroundMark x1="28140" y1="50385" x2="30366" y2="60385"/>
                                        <a14:foregroundMark x1="30366" y1="60385" x2="43879" y2="78654"/>
                                        <a14:foregroundMark x1="43879" y1="78654" x2="53418" y2="78269"/>
                                        <a14:foregroundMark x1="53418" y1="78269" x2="70429" y2="62692"/>
                                        <a14:foregroundMark x1="70429" y1="62692" x2="75199" y2="50385"/>
                                        <a14:foregroundMark x1="75199" y1="50385" x2="76312" y2="38462"/>
                                        <a14:foregroundMark x1="76312" y1="38462" x2="71065" y2="17692"/>
                                        <a14:foregroundMark x1="71065" y1="17692" x2="50079" y2="11731"/>
                                        <a14:foregroundMark x1="36566" y1="14615" x2="35930" y2="25192"/>
                                        <a14:foregroundMark x1="35930" y1="25192" x2="29253" y2="39615"/>
                                        <a14:foregroundMark x1="29253" y1="39615" x2="27027" y2="56346"/>
                                        <a14:foregroundMark x1="20986" y1="42692" x2="27822" y2="35000"/>
                                        <a14:foregroundMark x1="27822" y1="35000" x2="31955" y2="25769"/>
                                        <a14:foregroundMark x1="31955" y1="25769" x2="36407" y2="21731"/>
                                        <a14:foregroundMark x1="38633" y1="13654" x2="74563" y2="30192"/>
                                        <a14:foregroundMark x1="79491" y1="39231" x2="65183" y2="78654"/>
                                        <a14:foregroundMark x1="58983" y1="23269" x2="51669" y2="39038"/>
                                        <a14:foregroundMark x1="35294" y1="57308" x2="43879" y2="59423"/>
                                        <a14:foregroundMark x1="48490" y1="7500" x2="48490" y2="7500"/>
                                        <a14:foregroundMark x1="55326" y1="7500" x2="55326" y2="7500"/>
                                        <a14:foregroundMark x1="48013" y1="7500" x2="48013" y2="7500"/>
                                        <a14:foregroundMark x1="46741" y1="8077" x2="54690" y2="6923"/>
                                        <a14:foregroundMark x1="54690" y1="6923" x2="56916" y2="692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70367">
              <w:rPr>
                <w:b/>
                <w:sz w:val="96"/>
                <w:lang w:val="pt-BR"/>
              </w:rPr>
              <w:t>CERTIFICADO</w:t>
            </w:r>
            <w:r w:rsidRPr="00870367">
              <w:rPr>
                <w:b/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384B9B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sdt>
          <w:sdtPr>
            <w:rPr>
              <w:lang w:val="pt-BR"/>
            </w:rPr>
            <w:id w:val="1407645699"/>
            <w:placeholder>
              <w:docPart w:val="0CC974E0698A4149B9E98FC1823E296B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9F0A05" w:rsidRPr="00854A9B" w:rsidRDefault="009F0A05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Nome"/>
              <w:rPr>
                <w:lang w:val="pt-BR"/>
              </w:rPr>
            </w:pPr>
            <w:r w:rsidRPr="00384B9B">
              <w:rPr>
                <w:noProof/>
                <w:sz w:val="52"/>
                <w:lang w:val="pt-BR"/>
              </w:rPr>
              <w:t>Mariana Clara Flores</w:t>
            </w:r>
          </w:p>
        </w:tc>
      </w:tr>
      <w:tr w:rsidR="009F0A05" w:rsidRPr="00854A9B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9F0A05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 </w:t>
            </w:r>
            <w:r w:rsidRPr="00384B9B">
              <w:rPr>
                <w:noProof/>
                <w:lang w:val="pt-BR"/>
              </w:rPr>
              <w:t>Mariana Clara Flores</w:t>
            </w:r>
            <w:r>
              <w:rPr>
                <w:lang w:val="pt-BR"/>
              </w:rPr>
              <w:t xml:space="preserve">, RG: </w:t>
            </w:r>
            <w:r w:rsidRPr="00384B9B">
              <w:rPr>
                <w:noProof/>
                <w:lang w:val="pt-BR"/>
              </w:rPr>
              <w:t>33.908.443-7</w:t>
            </w:r>
            <w:r>
              <w:rPr>
                <w:lang w:val="pt-BR"/>
              </w:rPr>
              <w:t xml:space="preserve">, do curso de </w:t>
            </w:r>
            <w:r w:rsidRPr="00384B9B">
              <w:rPr>
                <w:noProof/>
                <w:lang w:val="pt-BR"/>
              </w:rPr>
              <w:t>Quimica</w:t>
            </w:r>
            <w:r>
              <w:rPr>
                <w:lang w:val="pt-BR"/>
              </w:rPr>
              <w:t xml:space="preserve"> da </w:t>
            </w:r>
            <w:proofErr w:type="spellStart"/>
            <w:r>
              <w:rPr>
                <w:lang w:val="pt-BR"/>
              </w:rPr>
              <w:t>Etec</w:t>
            </w:r>
            <w:proofErr w:type="spellEnd"/>
            <w:r>
              <w:rPr>
                <w:lang w:val="pt-BR"/>
              </w:rPr>
              <w:t xml:space="preserve"> Prof.ª Maria Cristina Medeiros participou da Palestra </w:t>
            </w:r>
            <w:r w:rsidRPr="00384B9B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do profissional da </w:t>
            </w:r>
            <w:proofErr w:type="gramStart"/>
            <w:r>
              <w:rPr>
                <w:lang w:val="pt-BR"/>
              </w:rPr>
              <w:t>Informática ,</w:t>
            </w:r>
            <w:proofErr w:type="gramEnd"/>
            <w:r>
              <w:rPr>
                <w:lang w:val="pt-BR"/>
              </w:rPr>
              <w:t xml:space="preserve"> com a carga horária de 1 hora no dia 19/10/2023.</w:t>
            </w:r>
          </w:p>
          <w:p w:rsidR="009F0A05" w:rsidRDefault="009F0A05" w:rsidP="0060197A">
            <w:pPr>
              <w:rPr>
                <w:lang w:val="pt-BR"/>
              </w:rPr>
            </w:pPr>
          </w:p>
          <w:p w:rsidR="009F0A05" w:rsidRPr="00854A9B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</w:tr>
      <w:tr w:rsidR="009F0A05" w:rsidRPr="00854A9B" w:rsidTr="00706B03">
        <w:trPr>
          <w:trHeight w:val="879"/>
          <w:jc w:val="center"/>
        </w:trPr>
        <w:tc>
          <w:tcPr>
            <w:tcW w:w="8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53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1260" w:type="dxa"/>
          </w:tcPr>
          <w:p w:rsidR="009F0A05" w:rsidRPr="00854A9B" w:rsidRDefault="009F0A05" w:rsidP="00AA0737">
            <w:pPr>
              <w:rPr>
                <w:lang w:val="pt-BR"/>
              </w:rPr>
            </w:pPr>
          </w:p>
        </w:tc>
        <w:tc>
          <w:tcPr>
            <w:tcW w:w="3330" w:type="dxa"/>
            <w:vAlign w:val="bottom"/>
          </w:tcPr>
          <w:p w:rsidR="009F0A05" w:rsidRPr="00854A9B" w:rsidRDefault="009F0A05" w:rsidP="0060197A">
            <w:pPr>
              <w:rPr>
                <w:lang w:val="pt-BR"/>
              </w:rPr>
            </w:pPr>
          </w:p>
        </w:tc>
        <w:tc>
          <w:tcPr>
            <w:tcW w:w="225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</w:tr>
      <w:tr w:rsidR="009F0A05" w:rsidRPr="00854A9B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531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50400" behindDoc="0" locked="0" layoutInCell="1" allowOverlap="1" wp14:anchorId="239B0EF3">
                  <wp:simplePos x="0" y="0"/>
                  <wp:positionH relativeFrom="column">
                    <wp:posOffset>885825</wp:posOffset>
                  </wp:positionH>
                  <wp:positionV relativeFrom="paragraph">
                    <wp:posOffset>-230505</wp:posOffset>
                  </wp:positionV>
                  <wp:extent cx="1844040" cy="511810"/>
                  <wp:effectExtent l="0" t="0" r="3810" b="2540"/>
                  <wp:wrapNone/>
                  <wp:docPr id="738" name="Imagem 7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Francisco Jewtif</w:t>
            </w:r>
          </w:p>
          <w:p w:rsidR="009F0A05" w:rsidRPr="00854A9B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 xml:space="preserve">Palestrante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710" name="Retângulo 710" descr="Ficheiro:Assinatura Francisco Gentil.svg – Wikipédia, a enciclopédia livr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ABDF1A0" id="Retângulo 710" o:spid="_x0000_s1026" alt="Ficheiro:Assinatura Francisco Gentil.svg – Wikipédia, a enciclopédia liv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Y4OXN/4CAAATBgAADgAAAAAAAAAAAAAAAAAuAgAAZHJzL2Uyb0RvYy54bWxQSwECLQAUAAYACAAA&#10;ACEATKDpLNgAAAADAQAADwAAAAAAAAAAAAAAAABYBQAAZHJzL2Rvd25yZXYueG1sUEsFBgAAAAAE&#10;AAQA8wAAAF0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333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51424" behindDoc="0" locked="0" layoutInCell="1" allowOverlap="1" wp14:anchorId="5360B1A9">
                  <wp:simplePos x="0" y="0"/>
                  <wp:positionH relativeFrom="column">
                    <wp:posOffset>283210</wp:posOffset>
                  </wp:positionH>
                  <wp:positionV relativeFrom="paragraph">
                    <wp:posOffset>-202565</wp:posOffset>
                  </wp:positionV>
                  <wp:extent cx="1695450" cy="468630"/>
                  <wp:effectExtent l="0" t="0" r="0" b="7620"/>
                  <wp:wrapNone/>
                  <wp:docPr id="739" name="Imagem 7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199"/>
                          <a:stretch/>
                        </pic:blipFill>
                        <pic:spPr bwMode="auto">
                          <a:xfrm>
                            <a:off x="0" y="0"/>
                            <a:ext cx="1695450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Natália de Andrade</w:t>
            </w:r>
          </w:p>
          <w:p w:rsidR="009F0A05" w:rsidRPr="00854A9B" w:rsidRDefault="009F0A05" w:rsidP="00CE10FA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Diretora</w:t>
            </w:r>
          </w:p>
        </w:tc>
        <w:tc>
          <w:tcPr>
            <w:tcW w:w="225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</w:tr>
    </w:tbl>
    <w:p w:rsidR="009F0A05" w:rsidRDefault="009F0A05" w:rsidP="00AA0737">
      <w:pPr>
        <w:pStyle w:val="Corpodetexto"/>
        <w:rPr>
          <w:lang w:val="pt-BR"/>
        </w:rPr>
        <w:sectPr w:rsidR="009F0A05" w:rsidSect="009F0A05">
          <w:headerReference w:type="default" r:id="rId36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9F0A05" w:rsidRPr="00854A9B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9F0A05" w:rsidRPr="00870367" w:rsidRDefault="009F0A05" w:rsidP="00AA0737">
            <w:pPr>
              <w:pStyle w:val="Ttulo"/>
              <w:rPr>
                <w:b/>
                <w:lang w:val="pt-BR"/>
              </w:rPr>
            </w:pPr>
            <w:r w:rsidRPr="00870367">
              <w:rPr>
                <w:b/>
                <w:noProof/>
              </w:rPr>
              <w:lastRenderedPageBreak/>
              <w:drawing>
                <wp:anchor distT="0" distB="0" distL="114300" distR="114300" simplePos="0" relativeHeight="251753472" behindDoc="0" locked="0" layoutInCell="1" allowOverlap="1">
                  <wp:simplePos x="0" y="0"/>
                  <wp:positionH relativeFrom="column">
                    <wp:posOffset>7551420</wp:posOffset>
                  </wp:positionH>
                  <wp:positionV relativeFrom="paragraph">
                    <wp:posOffset>-1140460</wp:posOffset>
                  </wp:positionV>
                  <wp:extent cx="1704975" cy="1409700"/>
                  <wp:effectExtent l="0" t="0" r="0" b="0"/>
                  <wp:wrapNone/>
                  <wp:docPr id="768" name="Imagem 768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6923" b="90000" l="9857" r="89825">
                                        <a14:foregroundMark x1="34499" y1="15769" x2="34499" y2="15769"/>
                                        <a14:foregroundMark x1="42925" y1="10577" x2="42925" y2="10577"/>
                                        <a14:foregroundMark x1="31955" y1="34423" x2="31955" y2="34423"/>
                                        <a14:foregroundMark x1="34022" y1="30962" x2="43561" y2="62115"/>
                                        <a14:foregroundMark x1="43561" y1="62115" x2="57075" y2="58077"/>
                                        <a14:foregroundMark x1="57075" y1="58077" x2="60413" y2="45577"/>
                                        <a14:foregroundMark x1="60413" y1="45577" x2="59300" y2="35385"/>
                                        <a14:foregroundMark x1="59300" y1="35385" x2="46105" y2="31154"/>
                                        <a14:foregroundMark x1="46105" y1="31154" x2="38951" y2="46731"/>
                                        <a14:foregroundMark x1="38951" y1="46731" x2="43561" y2="58654"/>
                                        <a14:foregroundMark x1="43561" y1="58654" x2="56280" y2="61731"/>
                                        <a14:foregroundMark x1="56280" y1="61731" x2="67568" y2="51731"/>
                                        <a14:foregroundMark x1="67568" y1="51731" x2="65024" y2="34808"/>
                                        <a14:foregroundMark x1="65024" y1="34808" x2="54531" y2="34231"/>
                                        <a14:foregroundMark x1="54531" y1="34231" x2="42766" y2="50385"/>
                                        <a14:foregroundMark x1="42766" y1="50385" x2="42607" y2="67308"/>
                                        <a14:foregroundMark x1="42607" y1="67308" x2="50556" y2="71731"/>
                                        <a14:foregroundMark x1="50556" y1="71731" x2="60095" y2="60192"/>
                                        <a14:foregroundMark x1="60095" y1="60192" x2="56757" y2="46154"/>
                                        <a14:foregroundMark x1="56757" y1="46154" x2="44038" y2="40962"/>
                                        <a14:foregroundMark x1="44038" y1="40962" x2="43879" y2="44231"/>
                                        <a14:foregroundMark x1="43084" y1="10192" x2="43084" y2="10192"/>
                                        <a14:foregroundMark x1="38633" y1="22885" x2="32591" y2="35962"/>
                                        <a14:foregroundMark x1="32591" y1="35962" x2="34181" y2="59615"/>
                                        <a14:foregroundMark x1="34181" y1="59615" x2="47218" y2="66346"/>
                                        <a14:foregroundMark x1="47218" y1="66346" x2="54690" y2="62308"/>
                                        <a14:foregroundMark x1="54690" y1="62308" x2="56439" y2="48269"/>
                                        <a14:foregroundMark x1="56439" y1="48269" x2="53895" y2="34038"/>
                                        <a14:foregroundMark x1="53895" y1="34038" x2="45151" y2="26923"/>
                                        <a14:foregroundMark x1="45151" y1="26923" x2="34658" y2="29231"/>
                                        <a14:foregroundMark x1="34658" y1="29231" x2="28458" y2="40000"/>
                                        <a14:foregroundMark x1="28458" y1="40000" x2="28140" y2="50385"/>
                                        <a14:foregroundMark x1="28140" y1="50385" x2="30366" y2="60385"/>
                                        <a14:foregroundMark x1="30366" y1="60385" x2="43879" y2="78654"/>
                                        <a14:foregroundMark x1="43879" y1="78654" x2="53418" y2="78269"/>
                                        <a14:foregroundMark x1="53418" y1="78269" x2="70429" y2="62692"/>
                                        <a14:foregroundMark x1="70429" y1="62692" x2="75199" y2="50385"/>
                                        <a14:foregroundMark x1="75199" y1="50385" x2="76312" y2="38462"/>
                                        <a14:foregroundMark x1="76312" y1="38462" x2="71065" y2="17692"/>
                                        <a14:foregroundMark x1="71065" y1="17692" x2="50079" y2="11731"/>
                                        <a14:foregroundMark x1="36566" y1="14615" x2="35930" y2="25192"/>
                                        <a14:foregroundMark x1="35930" y1="25192" x2="29253" y2="39615"/>
                                        <a14:foregroundMark x1="29253" y1="39615" x2="27027" y2="56346"/>
                                        <a14:foregroundMark x1="20986" y1="42692" x2="27822" y2="35000"/>
                                        <a14:foregroundMark x1="27822" y1="35000" x2="31955" y2="25769"/>
                                        <a14:foregroundMark x1="31955" y1="25769" x2="36407" y2="21731"/>
                                        <a14:foregroundMark x1="38633" y1="13654" x2="74563" y2="30192"/>
                                        <a14:foregroundMark x1="79491" y1="39231" x2="65183" y2="78654"/>
                                        <a14:foregroundMark x1="58983" y1="23269" x2="51669" y2="39038"/>
                                        <a14:foregroundMark x1="35294" y1="57308" x2="43879" y2="59423"/>
                                        <a14:foregroundMark x1="48490" y1="7500" x2="48490" y2="7500"/>
                                        <a14:foregroundMark x1="55326" y1="7500" x2="55326" y2="7500"/>
                                        <a14:foregroundMark x1="48013" y1="7500" x2="48013" y2="7500"/>
                                        <a14:foregroundMark x1="46741" y1="8077" x2="54690" y2="6923"/>
                                        <a14:foregroundMark x1="54690" y1="6923" x2="56916" y2="692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70367">
              <w:rPr>
                <w:b/>
                <w:sz w:val="96"/>
                <w:lang w:val="pt-BR"/>
              </w:rPr>
              <w:t>CERTIFICADO</w:t>
            </w:r>
            <w:r w:rsidRPr="00870367">
              <w:rPr>
                <w:b/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sdt>
          <w:sdtPr>
            <w:rPr>
              <w:lang w:val="pt-BR"/>
            </w:rPr>
            <w:id w:val="-242406708"/>
            <w:placeholder>
              <w:docPart w:val="A842EDEAC266493C8DE5677531D12CB3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9F0A05" w:rsidRPr="00854A9B" w:rsidRDefault="009F0A05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Nome"/>
              <w:rPr>
                <w:lang w:val="pt-BR"/>
              </w:rPr>
            </w:pPr>
            <w:r w:rsidRPr="00384B9B">
              <w:rPr>
                <w:noProof/>
                <w:sz w:val="52"/>
                <w:lang w:val="pt-BR"/>
              </w:rPr>
              <w:t>José adilson</w:t>
            </w:r>
          </w:p>
        </w:tc>
      </w:tr>
      <w:tr w:rsidR="009F0A05" w:rsidRPr="00854A9B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9F0A05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 </w:t>
            </w:r>
            <w:r w:rsidRPr="00384B9B">
              <w:rPr>
                <w:noProof/>
                <w:lang w:val="pt-BR"/>
              </w:rPr>
              <w:t>José adilson</w:t>
            </w:r>
            <w:r>
              <w:rPr>
                <w:lang w:val="pt-BR"/>
              </w:rPr>
              <w:t xml:space="preserve">, RG: </w:t>
            </w:r>
            <w:r w:rsidRPr="00384B9B">
              <w:rPr>
                <w:noProof/>
                <w:lang w:val="pt-BR"/>
              </w:rPr>
              <w:t>12.125.156.22</w:t>
            </w:r>
            <w:r>
              <w:rPr>
                <w:lang w:val="pt-BR"/>
              </w:rPr>
              <w:t xml:space="preserve">, do curso de </w:t>
            </w:r>
            <w:r w:rsidRPr="00384B9B">
              <w:rPr>
                <w:noProof/>
                <w:lang w:val="pt-BR"/>
              </w:rPr>
              <w:t>Quimica</w:t>
            </w:r>
            <w:r>
              <w:rPr>
                <w:lang w:val="pt-BR"/>
              </w:rPr>
              <w:t xml:space="preserve"> da </w:t>
            </w:r>
            <w:proofErr w:type="spellStart"/>
            <w:r>
              <w:rPr>
                <w:lang w:val="pt-BR"/>
              </w:rPr>
              <w:t>Etec</w:t>
            </w:r>
            <w:proofErr w:type="spellEnd"/>
            <w:r>
              <w:rPr>
                <w:lang w:val="pt-BR"/>
              </w:rPr>
              <w:t xml:space="preserve"> Prof.ª Maria Cristina Medeiros participou da Palestra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</w:t>
            </w:r>
            <w:proofErr w:type="gramStart"/>
            <w:r>
              <w:rPr>
                <w:lang w:val="pt-BR"/>
              </w:rPr>
              <w:t>Informática ,</w:t>
            </w:r>
            <w:proofErr w:type="gramEnd"/>
            <w:r>
              <w:rPr>
                <w:lang w:val="pt-BR"/>
              </w:rPr>
              <w:t xml:space="preserve"> com a carga horária de 1 hora no dia 19/10/2023.</w:t>
            </w:r>
          </w:p>
          <w:p w:rsidR="009F0A05" w:rsidRDefault="009F0A05" w:rsidP="0060197A">
            <w:pPr>
              <w:rPr>
                <w:lang w:val="pt-BR"/>
              </w:rPr>
            </w:pPr>
          </w:p>
          <w:p w:rsidR="009F0A05" w:rsidRPr="00854A9B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</w:tr>
      <w:tr w:rsidR="009F0A05" w:rsidRPr="00854A9B" w:rsidTr="00706B03">
        <w:trPr>
          <w:trHeight w:val="879"/>
          <w:jc w:val="center"/>
        </w:trPr>
        <w:tc>
          <w:tcPr>
            <w:tcW w:w="8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53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1260" w:type="dxa"/>
          </w:tcPr>
          <w:p w:rsidR="009F0A05" w:rsidRPr="00854A9B" w:rsidRDefault="009F0A05" w:rsidP="00AA0737">
            <w:pPr>
              <w:rPr>
                <w:lang w:val="pt-BR"/>
              </w:rPr>
            </w:pPr>
          </w:p>
        </w:tc>
        <w:tc>
          <w:tcPr>
            <w:tcW w:w="3330" w:type="dxa"/>
            <w:vAlign w:val="bottom"/>
          </w:tcPr>
          <w:p w:rsidR="009F0A05" w:rsidRPr="00854A9B" w:rsidRDefault="009F0A05" w:rsidP="0060197A">
            <w:pPr>
              <w:rPr>
                <w:lang w:val="pt-BR"/>
              </w:rPr>
            </w:pPr>
          </w:p>
        </w:tc>
        <w:tc>
          <w:tcPr>
            <w:tcW w:w="225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</w:tr>
      <w:tr w:rsidR="009F0A05" w:rsidRPr="00854A9B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531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54496" behindDoc="0" locked="0" layoutInCell="1" allowOverlap="1" wp14:anchorId="239B0EF3">
                  <wp:simplePos x="0" y="0"/>
                  <wp:positionH relativeFrom="column">
                    <wp:posOffset>885825</wp:posOffset>
                  </wp:positionH>
                  <wp:positionV relativeFrom="paragraph">
                    <wp:posOffset>-230505</wp:posOffset>
                  </wp:positionV>
                  <wp:extent cx="1844040" cy="511810"/>
                  <wp:effectExtent l="0" t="0" r="3810" b="2540"/>
                  <wp:wrapNone/>
                  <wp:docPr id="769" name="Imagem 7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Francisco Jewtif</w:t>
            </w:r>
          </w:p>
          <w:p w:rsidR="009F0A05" w:rsidRPr="00854A9B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 xml:space="preserve">Palestrante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741" name="Retângulo 741" descr="Ficheiro:Assinatura Francisco Gentil.svg – Wikipédia, a enciclopédia livr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1A297DD" id="Retângulo 741" o:spid="_x0000_s1026" alt="Ficheiro:Assinatura Francisco Gentil.svg – Wikipédia, a enciclopédia liv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FQwiPv4CAAATBgAADgAAAAAAAAAAAAAAAAAuAgAAZHJzL2Uyb0RvYy54bWxQSwECLQAUAAYACAAA&#10;ACEATKDpLNgAAAADAQAADwAAAAAAAAAAAAAAAABYBQAAZHJzL2Rvd25yZXYueG1sUEsFBgAAAAAE&#10;AAQA8wAAAF0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333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55520" behindDoc="0" locked="0" layoutInCell="1" allowOverlap="1" wp14:anchorId="5360B1A9">
                  <wp:simplePos x="0" y="0"/>
                  <wp:positionH relativeFrom="column">
                    <wp:posOffset>283210</wp:posOffset>
                  </wp:positionH>
                  <wp:positionV relativeFrom="paragraph">
                    <wp:posOffset>-202565</wp:posOffset>
                  </wp:positionV>
                  <wp:extent cx="1695450" cy="468630"/>
                  <wp:effectExtent l="0" t="0" r="0" b="7620"/>
                  <wp:wrapNone/>
                  <wp:docPr id="770" name="Imagem 7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199"/>
                          <a:stretch/>
                        </pic:blipFill>
                        <pic:spPr bwMode="auto">
                          <a:xfrm>
                            <a:off x="0" y="0"/>
                            <a:ext cx="1695450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Natália de Andrade</w:t>
            </w:r>
          </w:p>
          <w:p w:rsidR="009F0A05" w:rsidRPr="00854A9B" w:rsidRDefault="009F0A05" w:rsidP="00CE10FA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Diretora</w:t>
            </w:r>
          </w:p>
        </w:tc>
        <w:tc>
          <w:tcPr>
            <w:tcW w:w="225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</w:tr>
    </w:tbl>
    <w:p w:rsidR="009F0A05" w:rsidRDefault="009F0A05" w:rsidP="00AA0737">
      <w:pPr>
        <w:pStyle w:val="Corpodetexto"/>
        <w:rPr>
          <w:lang w:val="pt-BR"/>
        </w:rPr>
        <w:sectPr w:rsidR="009F0A05" w:rsidSect="009F0A05">
          <w:headerReference w:type="default" r:id="rId37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9F0A05" w:rsidRPr="00854A9B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9F0A05" w:rsidRPr="00870367" w:rsidRDefault="009F0A05" w:rsidP="00AA0737">
            <w:pPr>
              <w:pStyle w:val="Ttulo"/>
              <w:rPr>
                <w:b/>
                <w:lang w:val="pt-BR"/>
              </w:rPr>
            </w:pPr>
            <w:r w:rsidRPr="00870367">
              <w:rPr>
                <w:b/>
                <w:noProof/>
              </w:rPr>
              <w:lastRenderedPageBreak/>
              <w:drawing>
                <wp:anchor distT="0" distB="0" distL="114300" distR="114300" simplePos="0" relativeHeight="251757568" behindDoc="0" locked="0" layoutInCell="1" allowOverlap="1">
                  <wp:simplePos x="0" y="0"/>
                  <wp:positionH relativeFrom="column">
                    <wp:posOffset>7551420</wp:posOffset>
                  </wp:positionH>
                  <wp:positionV relativeFrom="paragraph">
                    <wp:posOffset>-1140460</wp:posOffset>
                  </wp:positionV>
                  <wp:extent cx="1704975" cy="1409700"/>
                  <wp:effectExtent l="0" t="0" r="0" b="0"/>
                  <wp:wrapNone/>
                  <wp:docPr id="799" name="Imagem 799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6923" b="90000" l="9857" r="89825">
                                        <a14:foregroundMark x1="34499" y1="15769" x2="34499" y2="15769"/>
                                        <a14:foregroundMark x1="42925" y1="10577" x2="42925" y2="10577"/>
                                        <a14:foregroundMark x1="31955" y1="34423" x2="31955" y2="34423"/>
                                        <a14:foregroundMark x1="34022" y1="30962" x2="43561" y2="62115"/>
                                        <a14:foregroundMark x1="43561" y1="62115" x2="57075" y2="58077"/>
                                        <a14:foregroundMark x1="57075" y1="58077" x2="60413" y2="45577"/>
                                        <a14:foregroundMark x1="60413" y1="45577" x2="59300" y2="35385"/>
                                        <a14:foregroundMark x1="59300" y1="35385" x2="46105" y2="31154"/>
                                        <a14:foregroundMark x1="46105" y1="31154" x2="38951" y2="46731"/>
                                        <a14:foregroundMark x1="38951" y1="46731" x2="43561" y2="58654"/>
                                        <a14:foregroundMark x1="43561" y1="58654" x2="56280" y2="61731"/>
                                        <a14:foregroundMark x1="56280" y1="61731" x2="67568" y2="51731"/>
                                        <a14:foregroundMark x1="67568" y1="51731" x2="65024" y2="34808"/>
                                        <a14:foregroundMark x1="65024" y1="34808" x2="54531" y2="34231"/>
                                        <a14:foregroundMark x1="54531" y1="34231" x2="42766" y2="50385"/>
                                        <a14:foregroundMark x1="42766" y1="50385" x2="42607" y2="67308"/>
                                        <a14:foregroundMark x1="42607" y1="67308" x2="50556" y2="71731"/>
                                        <a14:foregroundMark x1="50556" y1="71731" x2="60095" y2="60192"/>
                                        <a14:foregroundMark x1="60095" y1="60192" x2="56757" y2="46154"/>
                                        <a14:foregroundMark x1="56757" y1="46154" x2="44038" y2="40962"/>
                                        <a14:foregroundMark x1="44038" y1="40962" x2="43879" y2="44231"/>
                                        <a14:foregroundMark x1="43084" y1="10192" x2="43084" y2="10192"/>
                                        <a14:foregroundMark x1="38633" y1="22885" x2="32591" y2="35962"/>
                                        <a14:foregroundMark x1="32591" y1="35962" x2="34181" y2="59615"/>
                                        <a14:foregroundMark x1="34181" y1="59615" x2="47218" y2="66346"/>
                                        <a14:foregroundMark x1="47218" y1="66346" x2="54690" y2="62308"/>
                                        <a14:foregroundMark x1="54690" y1="62308" x2="56439" y2="48269"/>
                                        <a14:foregroundMark x1="56439" y1="48269" x2="53895" y2="34038"/>
                                        <a14:foregroundMark x1="53895" y1="34038" x2="45151" y2="26923"/>
                                        <a14:foregroundMark x1="45151" y1="26923" x2="34658" y2="29231"/>
                                        <a14:foregroundMark x1="34658" y1="29231" x2="28458" y2="40000"/>
                                        <a14:foregroundMark x1="28458" y1="40000" x2="28140" y2="50385"/>
                                        <a14:foregroundMark x1="28140" y1="50385" x2="30366" y2="60385"/>
                                        <a14:foregroundMark x1="30366" y1="60385" x2="43879" y2="78654"/>
                                        <a14:foregroundMark x1="43879" y1="78654" x2="53418" y2="78269"/>
                                        <a14:foregroundMark x1="53418" y1="78269" x2="70429" y2="62692"/>
                                        <a14:foregroundMark x1="70429" y1="62692" x2="75199" y2="50385"/>
                                        <a14:foregroundMark x1="75199" y1="50385" x2="76312" y2="38462"/>
                                        <a14:foregroundMark x1="76312" y1="38462" x2="71065" y2="17692"/>
                                        <a14:foregroundMark x1="71065" y1="17692" x2="50079" y2="11731"/>
                                        <a14:foregroundMark x1="36566" y1="14615" x2="35930" y2="25192"/>
                                        <a14:foregroundMark x1="35930" y1="25192" x2="29253" y2="39615"/>
                                        <a14:foregroundMark x1="29253" y1="39615" x2="27027" y2="56346"/>
                                        <a14:foregroundMark x1="20986" y1="42692" x2="27822" y2="35000"/>
                                        <a14:foregroundMark x1="27822" y1="35000" x2="31955" y2="25769"/>
                                        <a14:foregroundMark x1="31955" y1="25769" x2="36407" y2="21731"/>
                                        <a14:foregroundMark x1="38633" y1="13654" x2="74563" y2="30192"/>
                                        <a14:foregroundMark x1="79491" y1="39231" x2="65183" y2="78654"/>
                                        <a14:foregroundMark x1="58983" y1="23269" x2="51669" y2="39038"/>
                                        <a14:foregroundMark x1="35294" y1="57308" x2="43879" y2="59423"/>
                                        <a14:foregroundMark x1="48490" y1="7500" x2="48490" y2="7500"/>
                                        <a14:foregroundMark x1="55326" y1="7500" x2="55326" y2="7500"/>
                                        <a14:foregroundMark x1="48013" y1="7500" x2="48013" y2="7500"/>
                                        <a14:foregroundMark x1="46741" y1="8077" x2="54690" y2="6923"/>
                                        <a14:foregroundMark x1="54690" y1="6923" x2="56916" y2="692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70367">
              <w:rPr>
                <w:b/>
                <w:sz w:val="96"/>
                <w:lang w:val="pt-BR"/>
              </w:rPr>
              <w:t>CERTIFICADO</w:t>
            </w:r>
            <w:r w:rsidRPr="00870367">
              <w:rPr>
                <w:b/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sdt>
          <w:sdtPr>
            <w:rPr>
              <w:lang w:val="pt-BR"/>
            </w:rPr>
            <w:id w:val="-1398894609"/>
            <w:placeholder>
              <w:docPart w:val="0274D1503F66444E9D647B1C349E9CBD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9F0A05" w:rsidRPr="00854A9B" w:rsidRDefault="009F0A05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Nome"/>
              <w:rPr>
                <w:lang w:val="pt-BR"/>
              </w:rPr>
            </w:pPr>
            <w:r w:rsidRPr="00384B9B">
              <w:rPr>
                <w:noProof/>
                <w:sz w:val="52"/>
                <w:lang w:val="pt-BR"/>
              </w:rPr>
              <w:t>Eliana Lidea</w:t>
            </w:r>
          </w:p>
        </w:tc>
      </w:tr>
      <w:tr w:rsidR="009F0A05" w:rsidRPr="00854A9B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9F0A05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 </w:t>
            </w:r>
            <w:r w:rsidRPr="00384B9B">
              <w:rPr>
                <w:noProof/>
                <w:lang w:val="pt-BR"/>
              </w:rPr>
              <w:t>Eliana Lidea</w:t>
            </w:r>
            <w:r>
              <w:rPr>
                <w:lang w:val="pt-BR"/>
              </w:rPr>
              <w:t xml:space="preserve">, RG: </w:t>
            </w:r>
            <w:r w:rsidRPr="00384B9B">
              <w:rPr>
                <w:noProof/>
                <w:lang w:val="pt-BR"/>
              </w:rPr>
              <w:t>34.999.564.78</w:t>
            </w:r>
            <w:r>
              <w:rPr>
                <w:lang w:val="pt-BR"/>
              </w:rPr>
              <w:t xml:space="preserve">, do curso de </w:t>
            </w:r>
            <w:r w:rsidRPr="00384B9B">
              <w:rPr>
                <w:noProof/>
                <w:lang w:val="pt-BR"/>
              </w:rPr>
              <w:t>Quimica</w:t>
            </w:r>
            <w:r>
              <w:rPr>
                <w:lang w:val="pt-BR"/>
              </w:rPr>
              <w:t xml:space="preserve"> da </w:t>
            </w:r>
            <w:proofErr w:type="spellStart"/>
            <w:r>
              <w:rPr>
                <w:lang w:val="pt-BR"/>
              </w:rPr>
              <w:t>Etec</w:t>
            </w:r>
            <w:proofErr w:type="spellEnd"/>
            <w:r>
              <w:rPr>
                <w:lang w:val="pt-BR"/>
              </w:rPr>
              <w:t xml:space="preserve"> Prof.ª Maria Cristina Medeiros participou da Palestra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</w:t>
            </w:r>
            <w:proofErr w:type="gramStart"/>
            <w:r>
              <w:rPr>
                <w:lang w:val="pt-BR"/>
              </w:rPr>
              <w:t>Informática ,</w:t>
            </w:r>
            <w:proofErr w:type="gramEnd"/>
            <w:r>
              <w:rPr>
                <w:lang w:val="pt-BR"/>
              </w:rPr>
              <w:t xml:space="preserve"> com a carga horária de 1 hora no dia 19/10/2023.</w:t>
            </w:r>
          </w:p>
          <w:p w:rsidR="009F0A05" w:rsidRDefault="009F0A05" w:rsidP="0060197A">
            <w:pPr>
              <w:rPr>
                <w:lang w:val="pt-BR"/>
              </w:rPr>
            </w:pPr>
          </w:p>
          <w:p w:rsidR="009F0A05" w:rsidRPr="00854A9B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</w:tr>
      <w:tr w:rsidR="009F0A05" w:rsidRPr="00854A9B" w:rsidTr="00706B03">
        <w:trPr>
          <w:trHeight w:val="879"/>
          <w:jc w:val="center"/>
        </w:trPr>
        <w:tc>
          <w:tcPr>
            <w:tcW w:w="8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53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1260" w:type="dxa"/>
          </w:tcPr>
          <w:p w:rsidR="009F0A05" w:rsidRPr="00854A9B" w:rsidRDefault="009F0A05" w:rsidP="00AA0737">
            <w:pPr>
              <w:rPr>
                <w:lang w:val="pt-BR"/>
              </w:rPr>
            </w:pPr>
          </w:p>
        </w:tc>
        <w:tc>
          <w:tcPr>
            <w:tcW w:w="3330" w:type="dxa"/>
            <w:vAlign w:val="bottom"/>
          </w:tcPr>
          <w:p w:rsidR="009F0A05" w:rsidRPr="00854A9B" w:rsidRDefault="009F0A05" w:rsidP="0060197A">
            <w:pPr>
              <w:rPr>
                <w:lang w:val="pt-BR"/>
              </w:rPr>
            </w:pPr>
          </w:p>
        </w:tc>
        <w:tc>
          <w:tcPr>
            <w:tcW w:w="225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</w:tr>
      <w:tr w:rsidR="009F0A05" w:rsidRPr="00854A9B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531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58592" behindDoc="0" locked="0" layoutInCell="1" allowOverlap="1" wp14:anchorId="239B0EF3">
                  <wp:simplePos x="0" y="0"/>
                  <wp:positionH relativeFrom="column">
                    <wp:posOffset>885825</wp:posOffset>
                  </wp:positionH>
                  <wp:positionV relativeFrom="paragraph">
                    <wp:posOffset>-230505</wp:posOffset>
                  </wp:positionV>
                  <wp:extent cx="1844040" cy="511810"/>
                  <wp:effectExtent l="0" t="0" r="3810" b="2540"/>
                  <wp:wrapNone/>
                  <wp:docPr id="800" name="Imagem 8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Francisco Jewtif</w:t>
            </w:r>
          </w:p>
          <w:p w:rsidR="009F0A05" w:rsidRPr="00854A9B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 xml:space="preserve">Palestrante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772" name="Retângulo 772" descr="Ficheiro:Assinatura Francisco Gentil.svg – Wikipédia, a enciclopédia livr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E211586" id="Retângulo 772" o:spid="_x0000_s1026" alt="Ficheiro:Assinatura Francisco Gentil.svg – Wikipédia, a enciclopédia liv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hCGEwf4CAAATBgAADgAAAAAAAAAAAAAAAAAuAgAAZHJzL2Uyb0RvYy54bWxQSwECLQAUAAYACAAA&#10;ACEATKDpLNgAAAADAQAADwAAAAAAAAAAAAAAAABYBQAAZHJzL2Rvd25yZXYueG1sUEsFBgAAAAAE&#10;AAQA8wAAAF0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333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59616" behindDoc="0" locked="0" layoutInCell="1" allowOverlap="1" wp14:anchorId="5360B1A9">
                  <wp:simplePos x="0" y="0"/>
                  <wp:positionH relativeFrom="column">
                    <wp:posOffset>283210</wp:posOffset>
                  </wp:positionH>
                  <wp:positionV relativeFrom="paragraph">
                    <wp:posOffset>-202565</wp:posOffset>
                  </wp:positionV>
                  <wp:extent cx="1695450" cy="468630"/>
                  <wp:effectExtent l="0" t="0" r="0" b="7620"/>
                  <wp:wrapNone/>
                  <wp:docPr id="801" name="Imagem 8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199"/>
                          <a:stretch/>
                        </pic:blipFill>
                        <pic:spPr bwMode="auto">
                          <a:xfrm>
                            <a:off x="0" y="0"/>
                            <a:ext cx="1695450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Natália de Andrade</w:t>
            </w:r>
          </w:p>
          <w:p w:rsidR="009F0A05" w:rsidRPr="00854A9B" w:rsidRDefault="009F0A05" w:rsidP="00CE10FA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Diretora</w:t>
            </w:r>
          </w:p>
        </w:tc>
        <w:tc>
          <w:tcPr>
            <w:tcW w:w="225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</w:tr>
    </w:tbl>
    <w:p w:rsidR="009F0A05" w:rsidRDefault="009F0A05" w:rsidP="00AA0737">
      <w:pPr>
        <w:pStyle w:val="Corpodetexto"/>
        <w:rPr>
          <w:lang w:val="pt-BR"/>
        </w:rPr>
        <w:sectPr w:rsidR="009F0A05" w:rsidSect="009F0A05">
          <w:headerReference w:type="default" r:id="rId38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9F0A05" w:rsidRPr="00854A9B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9F0A05" w:rsidRPr="00870367" w:rsidRDefault="009F0A05" w:rsidP="00AA0737">
            <w:pPr>
              <w:pStyle w:val="Ttulo"/>
              <w:rPr>
                <w:b/>
                <w:lang w:val="pt-BR"/>
              </w:rPr>
            </w:pPr>
            <w:r w:rsidRPr="00870367">
              <w:rPr>
                <w:b/>
                <w:noProof/>
              </w:rPr>
              <w:lastRenderedPageBreak/>
              <w:drawing>
                <wp:anchor distT="0" distB="0" distL="114300" distR="114300" simplePos="0" relativeHeight="251761664" behindDoc="0" locked="0" layoutInCell="1" allowOverlap="1">
                  <wp:simplePos x="0" y="0"/>
                  <wp:positionH relativeFrom="column">
                    <wp:posOffset>7551420</wp:posOffset>
                  </wp:positionH>
                  <wp:positionV relativeFrom="paragraph">
                    <wp:posOffset>-1140460</wp:posOffset>
                  </wp:positionV>
                  <wp:extent cx="1704975" cy="1409700"/>
                  <wp:effectExtent l="0" t="0" r="0" b="0"/>
                  <wp:wrapNone/>
                  <wp:docPr id="830" name="Imagem 830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6923" b="90000" l="9857" r="89825">
                                        <a14:foregroundMark x1="34499" y1="15769" x2="34499" y2="15769"/>
                                        <a14:foregroundMark x1="42925" y1="10577" x2="42925" y2="10577"/>
                                        <a14:foregroundMark x1="31955" y1="34423" x2="31955" y2="34423"/>
                                        <a14:foregroundMark x1="34022" y1="30962" x2="43561" y2="62115"/>
                                        <a14:foregroundMark x1="43561" y1="62115" x2="57075" y2="58077"/>
                                        <a14:foregroundMark x1="57075" y1="58077" x2="60413" y2="45577"/>
                                        <a14:foregroundMark x1="60413" y1="45577" x2="59300" y2="35385"/>
                                        <a14:foregroundMark x1="59300" y1="35385" x2="46105" y2="31154"/>
                                        <a14:foregroundMark x1="46105" y1="31154" x2="38951" y2="46731"/>
                                        <a14:foregroundMark x1="38951" y1="46731" x2="43561" y2="58654"/>
                                        <a14:foregroundMark x1="43561" y1="58654" x2="56280" y2="61731"/>
                                        <a14:foregroundMark x1="56280" y1="61731" x2="67568" y2="51731"/>
                                        <a14:foregroundMark x1="67568" y1="51731" x2="65024" y2="34808"/>
                                        <a14:foregroundMark x1="65024" y1="34808" x2="54531" y2="34231"/>
                                        <a14:foregroundMark x1="54531" y1="34231" x2="42766" y2="50385"/>
                                        <a14:foregroundMark x1="42766" y1="50385" x2="42607" y2="67308"/>
                                        <a14:foregroundMark x1="42607" y1="67308" x2="50556" y2="71731"/>
                                        <a14:foregroundMark x1="50556" y1="71731" x2="60095" y2="60192"/>
                                        <a14:foregroundMark x1="60095" y1="60192" x2="56757" y2="46154"/>
                                        <a14:foregroundMark x1="56757" y1="46154" x2="44038" y2="40962"/>
                                        <a14:foregroundMark x1="44038" y1="40962" x2="43879" y2="44231"/>
                                        <a14:foregroundMark x1="43084" y1="10192" x2="43084" y2="10192"/>
                                        <a14:foregroundMark x1="38633" y1="22885" x2="32591" y2="35962"/>
                                        <a14:foregroundMark x1="32591" y1="35962" x2="34181" y2="59615"/>
                                        <a14:foregroundMark x1="34181" y1="59615" x2="47218" y2="66346"/>
                                        <a14:foregroundMark x1="47218" y1="66346" x2="54690" y2="62308"/>
                                        <a14:foregroundMark x1="54690" y1="62308" x2="56439" y2="48269"/>
                                        <a14:foregroundMark x1="56439" y1="48269" x2="53895" y2="34038"/>
                                        <a14:foregroundMark x1="53895" y1="34038" x2="45151" y2="26923"/>
                                        <a14:foregroundMark x1="45151" y1="26923" x2="34658" y2="29231"/>
                                        <a14:foregroundMark x1="34658" y1="29231" x2="28458" y2="40000"/>
                                        <a14:foregroundMark x1="28458" y1="40000" x2="28140" y2="50385"/>
                                        <a14:foregroundMark x1="28140" y1="50385" x2="30366" y2="60385"/>
                                        <a14:foregroundMark x1="30366" y1="60385" x2="43879" y2="78654"/>
                                        <a14:foregroundMark x1="43879" y1="78654" x2="53418" y2="78269"/>
                                        <a14:foregroundMark x1="53418" y1="78269" x2="70429" y2="62692"/>
                                        <a14:foregroundMark x1="70429" y1="62692" x2="75199" y2="50385"/>
                                        <a14:foregroundMark x1="75199" y1="50385" x2="76312" y2="38462"/>
                                        <a14:foregroundMark x1="76312" y1="38462" x2="71065" y2="17692"/>
                                        <a14:foregroundMark x1="71065" y1="17692" x2="50079" y2="11731"/>
                                        <a14:foregroundMark x1="36566" y1="14615" x2="35930" y2="25192"/>
                                        <a14:foregroundMark x1="35930" y1="25192" x2="29253" y2="39615"/>
                                        <a14:foregroundMark x1="29253" y1="39615" x2="27027" y2="56346"/>
                                        <a14:foregroundMark x1="20986" y1="42692" x2="27822" y2="35000"/>
                                        <a14:foregroundMark x1="27822" y1="35000" x2="31955" y2="25769"/>
                                        <a14:foregroundMark x1="31955" y1="25769" x2="36407" y2="21731"/>
                                        <a14:foregroundMark x1="38633" y1="13654" x2="74563" y2="30192"/>
                                        <a14:foregroundMark x1="79491" y1="39231" x2="65183" y2="78654"/>
                                        <a14:foregroundMark x1="58983" y1="23269" x2="51669" y2="39038"/>
                                        <a14:foregroundMark x1="35294" y1="57308" x2="43879" y2="59423"/>
                                        <a14:foregroundMark x1="48490" y1="7500" x2="48490" y2="7500"/>
                                        <a14:foregroundMark x1="55326" y1="7500" x2="55326" y2="7500"/>
                                        <a14:foregroundMark x1="48013" y1="7500" x2="48013" y2="7500"/>
                                        <a14:foregroundMark x1="46741" y1="8077" x2="54690" y2="6923"/>
                                        <a14:foregroundMark x1="54690" y1="6923" x2="56916" y2="692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70367">
              <w:rPr>
                <w:b/>
                <w:sz w:val="96"/>
                <w:lang w:val="pt-BR"/>
              </w:rPr>
              <w:t>CERTIFICADO</w:t>
            </w:r>
            <w:r w:rsidRPr="00870367">
              <w:rPr>
                <w:b/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384B9B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sdt>
          <w:sdtPr>
            <w:rPr>
              <w:lang w:val="pt-BR"/>
            </w:rPr>
            <w:id w:val="386226030"/>
            <w:placeholder>
              <w:docPart w:val="E0A5BCE020534C4F95D35EA218A145C9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9F0A05" w:rsidRPr="00854A9B" w:rsidRDefault="009F0A05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Nome"/>
              <w:rPr>
                <w:lang w:val="pt-BR"/>
              </w:rPr>
            </w:pPr>
            <w:r w:rsidRPr="00384B9B">
              <w:rPr>
                <w:noProof/>
                <w:sz w:val="52"/>
                <w:lang w:val="pt-BR"/>
              </w:rPr>
              <w:t>Rafa Moreira Mano</w:t>
            </w:r>
          </w:p>
        </w:tc>
      </w:tr>
      <w:tr w:rsidR="009F0A05" w:rsidRPr="00854A9B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9F0A05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 </w:t>
            </w:r>
            <w:r w:rsidRPr="00384B9B">
              <w:rPr>
                <w:noProof/>
                <w:lang w:val="pt-BR"/>
              </w:rPr>
              <w:t>Rafa Moreira Mano</w:t>
            </w:r>
            <w:r>
              <w:rPr>
                <w:lang w:val="pt-BR"/>
              </w:rPr>
              <w:t xml:space="preserve">, RG: </w:t>
            </w:r>
            <w:r w:rsidRPr="00384B9B">
              <w:rPr>
                <w:noProof/>
                <w:lang w:val="pt-BR"/>
              </w:rPr>
              <w:t>71.777.1171-x</w:t>
            </w:r>
            <w:r>
              <w:rPr>
                <w:lang w:val="pt-BR"/>
              </w:rPr>
              <w:t xml:space="preserve">, do curso de </w:t>
            </w:r>
            <w:r w:rsidRPr="00384B9B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da </w:t>
            </w:r>
            <w:proofErr w:type="spellStart"/>
            <w:r>
              <w:rPr>
                <w:lang w:val="pt-BR"/>
              </w:rPr>
              <w:t>Etec</w:t>
            </w:r>
            <w:proofErr w:type="spellEnd"/>
            <w:r>
              <w:rPr>
                <w:lang w:val="pt-BR"/>
              </w:rPr>
              <w:t xml:space="preserve"> Prof.ª Maria Cristina Medeiros participou da Palestra </w:t>
            </w:r>
            <w:r w:rsidRPr="00384B9B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do profissional da </w:t>
            </w:r>
            <w:proofErr w:type="gramStart"/>
            <w:r>
              <w:rPr>
                <w:lang w:val="pt-BR"/>
              </w:rPr>
              <w:t>Informática ,</w:t>
            </w:r>
            <w:proofErr w:type="gramEnd"/>
            <w:r>
              <w:rPr>
                <w:lang w:val="pt-BR"/>
              </w:rPr>
              <w:t xml:space="preserve"> com a carga horária de 1 hora no dia 19/10/2023.</w:t>
            </w:r>
          </w:p>
          <w:p w:rsidR="009F0A05" w:rsidRDefault="009F0A05" w:rsidP="0060197A">
            <w:pPr>
              <w:rPr>
                <w:lang w:val="pt-BR"/>
              </w:rPr>
            </w:pPr>
          </w:p>
          <w:p w:rsidR="009F0A05" w:rsidRPr="00854A9B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</w:tr>
      <w:tr w:rsidR="009F0A05" w:rsidRPr="00854A9B" w:rsidTr="00706B03">
        <w:trPr>
          <w:trHeight w:val="879"/>
          <w:jc w:val="center"/>
        </w:trPr>
        <w:tc>
          <w:tcPr>
            <w:tcW w:w="8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53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1260" w:type="dxa"/>
          </w:tcPr>
          <w:p w:rsidR="009F0A05" w:rsidRPr="00854A9B" w:rsidRDefault="009F0A05" w:rsidP="00AA0737">
            <w:pPr>
              <w:rPr>
                <w:lang w:val="pt-BR"/>
              </w:rPr>
            </w:pPr>
          </w:p>
        </w:tc>
        <w:tc>
          <w:tcPr>
            <w:tcW w:w="3330" w:type="dxa"/>
            <w:vAlign w:val="bottom"/>
          </w:tcPr>
          <w:p w:rsidR="009F0A05" w:rsidRPr="00854A9B" w:rsidRDefault="009F0A05" w:rsidP="0060197A">
            <w:pPr>
              <w:rPr>
                <w:lang w:val="pt-BR"/>
              </w:rPr>
            </w:pPr>
          </w:p>
        </w:tc>
        <w:tc>
          <w:tcPr>
            <w:tcW w:w="225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</w:tr>
      <w:tr w:rsidR="009F0A05" w:rsidRPr="00854A9B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531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62688" behindDoc="0" locked="0" layoutInCell="1" allowOverlap="1" wp14:anchorId="239B0EF3">
                  <wp:simplePos x="0" y="0"/>
                  <wp:positionH relativeFrom="column">
                    <wp:posOffset>885825</wp:posOffset>
                  </wp:positionH>
                  <wp:positionV relativeFrom="paragraph">
                    <wp:posOffset>-230505</wp:posOffset>
                  </wp:positionV>
                  <wp:extent cx="1844040" cy="511810"/>
                  <wp:effectExtent l="0" t="0" r="3810" b="2540"/>
                  <wp:wrapNone/>
                  <wp:docPr id="831" name="Imagem 8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Francisco Jewtif</w:t>
            </w:r>
          </w:p>
          <w:p w:rsidR="009F0A05" w:rsidRPr="00854A9B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 xml:space="preserve">Palestrante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803" name="Retângulo 803" descr="Ficheiro:Assinatura Francisco Gentil.svg – Wikipédia, a enciclopédia livr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F468A07" id="Retângulo 803" o:spid="_x0000_s1026" alt="Ficheiro:Assinatura Francisco Gentil.svg – Wikipédia, a enciclopédia liv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aFPID/4CAAATBgAADgAAAAAAAAAAAAAAAAAuAgAAZHJzL2Uyb0RvYy54bWxQSwECLQAUAAYACAAA&#10;ACEATKDpLNgAAAADAQAADwAAAAAAAAAAAAAAAABYBQAAZHJzL2Rvd25yZXYueG1sUEsFBgAAAAAE&#10;AAQA8wAAAF0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333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63712" behindDoc="0" locked="0" layoutInCell="1" allowOverlap="1" wp14:anchorId="5360B1A9">
                  <wp:simplePos x="0" y="0"/>
                  <wp:positionH relativeFrom="column">
                    <wp:posOffset>283210</wp:posOffset>
                  </wp:positionH>
                  <wp:positionV relativeFrom="paragraph">
                    <wp:posOffset>-202565</wp:posOffset>
                  </wp:positionV>
                  <wp:extent cx="1695450" cy="468630"/>
                  <wp:effectExtent l="0" t="0" r="0" b="7620"/>
                  <wp:wrapNone/>
                  <wp:docPr id="832" name="Imagem 8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199"/>
                          <a:stretch/>
                        </pic:blipFill>
                        <pic:spPr bwMode="auto">
                          <a:xfrm>
                            <a:off x="0" y="0"/>
                            <a:ext cx="1695450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Natália de Andrade</w:t>
            </w:r>
          </w:p>
          <w:p w:rsidR="009F0A05" w:rsidRPr="00854A9B" w:rsidRDefault="009F0A05" w:rsidP="00CE10FA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Diretora</w:t>
            </w:r>
          </w:p>
        </w:tc>
        <w:tc>
          <w:tcPr>
            <w:tcW w:w="225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</w:tr>
    </w:tbl>
    <w:p w:rsidR="009F0A05" w:rsidRDefault="009F0A05" w:rsidP="00AA0737">
      <w:pPr>
        <w:pStyle w:val="Corpodetexto"/>
        <w:rPr>
          <w:lang w:val="pt-BR"/>
        </w:rPr>
        <w:sectPr w:rsidR="009F0A05" w:rsidSect="009F0A05">
          <w:headerReference w:type="default" r:id="rId39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9F0A05" w:rsidRPr="00854A9B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9F0A05" w:rsidRPr="00870367" w:rsidRDefault="009F0A05" w:rsidP="00AA0737">
            <w:pPr>
              <w:pStyle w:val="Ttulo"/>
              <w:rPr>
                <w:b/>
                <w:lang w:val="pt-BR"/>
              </w:rPr>
            </w:pPr>
            <w:r w:rsidRPr="00870367">
              <w:rPr>
                <w:b/>
                <w:noProof/>
              </w:rPr>
              <w:lastRenderedPageBreak/>
              <w:drawing>
                <wp:anchor distT="0" distB="0" distL="114300" distR="114300" simplePos="0" relativeHeight="251765760" behindDoc="0" locked="0" layoutInCell="1" allowOverlap="1">
                  <wp:simplePos x="0" y="0"/>
                  <wp:positionH relativeFrom="column">
                    <wp:posOffset>7551420</wp:posOffset>
                  </wp:positionH>
                  <wp:positionV relativeFrom="paragraph">
                    <wp:posOffset>-1140460</wp:posOffset>
                  </wp:positionV>
                  <wp:extent cx="1704975" cy="1409700"/>
                  <wp:effectExtent l="0" t="0" r="0" b="0"/>
                  <wp:wrapNone/>
                  <wp:docPr id="861" name="Imagem 861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6923" b="90000" l="9857" r="89825">
                                        <a14:foregroundMark x1="34499" y1="15769" x2="34499" y2="15769"/>
                                        <a14:foregroundMark x1="42925" y1="10577" x2="42925" y2="10577"/>
                                        <a14:foregroundMark x1="31955" y1="34423" x2="31955" y2="34423"/>
                                        <a14:foregroundMark x1="34022" y1="30962" x2="43561" y2="62115"/>
                                        <a14:foregroundMark x1="43561" y1="62115" x2="57075" y2="58077"/>
                                        <a14:foregroundMark x1="57075" y1="58077" x2="60413" y2="45577"/>
                                        <a14:foregroundMark x1="60413" y1="45577" x2="59300" y2="35385"/>
                                        <a14:foregroundMark x1="59300" y1="35385" x2="46105" y2="31154"/>
                                        <a14:foregroundMark x1="46105" y1="31154" x2="38951" y2="46731"/>
                                        <a14:foregroundMark x1="38951" y1="46731" x2="43561" y2="58654"/>
                                        <a14:foregroundMark x1="43561" y1="58654" x2="56280" y2="61731"/>
                                        <a14:foregroundMark x1="56280" y1="61731" x2="67568" y2="51731"/>
                                        <a14:foregroundMark x1="67568" y1="51731" x2="65024" y2="34808"/>
                                        <a14:foregroundMark x1="65024" y1="34808" x2="54531" y2="34231"/>
                                        <a14:foregroundMark x1="54531" y1="34231" x2="42766" y2="50385"/>
                                        <a14:foregroundMark x1="42766" y1="50385" x2="42607" y2="67308"/>
                                        <a14:foregroundMark x1="42607" y1="67308" x2="50556" y2="71731"/>
                                        <a14:foregroundMark x1="50556" y1="71731" x2="60095" y2="60192"/>
                                        <a14:foregroundMark x1="60095" y1="60192" x2="56757" y2="46154"/>
                                        <a14:foregroundMark x1="56757" y1="46154" x2="44038" y2="40962"/>
                                        <a14:foregroundMark x1="44038" y1="40962" x2="43879" y2="44231"/>
                                        <a14:foregroundMark x1="43084" y1="10192" x2="43084" y2="10192"/>
                                        <a14:foregroundMark x1="38633" y1="22885" x2="32591" y2="35962"/>
                                        <a14:foregroundMark x1="32591" y1="35962" x2="34181" y2="59615"/>
                                        <a14:foregroundMark x1="34181" y1="59615" x2="47218" y2="66346"/>
                                        <a14:foregroundMark x1="47218" y1="66346" x2="54690" y2="62308"/>
                                        <a14:foregroundMark x1="54690" y1="62308" x2="56439" y2="48269"/>
                                        <a14:foregroundMark x1="56439" y1="48269" x2="53895" y2="34038"/>
                                        <a14:foregroundMark x1="53895" y1="34038" x2="45151" y2="26923"/>
                                        <a14:foregroundMark x1="45151" y1="26923" x2="34658" y2="29231"/>
                                        <a14:foregroundMark x1="34658" y1="29231" x2="28458" y2="40000"/>
                                        <a14:foregroundMark x1="28458" y1="40000" x2="28140" y2="50385"/>
                                        <a14:foregroundMark x1="28140" y1="50385" x2="30366" y2="60385"/>
                                        <a14:foregroundMark x1="30366" y1="60385" x2="43879" y2="78654"/>
                                        <a14:foregroundMark x1="43879" y1="78654" x2="53418" y2="78269"/>
                                        <a14:foregroundMark x1="53418" y1="78269" x2="70429" y2="62692"/>
                                        <a14:foregroundMark x1="70429" y1="62692" x2="75199" y2="50385"/>
                                        <a14:foregroundMark x1="75199" y1="50385" x2="76312" y2="38462"/>
                                        <a14:foregroundMark x1="76312" y1="38462" x2="71065" y2="17692"/>
                                        <a14:foregroundMark x1="71065" y1="17692" x2="50079" y2="11731"/>
                                        <a14:foregroundMark x1="36566" y1="14615" x2="35930" y2="25192"/>
                                        <a14:foregroundMark x1="35930" y1="25192" x2="29253" y2="39615"/>
                                        <a14:foregroundMark x1="29253" y1="39615" x2="27027" y2="56346"/>
                                        <a14:foregroundMark x1="20986" y1="42692" x2="27822" y2="35000"/>
                                        <a14:foregroundMark x1="27822" y1="35000" x2="31955" y2="25769"/>
                                        <a14:foregroundMark x1="31955" y1="25769" x2="36407" y2="21731"/>
                                        <a14:foregroundMark x1="38633" y1="13654" x2="74563" y2="30192"/>
                                        <a14:foregroundMark x1="79491" y1="39231" x2="65183" y2="78654"/>
                                        <a14:foregroundMark x1="58983" y1="23269" x2="51669" y2="39038"/>
                                        <a14:foregroundMark x1="35294" y1="57308" x2="43879" y2="59423"/>
                                        <a14:foregroundMark x1="48490" y1="7500" x2="48490" y2="7500"/>
                                        <a14:foregroundMark x1="55326" y1="7500" x2="55326" y2="7500"/>
                                        <a14:foregroundMark x1="48013" y1="7500" x2="48013" y2="7500"/>
                                        <a14:foregroundMark x1="46741" y1="8077" x2="54690" y2="6923"/>
                                        <a14:foregroundMark x1="54690" y1="6923" x2="56916" y2="692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70367">
              <w:rPr>
                <w:b/>
                <w:sz w:val="96"/>
                <w:lang w:val="pt-BR"/>
              </w:rPr>
              <w:t>CERTIFICADO</w:t>
            </w:r>
            <w:r w:rsidRPr="00870367">
              <w:rPr>
                <w:b/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384B9B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sdt>
          <w:sdtPr>
            <w:rPr>
              <w:lang w:val="pt-BR"/>
            </w:rPr>
            <w:id w:val="-578835231"/>
            <w:placeholder>
              <w:docPart w:val="3D50A9814FBB48BD816C0FB3ED8ECFBA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9F0A05" w:rsidRPr="00854A9B" w:rsidRDefault="009F0A05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Nome"/>
              <w:rPr>
                <w:lang w:val="pt-BR"/>
              </w:rPr>
            </w:pPr>
            <w:r w:rsidRPr="00384B9B">
              <w:rPr>
                <w:noProof/>
                <w:sz w:val="52"/>
                <w:lang w:val="pt-BR"/>
              </w:rPr>
              <w:t>Anderson Pereira Asfalto</w:t>
            </w:r>
          </w:p>
        </w:tc>
      </w:tr>
      <w:tr w:rsidR="009F0A05" w:rsidRPr="00854A9B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9F0A05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 </w:t>
            </w:r>
            <w:r w:rsidRPr="00384B9B">
              <w:rPr>
                <w:noProof/>
                <w:lang w:val="pt-BR"/>
              </w:rPr>
              <w:t>Anderson Pereira Asfalto</w:t>
            </w:r>
            <w:r>
              <w:rPr>
                <w:lang w:val="pt-BR"/>
              </w:rPr>
              <w:t xml:space="preserve">, RG: </w:t>
            </w:r>
            <w:r w:rsidRPr="00384B9B">
              <w:rPr>
                <w:noProof/>
                <w:lang w:val="pt-BR"/>
              </w:rPr>
              <w:t>40.028.922-5</w:t>
            </w:r>
            <w:r>
              <w:rPr>
                <w:lang w:val="pt-BR"/>
              </w:rPr>
              <w:t xml:space="preserve">, do curso de </w:t>
            </w:r>
            <w:r w:rsidRPr="00384B9B">
              <w:rPr>
                <w:noProof/>
                <w:lang w:val="pt-BR"/>
              </w:rPr>
              <w:t>Quimica</w:t>
            </w:r>
            <w:r>
              <w:rPr>
                <w:lang w:val="pt-BR"/>
              </w:rPr>
              <w:t xml:space="preserve"> da </w:t>
            </w:r>
            <w:proofErr w:type="spellStart"/>
            <w:r>
              <w:rPr>
                <w:lang w:val="pt-BR"/>
              </w:rPr>
              <w:t>Etec</w:t>
            </w:r>
            <w:proofErr w:type="spellEnd"/>
            <w:r>
              <w:rPr>
                <w:lang w:val="pt-BR"/>
              </w:rPr>
              <w:t xml:space="preserve"> Prof.ª Maria Cristina Medeiros participou da Palestra </w:t>
            </w:r>
            <w:r w:rsidRPr="00384B9B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do profissional da </w:t>
            </w:r>
            <w:proofErr w:type="gramStart"/>
            <w:r>
              <w:rPr>
                <w:lang w:val="pt-BR"/>
              </w:rPr>
              <w:t>Informática ,</w:t>
            </w:r>
            <w:proofErr w:type="gramEnd"/>
            <w:r>
              <w:rPr>
                <w:lang w:val="pt-BR"/>
              </w:rPr>
              <w:t xml:space="preserve"> com a carga horária de 1 hora no dia 19/10/2023.</w:t>
            </w:r>
          </w:p>
          <w:p w:rsidR="009F0A05" w:rsidRDefault="009F0A05" w:rsidP="0060197A">
            <w:pPr>
              <w:rPr>
                <w:lang w:val="pt-BR"/>
              </w:rPr>
            </w:pPr>
          </w:p>
          <w:p w:rsidR="009F0A05" w:rsidRPr="00854A9B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</w:tr>
      <w:tr w:rsidR="009F0A05" w:rsidRPr="00854A9B" w:rsidTr="00706B03">
        <w:trPr>
          <w:trHeight w:val="879"/>
          <w:jc w:val="center"/>
        </w:trPr>
        <w:tc>
          <w:tcPr>
            <w:tcW w:w="8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53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1260" w:type="dxa"/>
          </w:tcPr>
          <w:p w:rsidR="009F0A05" w:rsidRPr="00854A9B" w:rsidRDefault="009F0A05" w:rsidP="00AA0737">
            <w:pPr>
              <w:rPr>
                <w:lang w:val="pt-BR"/>
              </w:rPr>
            </w:pPr>
          </w:p>
        </w:tc>
        <w:tc>
          <w:tcPr>
            <w:tcW w:w="3330" w:type="dxa"/>
            <w:vAlign w:val="bottom"/>
          </w:tcPr>
          <w:p w:rsidR="009F0A05" w:rsidRPr="00854A9B" w:rsidRDefault="009F0A05" w:rsidP="0060197A">
            <w:pPr>
              <w:rPr>
                <w:lang w:val="pt-BR"/>
              </w:rPr>
            </w:pPr>
          </w:p>
        </w:tc>
        <w:tc>
          <w:tcPr>
            <w:tcW w:w="225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</w:tr>
      <w:tr w:rsidR="009F0A05" w:rsidRPr="00854A9B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531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66784" behindDoc="0" locked="0" layoutInCell="1" allowOverlap="1" wp14:anchorId="239B0EF3">
                  <wp:simplePos x="0" y="0"/>
                  <wp:positionH relativeFrom="column">
                    <wp:posOffset>885825</wp:posOffset>
                  </wp:positionH>
                  <wp:positionV relativeFrom="paragraph">
                    <wp:posOffset>-230505</wp:posOffset>
                  </wp:positionV>
                  <wp:extent cx="1844040" cy="511810"/>
                  <wp:effectExtent l="0" t="0" r="3810" b="2540"/>
                  <wp:wrapNone/>
                  <wp:docPr id="862" name="Imagem 8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Francisco Jewtif</w:t>
            </w:r>
          </w:p>
          <w:p w:rsidR="009F0A05" w:rsidRPr="00854A9B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 xml:space="preserve">Palestrante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834" name="Retângulo 834" descr="Ficheiro:Assinatura Francisco Gentil.svg – Wikipédia, a enciclopédia livr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19AA332" id="Retângulo 834" o:spid="_x0000_s1026" alt="Ficheiro:Assinatura Francisco Gentil.svg – Wikipédia, a enciclopédia liv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fYFAIv4CAAATBgAADgAAAAAAAAAAAAAAAAAuAgAAZHJzL2Uyb0RvYy54bWxQSwECLQAUAAYACAAA&#10;ACEATKDpLNgAAAADAQAADwAAAAAAAAAAAAAAAABYBQAAZHJzL2Rvd25yZXYueG1sUEsFBgAAAAAE&#10;AAQA8wAAAF0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333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67808" behindDoc="0" locked="0" layoutInCell="1" allowOverlap="1" wp14:anchorId="5360B1A9">
                  <wp:simplePos x="0" y="0"/>
                  <wp:positionH relativeFrom="column">
                    <wp:posOffset>283210</wp:posOffset>
                  </wp:positionH>
                  <wp:positionV relativeFrom="paragraph">
                    <wp:posOffset>-202565</wp:posOffset>
                  </wp:positionV>
                  <wp:extent cx="1695450" cy="468630"/>
                  <wp:effectExtent l="0" t="0" r="0" b="7620"/>
                  <wp:wrapNone/>
                  <wp:docPr id="863" name="Imagem 8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199"/>
                          <a:stretch/>
                        </pic:blipFill>
                        <pic:spPr bwMode="auto">
                          <a:xfrm>
                            <a:off x="0" y="0"/>
                            <a:ext cx="1695450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Natália de Andrade</w:t>
            </w:r>
          </w:p>
          <w:p w:rsidR="009F0A05" w:rsidRPr="00854A9B" w:rsidRDefault="009F0A05" w:rsidP="00CE10FA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Diretora</w:t>
            </w:r>
          </w:p>
        </w:tc>
        <w:tc>
          <w:tcPr>
            <w:tcW w:w="225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</w:tr>
    </w:tbl>
    <w:p w:rsidR="009F0A05" w:rsidRDefault="009F0A05" w:rsidP="00AA0737">
      <w:pPr>
        <w:pStyle w:val="Corpodetexto"/>
        <w:rPr>
          <w:lang w:val="pt-BR"/>
        </w:rPr>
        <w:sectPr w:rsidR="009F0A05" w:rsidSect="009F0A05">
          <w:headerReference w:type="default" r:id="rId40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9F0A05" w:rsidRPr="00854A9B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9F0A05" w:rsidRPr="00870367" w:rsidRDefault="009F0A05" w:rsidP="00AA0737">
            <w:pPr>
              <w:pStyle w:val="Ttulo"/>
              <w:rPr>
                <w:b/>
                <w:lang w:val="pt-BR"/>
              </w:rPr>
            </w:pPr>
            <w:r w:rsidRPr="00870367">
              <w:rPr>
                <w:b/>
                <w:noProof/>
              </w:rPr>
              <w:lastRenderedPageBreak/>
              <w:drawing>
                <wp:anchor distT="0" distB="0" distL="114300" distR="114300" simplePos="0" relativeHeight="251769856" behindDoc="0" locked="0" layoutInCell="1" allowOverlap="1">
                  <wp:simplePos x="0" y="0"/>
                  <wp:positionH relativeFrom="column">
                    <wp:posOffset>7551420</wp:posOffset>
                  </wp:positionH>
                  <wp:positionV relativeFrom="paragraph">
                    <wp:posOffset>-1140460</wp:posOffset>
                  </wp:positionV>
                  <wp:extent cx="1704975" cy="1409700"/>
                  <wp:effectExtent l="0" t="0" r="0" b="0"/>
                  <wp:wrapNone/>
                  <wp:docPr id="892" name="Imagem 892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6923" b="90000" l="9857" r="89825">
                                        <a14:foregroundMark x1="34499" y1="15769" x2="34499" y2="15769"/>
                                        <a14:foregroundMark x1="42925" y1="10577" x2="42925" y2="10577"/>
                                        <a14:foregroundMark x1="31955" y1="34423" x2="31955" y2="34423"/>
                                        <a14:foregroundMark x1="34022" y1="30962" x2="43561" y2="62115"/>
                                        <a14:foregroundMark x1="43561" y1="62115" x2="57075" y2="58077"/>
                                        <a14:foregroundMark x1="57075" y1="58077" x2="60413" y2="45577"/>
                                        <a14:foregroundMark x1="60413" y1="45577" x2="59300" y2="35385"/>
                                        <a14:foregroundMark x1="59300" y1="35385" x2="46105" y2="31154"/>
                                        <a14:foregroundMark x1="46105" y1="31154" x2="38951" y2="46731"/>
                                        <a14:foregroundMark x1="38951" y1="46731" x2="43561" y2="58654"/>
                                        <a14:foregroundMark x1="43561" y1="58654" x2="56280" y2="61731"/>
                                        <a14:foregroundMark x1="56280" y1="61731" x2="67568" y2="51731"/>
                                        <a14:foregroundMark x1="67568" y1="51731" x2="65024" y2="34808"/>
                                        <a14:foregroundMark x1="65024" y1="34808" x2="54531" y2="34231"/>
                                        <a14:foregroundMark x1="54531" y1="34231" x2="42766" y2="50385"/>
                                        <a14:foregroundMark x1="42766" y1="50385" x2="42607" y2="67308"/>
                                        <a14:foregroundMark x1="42607" y1="67308" x2="50556" y2="71731"/>
                                        <a14:foregroundMark x1="50556" y1="71731" x2="60095" y2="60192"/>
                                        <a14:foregroundMark x1="60095" y1="60192" x2="56757" y2="46154"/>
                                        <a14:foregroundMark x1="56757" y1="46154" x2="44038" y2="40962"/>
                                        <a14:foregroundMark x1="44038" y1="40962" x2="43879" y2="44231"/>
                                        <a14:foregroundMark x1="43084" y1="10192" x2="43084" y2="10192"/>
                                        <a14:foregroundMark x1="38633" y1="22885" x2="32591" y2="35962"/>
                                        <a14:foregroundMark x1="32591" y1="35962" x2="34181" y2="59615"/>
                                        <a14:foregroundMark x1="34181" y1="59615" x2="47218" y2="66346"/>
                                        <a14:foregroundMark x1="47218" y1="66346" x2="54690" y2="62308"/>
                                        <a14:foregroundMark x1="54690" y1="62308" x2="56439" y2="48269"/>
                                        <a14:foregroundMark x1="56439" y1="48269" x2="53895" y2="34038"/>
                                        <a14:foregroundMark x1="53895" y1="34038" x2="45151" y2="26923"/>
                                        <a14:foregroundMark x1="45151" y1="26923" x2="34658" y2="29231"/>
                                        <a14:foregroundMark x1="34658" y1="29231" x2="28458" y2="40000"/>
                                        <a14:foregroundMark x1="28458" y1="40000" x2="28140" y2="50385"/>
                                        <a14:foregroundMark x1="28140" y1="50385" x2="30366" y2="60385"/>
                                        <a14:foregroundMark x1="30366" y1="60385" x2="43879" y2="78654"/>
                                        <a14:foregroundMark x1="43879" y1="78654" x2="53418" y2="78269"/>
                                        <a14:foregroundMark x1="53418" y1="78269" x2="70429" y2="62692"/>
                                        <a14:foregroundMark x1="70429" y1="62692" x2="75199" y2="50385"/>
                                        <a14:foregroundMark x1="75199" y1="50385" x2="76312" y2="38462"/>
                                        <a14:foregroundMark x1="76312" y1="38462" x2="71065" y2="17692"/>
                                        <a14:foregroundMark x1="71065" y1="17692" x2="50079" y2="11731"/>
                                        <a14:foregroundMark x1="36566" y1="14615" x2="35930" y2="25192"/>
                                        <a14:foregroundMark x1="35930" y1="25192" x2="29253" y2="39615"/>
                                        <a14:foregroundMark x1="29253" y1="39615" x2="27027" y2="56346"/>
                                        <a14:foregroundMark x1="20986" y1="42692" x2="27822" y2="35000"/>
                                        <a14:foregroundMark x1="27822" y1="35000" x2="31955" y2="25769"/>
                                        <a14:foregroundMark x1="31955" y1="25769" x2="36407" y2="21731"/>
                                        <a14:foregroundMark x1="38633" y1="13654" x2="74563" y2="30192"/>
                                        <a14:foregroundMark x1="79491" y1="39231" x2="65183" y2="78654"/>
                                        <a14:foregroundMark x1="58983" y1="23269" x2="51669" y2="39038"/>
                                        <a14:foregroundMark x1="35294" y1="57308" x2="43879" y2="59423"/>
                                        <a14:foregroundMark x1="48490" y1="7500" x2="48490" y2="7500"/>
                                        <a14:foregroundMark x1="55326" y1="7500" x2="55326" y2="7500"/>
                                        <a14:foregroundMark x1="48013" y1="7500" x2="48013" y2="7500"/>
                                        <a14:foregroundMark x1="46741" y1="8077" x2="54690" y2="6923"/>
                                        <a14:foregroundMark x1="54690" y1="6923" x2="56916" y2="692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70367">
              <w:rPr>
                <w:b/>
                <w:sz w:val="96"/>
                <w:lang w:val="pt-BR"/>
              </w:rPr>
              <w:t>CERTIFICADO</w:t>
            </w:r>
            <w:r w:rsidRPr="00870367">
              <w:rPr>
                <w:b/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sdt>
          <w:sdtPr>
            <w:rPr>
              <w:lang w:val="pt-BR"/>
            </w:rPr>
            <w:id w:val="-654141711"/>
            <w:placeholder>
              <w:docPart w:val="23595A79C2E7493BBE1637FA02CBDF92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9F0A05" w:rsidRPr="00854A9B" w:rsidRDefault="009F0A05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Nome"/>
              <w:rPr>
                <w:lang w:val="pt-BR"/>
              </w:rPr>
            </w:pPr>
            <w:r w:rsidRPr="00384B9B">
              <w:rPr>
                <w:noProof/>
                <w:sz w:val="52"/>
                <w:lang w:val="pt-BR"/>
              </w:rPr>
              <w:t>Roberto Santos Moraes</w:t>
            </w:r>
          </w:p>
        </w:tc>
      </w:tr>
      <w:tr w:rsidR="009F0A05" w:rsidRPr="00854A9B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9F0A05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 </w:t>
            </w:r>
            <w:r w:rsidRPr="00384B9B">
              <w:rPr>
                <w:noProof/>
                <w:lang w:val="pt-BR"/>
              </w:rPr>
              <w:t>Roberto Santos Moraes</w:t>
            </w:r>
            <w:r>
              <w:rPr>
                <w:lang w:val="pt-BR"/>
              </w:rPr>
              <w:t xml:space="preserve">, RG: </w:t>
            </w:r>
            <w:r w:rsidRPr="00384B9B">
              <w:rPr>
                <w:noProof/>
                <w:lang w:val="pt-BR"/>
              </w:rPr>
              <w:t>21.762.802-9</w:t>
            </w:r>
            <w:r>
              <w:rPr>
                <w:lang w:val="pt-BR"/>
              </w:rPr>
              <w:t xml:space="preserve">, do curso de </w:t>
            </w:r>
            <w:r w:rsidRPr="00384B9B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da </w:t>
            </w:r>
            <w:proofErr w:type="spellStart"/>
            <w:r>
              <w:rPr>
                <w:lang w:val="pt-BR"/>
              </w:rPr>
              <w:t>Etec</w:t>
            </w:r>
            <w:proofErr w:type="spellEnd"/>
            <w:r>
              <w:rPr>
                <w:lang w:val="pt-BR"/>
              </w:rPr>
              <w:t xml:space="preserve"> Prof.ª Maria Cristina Medeiros participou da Palestra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</w:t>
            </w:r>
            <w:proofErr w:type="gramStart"/>
            <w:r>
              <w:rPr>
                <w:lang w:val="pt-BR"/>
              </w:rPr>
              <w:t>Informática ,</w:t>
            </w:r>
            <w:proofErr w:type="gramEnd"/>
            <w:r>
              <w:rPr>
                <w:lang w:val="pt-BR"/>
              </w:rPr>
              <w:t xml:space="preserve"> com a carga horária de 1 hora no dia 19/10/2023.</w:t>
            </w:r>
          </w:p>
          <w:p w:rsidR="009F0A05" w:rsidRDefault="009F0A05" w:rsidP="0060197A">
            <w:pPr>
              <w:rPr>
                <w:lang w:val="pt-BR"/>
              </w:rPr>
            </w:pPr>
          </w:p>
          <w:p w:rsidR="009F0A05" w:rsidRPr="00854A9B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</w:tr>
      <w:tr w:rsidR="009F0A05" w:rsidRPr="00854A9B" w:rsidTr="00706B03">
        <w:trPr>
          <w:trHeight w:val="879"/>
          <w:jc w:val="center"/>
        </w:trPr>
        <w:tc>
          <w:tcPr>
            <w:tcW w:w="8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53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1260" w:type="dxa"/>
          </w:tcPr>
          <w:p w:rsidR="009F0A05" w:rsidRPr="00854A9B" w:rsidRDefault="009F0A05" w:rsidP="00AA0737">
            <w:pPr>
              <w:rPr>
                <w:lang w:val="pt-BR"/>
              </w:rPr>
            </w:pPr>
          </w:p>
        </w:tc>
        <w:tc>
          <w:tcPr>
            <w:tcW w:w="3330" w:type="dxa"/>
            <w:vAlign w:val="bottom"/>
          </w:tcPr>
          <w:p w:rsidR="009F0A05" w:rsidRPr="00854A9B" w:rsidRDefault="009F0A05" w:rsidP="0060197A">
            <w:pPr>
              <w:rPr>
                <w:lang w:val="pt-BR"/>
              </w:rPr>
            </w:pPr>
          </w:p>
        </w:tc>
        <w:tc>
          <w:tcPr>
            <w:tcW w:w="225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</w:tr>
      <w:tr w:rsidR="009F0A05" w:rsidRPr="00854A9B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531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70880" behindDoc="0" locked="0" layoutInCell="1" allowOverlap="1" wp14:anchorId="239B0EF3">
                  <wp:simplePos x="0" y="0"/>
                  <wp:positionH relativeFrom="column">
                    <wp:posOffset>885825</wp:posOffset>
                  </wp:positionH>
                  <wp:positionV relativeFrom="paragraph">
                    <wp:posOffset>-230505</wp:posOffset>
                  </wp:positionV>
                  <wp:extent cx="1844040" cy="511810"/>
                  <wp:effectExtent l="0" t="0" r="3810" b="2540"/>
                  <wp:wrapNone/>
                  <wp:docPr id="893" name="Imagem 8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Francisco Jewtif</w:t>
            </w:r>
          </w:p>
          <w:p w:rsidR="009F0A05" w:rsidRPr="00854A9B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 xml:space="preserve">Palestrante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865" name="Retângulo 865" descr="Ficheiro:Assinatura Francisco Gentil.svg – Wikipédia, a enciclopédia livr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3F5C29F" id="Retângulo 865" o:spid="_x0000_s1026" alt="Ficheiro:Assinatura Francisco Gentil.svg – Wikipédia, a enciclopédia liv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Cw71K/4CAAATBgAADgAAAAAAAAAAAAAAAAAuAgAAZHJzL2Uyb0RvYy54bWxQSwECLQAUAAYACAAA&#10;ACEATKDpLNgAAAADAQAADwAAAAAAAAAAAAAAAABYBQAAZHJzL2Rvd25yZXYueG1sUEsFBgAAAAAE&#10;AAQA8wAAAF0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333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71904" behindDoc="0" locked="0" layoutInCell="1" allowOverlap="1" wp14:anchorId="5360B1A9">
                  <wp:simplePos x="0" y="0"/>
                  <wp:positionH relativeFrom="column">
                    <wp:posOffset>283210</wp:posOffset>
                  </wp:positionH>
                  <wp:positionV relativeFrom="paragraph">
                    <wp:posOffset>-202565</wp:posOffset>
                  </wp:positionV>
                  <wp:extent cx="1695450" cy="468630"/>
                  <wp:effectExtent l="0" t="0" r="0" b="7620"/>
                  <wp:wrapNone/>
                  <wp:docPr id="894" name="Imagem 8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199"/>
                          <a:stretch/>
                        </pic:blipFill>
                        <pic:spPr bwMode="auto">
                          <a:xfrm>
                            <a:off x="0" y="0"/>
                            <a:ext cx="1695450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Natália de Andrade</w:t>
            </w:r>
          </w:p>
          <w:p w:rsidR="009F0A05" w:rsidRPr="00854A9B" w:rsidRDefault="009F0A05" w:rsidP="00CE10FA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Diretora</w:t>
            </w:r>
          </w:p>
        </w:tc>
        <w:tc>
          <w:tcPr>
            <w:tcW w:w="225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</w:tr>
    </w:tbl>
    <w:p w:rsidR="009F0A05" w:rsidRDefault="009F0A05" w:rsidP="00AA0737">
      <w:pPr>
        <w:pStyle w:val="Corpodetexto"/>
        <w:rPr>
          <w:lang w:val="pt-BR"/>
        </w:rPr>
        <w:sectPr w:rsidR="009F0A05" w:rsidSect="009F0A05">
          <w:headerReference w:type="default" r:id="rId41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9F0A05" w:rsidRPr="00854A9B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9F0A05" w:rsidRPr="00870367" w:rsidRDefault="009F0A05" w:rsidP="00AA0737">
            <w:pPr>
              <w:pStyle w:val="Ttulo"/>
              <w:rPr>
                <w:b/>
                <w:lang w:val="pt-BR"/>
              </w:rPr>
            </w:pPr>
            <w:r w:rsidRPr="00870367">
              <w:rPr>
                <w:b/>
                <w:noProof/>
              </w:rPr>
              <w:lastRenderedPageBreak/>
              <w:drawing>
                <wp:anchor distT="0" distB="0" distL="114300" distR="114300" simplePos="0" relativeHeight="251773952" behindDoc="0" locked="0" layoutInCell="1" allowOverlap="1">
                  <wp:simplePos x="0" y="0"/>
                  <wp:positionH relativeFrom="column">
                    <wp:posOffset>7551420</wp:posOffset>
                  </wp:positionH>
                  <wp:positionV relativeFrom="paragraph">
                    <wp:posOffset>-1140460</wp:posOffset>
                  </wp:positionV>
                  <wp:extent cx="1704975" cy="1409700"/>
                  <wp:effectExtent l="0" t="0" r="0" b="0"/>
                  <wp:wrapNone/>
                  <wp:docPr id="923" name="Imagem 923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6923" b="90000" l="9857" r="89825">
                                        <a14:foregroundMark x1="34499" y1="15769" x2="34499" y2="15769"/>
                                        <a14:foregroundMark x1="42925" y1="10577" x2="42925" y2="10577"/>
                                        <a14:foregroundMark x1="31955" y1="34423" x2="31955" y2="34423"/>
                                        <a14:foregroundMark x1="34022" y1="30962" x2="43561" y2="62115"/>
                                        <a14:foregroundMark x1="43561" y1="62115" x2="57075" y2="58077"/>
                                        <a14:foregroundMark x1="57075" y1="58077" x2="60413" y2="45577"/>
                                        <a14:foregroundMark x1="60413" y1="45577" x2="59300" y2="35385"/>
                                        <a14:foregroundMark x1="59300" y1="35385" x2="46105" y2="31154"/>
                                        <a14:foregroundMark x1="46105" y1="31154" x2="38951" y2="46731"/>
                                        <a14:foregroundMark x1="38951" y1="46731" x2="43561" y2="58654"/>
                                        <a14:foregroundMark x1="43561" y1="58654" x2="56280" y2="61731"/>
                                        <a14:foregroundMark x1="56280" y1="61731" x2="67568" y2="51731"/>
                                        <a14:foregroundMark x1="67568" y1="51731" x2="65024" y2="34808"/>
                                        <a14:foregroundMark x1="65024" y1="34808" x2="54531" y2="34231"/>
                                        <a14:foregroundMark x1="54531" y1="34231" x2="42766" y2="50385"/>
                                        <a14:foregroundMark x1="42766" y1="50385" x2="42607" y2="67308"/>
                                        <a14:foregroundMark x1="42607" y1="67308" x2="50556" y2="71731"/>
                                        <a14:foregroundMark x1="50556" y1="71731" x2="60095" y2="60192"/>
                                        <a14:foregroundMark x1="60095" y1="60192" x2="56757" y2="46154"/>
                                        <a14:foregroundMark x1="56757" y1="46154" x2="44038" y2="40962"/>
                                        <a14:foregroundMark x1="44038" y1="40962" x2="43879" y2="44231"/>
                                        <a14:foregroundMark x1="43084" y1="10192" x2="43084" y2="10192"/>
                                        <a14:foregroundMark x1="38633" y1="22885" x2="32591" y2="35962"/>
                                        <a14:foregroundMark x1="32591" y1="35962" x2="34181" y2="59615"/>
                                        <a14:foregroundMark x1="34181" y1="59615" x2="47218" y2="66346"/>
                                        <a14:foregroundMark x1="47218" y1="66346" x2="54690" y2="62308"/>
                                        <a14:foregroundMark x1="54690" y1="62308" x2="56439" y2="48269"/>
                                        <a14:foregroundMark x1="56439" y1="48269" x2="53895" y2="34038"/>
                                        <a14:foregroundMark x1="53895" y1="34038" x2="45151" y2="26923"/>
                                        <a14:foregroundMark x1="45151" y1="26923" x2="34658" y2="29231"/>
                                        <a14:foregroundMark x1="34658" y1="29231" x2="28458" y2="40000"/>
                                        <a14:foregroundMark x1="28458" y1="40000" x2="28140" y2="50385"/>
                                        <a14:foregroundMark x1="28140" y1="50385" x2="30366" y2="60385"/>
                                        <a14:foregroundMark x1="30366" y1="60385" x2="43879" y2="78654"/>
                                        <a14:foregroundMark x1="43879" y1="78654" x2="53418" y2="78269"/>
                                        <a14:foregroundMark x1="53418" y1="78269" x2="70429" y2="62692"/>
                                        <a14:foregroundMark x1="70429" y1="62692" x2="75199" y2="50385"/>
                                        <a14:foregroundMark x1="75199" y1="50385" x2="76312" y2="38462"/>
                                        <a14:foregroundMark x1="76312" y1="38462" x2="71065" y2="17692"/>
                                        <a14:foregroundMark x1="71065" y1="17692" x2="50079" y2="11731"/>
                                        <a14:foregroundMark x1="36566" y1="14615" x2="35930" y2="25192"/>
                                        <a14:foregroundMark x1="35930" y1="25192" x2="29253" y2="39615"/>
                                        <a14:foregroundMark x1="29253" y1="39615" x2="27027" y2="56346"/>
                                        <a14:foregroundMark x1="20986" y1="42692" x2="27822" y2="35000"/>
                                        <a14:foregroundMark x1="27822" y1="35000" x2="31955" y2="25769"/>
                                        <a14:foregroundMark x1="31955" y1="25769" x2="36407" y2="21731"/>
                                        <a14:foregroundMark x1="38633" y1="13654" x2="74563" y2="30192"/>
                                        <a14:foregroundMark x1="79491" y1="39231" x2="65183" y2="78654"/>
                                        <a14:foregroundMark x1="58983" y1="23269" x2="51669" y2="39038"/>
                                        <a14:foregroundMark x1="35294" y1="57308" x2="43879" y2="59423"/>
                                        <a14:foregroundMark x1="48490" y1="7500" x2="48490" y2="7500"/>
                                        <a14:foregroundMark x1="55326" y1="7500" x2="55326" y2="7500"/>
                                        <a14:foregroundMark x1="48013" y1="7500" x2="48013" y2="7500"/>
                                        <a14:foregroundMark x1="46741" y1="8077" x2="54690" y2="6923"/>
                                        <a14:foregroundMark x1="54690" y1="6923" x2="56916" y2="692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70367">
              <w:rPr>
                <w:b/>
                <w:sz w:val="96"/>
                <w:lang w:val="pt-BR"/>
              </w:rPr>
              <w:t>CERTIFICADO</w:t>
            </w:r>
            <w:r w:rsidRPr="00870367">
              <w:rPr>
                <w:b/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sdt>
          <w:sdtPr>
            <w:rPr>
              <w:lang w:val="pt-BR"/>
            </w:rPr>
            <w:id w:val="-294532851"/>
            <w:placeholder>
              <w:docPart w:val="1BCF65FF2BCE4EC8BF83AAC0F4CDFE37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9F0A05" w:rsidRPr="00854A9B" w:rsidRDefault="009F0A05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Nome"/>
              <w:rPr>
                <w:lang w:val="pt-BR"/>
              </w:rPr>
            </w:pPr>
            <w:r w:rsidRPr="00384B9B">
              <w:rPr>
                <w:noProof/>
                <w:sz w:val="52"/>
                <w:lang w:val="pt-BR"/>
              </w:rPr>
              <w:t>Bryan Almeida de Moraes</w:t>
            </w:r>
          </w:p>
        </w:tc>
      </w:tr>
      <w:tr w:rsidR="009F0A05" w:rsidRPr="00854A9B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9F0A05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 </w:t>
            </w:r>
            <w:r w:rsidRPr="00384B9B">
              <w:rPr>
                <w:noProof/>
                <w:lang w:val="pt-BR"/>
              </w:rPr>
              <w:t>Bryan Almeida de Moraes</w:t>
            </w:r>
            <w:r>
              <w:rPr>
                <w:lang w:val="pt-BR"/>
              </w:rPr>
              <w:t xml:space="preserve">, RG: </w:t>
            </w:r>
            <w:r w:rsidRPr="00384B9B">
              <w:rPr>
                <w:noProof/>
                <w:lang w:val="pt-BR"/>
              </w:rPr>
              <w:t>67.864.666-9</w:t>
            </w:r>
            <w:r>
              <w:rPr>
                <w:lang w:val="pt-BR"/>
              </w:rPr>
              <w:t xml:space="preserve">, do curso de </w:t>
            </w:r>
            <w:r w:rsidRPr="00384B9B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da </w:t>
            </w:r>
            <w:proofErr w:type="spellStart"/>
            <w:r>
              <w:rPr>
                <w:lang w:val="pt-BR"/>
              </w:rPr>
              <w:t>Etec</w:t>
            </w:r>
            <w:proofErr w:type="spellEnd"/>
            <w:r>
              <w:rPr>
                <w:lang w:val="pt-BR"/>
              </w:rPr>
              <w:t xml:space="preserve"> Prof.ª Maria Cristina Medeiros participou da Palestra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</w:t>
            </w:r>
            <w:proofErr w:type="gramStart"/>
            <w:r>
              <w:rPr>
                <w:lang w:val="pt-BR"/>
              </w:rPr>
              <w:t>Informática ,</w:t>
            </w:r>
            <w:proofErr w:type="gramEnd"/>
            <w:r>
              <w:rPr>
                <w:lang w:val="pt-BR"/>
              </w:rPr>
              <w:t xml:space="preserve"> com a carga horária de 1 hora no dia 19/10/2023.</w:t>
            </w:r>
          </w:p>
          <w:p w:rsidR="009F0A05" w:rsidRDefault="009F0A05" w:rsidP="0060197A">
            <w:pPr>
              <w:rPr>
                <w:lang w:val="pt-BR"/>
              </w:rPr>
            </w:pPr>
          </w:p>
          <w:p w:rsidR="009F0A05" w:rsidRPr="00854A9B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</w:tr>
      <w:tr w:rsidR="009F0A05" w:rsidRPr="00854A9B" w:rsidTr="00706B03">
        <w:trPr>
          <w:trHeight w:val="879"/>
          <w:jc w:val="center"/>
        </w:trPr>
        <w:tc>
          <w:tcPr>
            <w:tcW w:w="8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53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1260" w:type="dxa"/>
          </w:tcPr>
          <w:p w:rsidR="009F0A05" w:rsidRPr="00854A9B" w:rsidRDefault="009F0A05" w:rsidP="00AA0737">
            <w:pPr>
              <w:rPr>
                <w:lang w:val="pt-BR"/>
              </w:rPr>
            </w:pPr>
          </w:p>
        </w:tc>
        <w:tc>
          <w:tcPr>
            <w:tcW w:w="3330" w:type="dxa"/>
            <w:vAlign w:val="bottom"/>
          </w:tcPr>
          <w:p w:rsidR="009F0A05" w:rsidRPr="00854A9B" w:rsidRDefault="009F0A05" w:rsidP="0060197A">
            <w:pPr>
              <w:rPr>
                <w:lang w:val="pt-BR"/>
              </w:rPr>
            </w:pPr>
          </w:p>
        </w:tc>
        <w:tc>
          <w:tcPr>
            <w:tcW w:w="225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</w:tr>
      <w:tr w:rsidR="009F0A05" w:rsidRPr="00854A9B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531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74976" behindDoc="0" locked="0" layoutInCell="1" allowOverlap="1" wp14:anchorId="239B0EF3">
                  <wp:simplePos x="0" y="0"/>
                  <wp:positionH relativeFrom="column">
                    <wp:posOffset>885825</wp:posOffset>
                  </wp:positionH>
                  <wp:positionV relativeFrom="paragraph">
                    <wp:posOffset>-230505</wp:posOffset>
                  </wp:positionV>
                  <wp:extent cx="1844040" cy="511810"/>
                  <wp:effectExtent l="0" t="0" r="3810" b="2540"/>
                  <wp:wrapNone/>
                  <wp:docPr id="924" name="Imagem 9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Francisco Jewtif</w:t>
            </w:r>
          </w:p>
          <w:p w:rsidR="009F0A05" w:rsidRPr="00854A9B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 xml:space="preserve">Palestrante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896" name="Retângulo 896" descr="Ficheiro:Assinatura Francisco Gentil.svg – Wikipédia, a enciclopédia livr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0BDE49C" id="Retângulo 896" o:spid="_x0000_s1026" alt="Ficheiro:Assinatura Francisco Gentil.svg – Wikipédia, a enciclopédia liv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kZ8rMf4CAAATBgAADgAAAAAAAAAAAAAAAAAuAgAAZHJzL2Uyb0RvYy54bWxQSwECLQAUAAYACAAA&#10;ACEATKDpLNgAAAADAQAADwAAAAAAAAAAAAAAAABYBQAAZHJzL2Rvd25yZXYueG1sUEsFBgAAAAAE&#10;AAQA8wAAAF0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333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76000" behindDoc="0" locked="0" layoutInCell="1" allowOverlap="1" wp14:anchorId="5360B1A9">
                  <wp:simplePos x="0" y="0"/>
                  <wp:positionH relativeFrom="column">
                    <wp:posOffset>283210</wp:posOffset>
                  </wp:positionH>
                  <wp:positionV relativeFrom="paragraph">
                    <wp:posOffset>-202565</wp:posOffset>
                  </wp:positionV>
                  <wp:extent cx="1695450" cy="468630"/>
                  <wp:effectExtent l="0" t="0" r="0" b="7620"/>
                  <wp:wrapNone/>
                  <wp:docPr id="925" name="Imagem 9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199"/>
                          <a:stretch/>
                        </pic:blipFill>
                        <pic:spPr bwMode="auto">
                          <a:xfrm>
                            <a:off x="0" y="0"/>
                            <a:ext cx="1695450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Natália de Andrade</w:t>
            </w:r>
          </w:p>
          <w:p w:rsidR="009F0A05" w:rsidRPr="00854A9B" w:rsidRDefault="009F0A05" w:rsidP="00CE10FA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Diretora</w:t>
            </w:r>
          </w:p>
        </w:tc>
        <w:tc>
          <w:tcPr>
            <w:tcW w:w="225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</w:tr>
    </w:tbl>
    <w:p w:rsidR="009F0A05" w:rsidRDefault="009F0A05" w:rsidP="00AA0737">
      <w:pPr>
        <w:pStyle w:val="Corpodetexto"/>
        <w:rPr>
          <w:lang w:val="pt-BR"/>
        </w:rPr>
        <w:sectPr w:rsidR="009F0A05" w:rsidSect="009F0A05">
          <w:headerReference w:type="default" r:id="rId42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9F0A05" w:rsidRPr="00854A9B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9F0A05" w:rsidRPr="00870367" w:rsidRDefault="009F0A05" w:rsidP="00AA0737">
            <w:pPr>
              <w:pStyle w:val="Ttulo"/>
              <w:rPr>
                <w:b/>
                <w:lang w:val="pt-BR"/>
              </w:rPr>
            </w:pPr>
            <w:r w:rsidRPr="00870367">
              <w:rPr>
                <w:b/>
                <w:noProof/>
              </w:rPr>
              <w:lastRenderedPageBreak/>
              <w:drawing>
                <wp:anchor distT="0" distB="0" distL="114300" distR="114300" simplePos="0" relativeHeight="251778048" behindDoc="0" locked="0" layoutInCell="1" allowOverlap="1">
                  <wp:simplePos x="0" y="0"/>
                  <wp:positionH relativeFrom="column">
                    <wp:posOffset>7551420</wp:posOffset>
                  </wp:positionH>
                  <wp:positionV relativeFrom="paragraph">
                    <wp:posOffset>-1140460</wp:posOffset>
                  </wp:positionV>
                  <wp:extent cx="1704975" cy="1409700"/>
                  <wp:effectExtent l="0" t="0" r="0" b="0"/>
                  <wp:wrapNone/>
                  <wp:docPr id="954" name="Imagem 954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6923" b="90000" l="9857" r="89825">
                                        <a14:foregroundMark x1="34499" y1="15769" x2="34499" y2="15769"/>
                                        <a14:foregroundMark x1="42925" y1="10577" x2="42925" y2="10577"/>
                                        <a14:foregroundMark x1="31955" y1="34423" x2="31955" y2="34423"/>
                                        <a14:foregroundMark x1="34022" y1="30962" x2="43561" y2="62115"/>
                                        <a14:foregroundMark x1="43561" y1="62115" x2="57075" y2="58077"/>
                                        <a14:foregroundMark x1="57075" y1="58077" x2="60413" y2="45577"/>
                                        <a14:foregroundMark x1="60413" y1="45577" x2="59300" y2="35385"/>
                                        <a14:foregroundMark x1="59300" y1="35385" x2="46105" y2="31154"/>
                                        <a14:foregroundMark x1="46105" y1="31154" x2="38951" y2="46731"/>
                                        <a14:foregroundMark x1="38951" y1="46731" x2="43561" y2="58654"/>
                                        <a14:foregroundMark x1="43561" y1="58654" x2="56280" y2="61731"/>
                                        <a14:foregroundMark x1="56280" y1="61731" x2="67568" y2="51731"/>
                                        <a14:foregroundMark x1="67568" y1="51731" x2="65024" y2="34808"/>
                                        <a14:foregroundMark x1="65024" y1="34808" x2="54531" y2="34231"/>
                                        <a14:foregroundMark x1="54531" y1="34231" x2="42766" y2="50385"/>
                                        <a14:foregroundMark x1="42766" y1="50385" x2="42607" y2="67308"/>
                                        <a14:foregroundMark x1="42607" y1="67308" x2="50556" y2="71731"/>
                                        <a14:foregroundMark x1="50556" y1="71731" x2="60095" y2="60192"/>
                                        <a14:foregroundMark x1="60095" y1="60192" x2="56757" y2="46154"/>
                                        <a14:foregroundMark x1="56757" y1="46154" x2="44038" y2="40962"/>
                                        <a14:foregroundMark x1="44038" y1="40962" x2="43879" y2="44231"/>
                                        <a14:foregroundMark x1="43084" y1="10192" x2="43084" y2="10192"/>
                                        <a14:foregroundMark x1="38633" y1="22885" x2="32591" y2="35962"/>
                                        <a14:foregroundMark x1="32591" y1="35962" x2="34181" y2="59615"/>
                                        <a14:foregroundMark x1="34181" y1="59615" x2="47218" y2="66346"/>
                                        <a14:foregroundMark x1="47218" y1="66346" x2="54690" y2="62308"/>
                                        <a14:foregroundMark x1="54690" y1="62308" x2="56439" y2="48269"/>
                                        <a14:foregroundMark x1="56439" y1="48269" x2="53895" y2="34038"/>
                                        <a14:foregroundMark x1="53895" y1="34038" x2="45151" y2="26923"/>
                                        <a14:foregroundMark x1="45151" y1="26923" x2="34658" y2="29231"/>
                                        <a14:foregroundMark x1="34658" y1="29231" x2="28458" y2="40000"/>
                                        <a14:foregroundMark x1="28458" y1="40000" x2="28140" y2="50385"/>
                                        <a14:foregroundMark x1="28140" y1="50385" x2="30366" y2="60385"/>
                                        <a14:foregroundMark x1="30366" y1="60385" x2="43879" y2="78654"/>
                                        <a14:foregroundMark x1="43879" y1="78654" x2="53418" y2="78269"/>
                                        <a14:foregroundMark x1="53418" y1="78269" x2="70429" y2="62692"/>
                                        <a14:foregroundMark x1="70429" y1="62692" x2="75199" y2="50385"/>
                                        <a14:foregroundMark x1="75199" y1="50385" x2="76312" y2="38462"/>
                                        <a14:foregroundMark x1="76312" y1="38462" x2="71065" y2="17692"/>
                                        <a14:foregroundMark x1="71065" y1="17692" x2="50079" y2="11731"/>
                                        <a14:foregroundMark x1="36566" y1="14615" x2="35930" y2="25192"/>
                                        <a14:foregroundMark x1="35930" y1="25192" x2="29253" y2="39615"/>
                                        <a14:foregroundMark x1="29253" y1="39615" x2="27027" y2="56346"/>
                                        <a14:foregroundMark x1="20986" y1="42692" x2="27822" y2="35000"/>
                                        <a14:foregroundMark x1="27822" y1="35000" x2="31955" y2="25769"/>
                                        <a14:foregroundMark x1="31955" y1="25769" x2="36407" y2="21731"/>
                                        <a14:foregroundMark x1="38633" y1="13654" x2="74563" y2="30192"/>
                                        <a14:foregroundMark x1="79491" y1="39231" x2="65183" y2="78654"/>
                                        <a14:foregroundMark x1="58983" y1="23269" x2="51669" y2="39038"/>
                                        <a14:foregroundMark x1="35294" y1="57308" x2="43879" y2="59423"/>
                                        <a14:foregroundMark x1="48490" y1="7500" x2="48490" y2="7500"/>
                                        <a14:foregroundMark x1="55326" y1="7500" x2="55326" y2="7500"/>
                                        <a14:foregroundMark x1="48013" y1="7500" x2="48013" y2="7500"/>
                                        <a14:foregroundMark x1="46741" y1="8077" x2="54690" y2="6923"/>
                                        <a14:foregroundMark x1="54690" y1="6923" x2="56916" y2="692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70367">
              <w:rPr>
                <w:b/>
                <w:sz w:val="96"/>
                <w:lang w:val="pt-BR"/>
              </w:rPr>
              <w:t>CERTIFICADO</w:t>
            </w:r>
            <w:r w:rsidRPr="00870367">
              <w:rPr>
                <w:b/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384B9B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sdt>
          <w:sdtPr>
            <w:rPr>
              <w:lang w:val="pt-BR"/>
            </w:rPr>
            <w:id w:val="-1144648810"/>
            <w:placeholder>
              <w:docPart w:val="EC116284E3254B13B7A477838CBF48F7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9F0A05" w:rsidRPr="00854A9B" w:rsidRDefault="009F0A05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Nome"/>
              <w:rPr>
                <w:lang w:val="pt-BR"/>
              </w:rPr>
            </w:pPr>
            <w:r w:rsidRPr="00384B9B">
              <w:rPr>
                <w:noProof/>
                <w:sz w:val="52"/>
                <w:lang w:val="pt-BR"/>
              </w:rPr>
              <w:t>Kevin Levrone</w:t>
            </w:r>
          </w:p>
        </w:tc>
      </w:tr>
      <w:tr w:rsidR="009F0A05" w:rsidRPr="00854A9B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9F0A05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 </w:t>
            </w:r>
            <w:r w:rsidRPr="00384B9B">
              <w:rPr>
                <w:noProof/>
                <w:lang w:val="pt-BR"/>
              </w:rPr>
              <w:t>Kevin Levrone</w:t>
            </w:r>
            <w:r>
              <w:rPr>
                <w:lang w:val="pt-BR"/>
              </w:rPr>
              <w:t xml:space="preserve">, RG: </w:t>
            </w:r>
            <w:r w:rsidRPr="00384B9B">
              <w:rPr>
                <w:noProof/>
                <w:lang w:val="pt-BR"/>
              </w:rPr>
              <w:t>55.198.902-6</w:t>
            </w:r>
            <w:r>
              <w:rPr>
                <w:lang w:val="pt-BR"/>
              </w:rPr>
              <w:t xml:space="preserve">, do curso de </w:t>
            </w:r>
            <w:r w:rsidRPr="00384B9B">
              <w:rPr>
                <w:noProof/>
                <w:lang w:val="pt-BR"/>
              </w:rPr>
              <w:t>Administração</w:t>
            </w:r>
            <w:r>
              <w:rPr>
                <w:lang w:val="pt-BR"/>
              </w:rPr>
              <w:t xml:space="preserve"> da </w:t>
            </w:r>
            <w:proofErr w:type="spellStart"/>
            <w:r>
              <w:rPr>
                <w:lang w:val="pt-BR"/>
              </w:rPr>
              <w:t>Etec</w:t>
            </w:r>
            <w:proofErr w:type="spellEnd"/>
            <w:r>
              <w:rPr>
                <w:lang w:val="pt-BR"/>
              </w:rPr>
              <w:t xml:space="preserve"> Prof.ª Maria Cristina Medeiros participou da Palestra </w:t>
            </w:r>
            <w:r w:rsidRPr="00384B9B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do profissional da </w:t>
            </w:r>
            <w:proofErr w:type="gramStart"/>
            <w:r>
              <w:rPr>
                <w:lang w:val="pt-BR"/>
              </w:rPr>
              <w:t>Informática ,</w:t>
            </w:r>
            <w:proofErr w:type="gramEnd"/>
            <w:r>
              <w:rPr>
                <w:lang w:val="pt-BR"/>
              </w:rPr>
              <w:t xml:space="preserve"> com a carga horária de 1 hora no dia 19/10/2023.</w:t>
            </w:r>
          </w:p>
          <w:p w:rsidR="009F0A05" w:rsidRDefault="009F0A05" w:rsidP="0060197A">
            <w:pPr>
              <w:rPr>
                <w:lang w:val="pt-BR"/>
              </w:rPr>
            </w:pPr>
          </w:p>
          <w:p w:rsidR="009F0A05" w:rsidRPr="00854A9B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</w:tr>
      <w:tr w:rsidR="009F0A05" w:rsidRPr="00854A9B" w:rsidTr="00706B03">
        <w:trPr>
          <w:trHeight w:val="879"/>
          <w:jc w:val="center"/>
        </w:trPr>
        <w:tc>
          <w:tcPr>
            <w:tcW w:w="8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53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1260" w:type="dxa"/>
          </w:tcPr>
          <w:p w:rsidR="009F0A05" w:rsidRPr="00854A9B" w:rsidRDefault="009F0A05" w:rsidP="00AA0737">
            <w:pPr>
              <w:rPr>
                <w:lang w:val="pt-BR"/>
              </w:rPr>
            </w:pPr>
          </w:p>
        </w:tc>
        <w:tc>
          <w:tcPr>
            <w:tcW w:w="3330" w:type="dxa"/>
            <w:vAlign w:val="bottom"/>
          </w:tcPr>
          <w:p w:rsidR="009F0A05" w:rsidRPr="00854A9B" w:rsidRDefault="009F0A05" w:rsidP="0060197A">
            <w:pPr>
              <w:rPr>
                <w:lang w:val="pt-BR"/>
              </w:rPr>
            </w:pPr>
          </w:p>
        </w:tc>
        <w:tc>
          <w:tcPr>
            <w:tcW w:w="225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</w:tr>
      <w:tr w:rsidR="009F0A05" w:rsidRPr="00854A9B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531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79072" behindDoc="0" locked="0" layoutInCell="1" allowOverlap="1" wp14:anchorId="239B0EF3">
                  <wp:simplePos x="0" y="0"/>
                  <wp:positionH relativeFrom="column">
                    <wp:posOffset>885825</wp:posOffset>
                  </wp:positionH>
                  <wp:positionV relativeFrom="paragraph">
                    <wp:posOffset>-230505</wp:posOffset>
                  </wp:positionV>
                  <wp:extent cx="1844040" cy="511810"/>
                  <wp:effectExtent l="0" t="0" r="3810" b="2540"/>
                  <wp:wrapNone/>
                  <wp:docPr id="955" name="Imagem 9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Francisco Jewtif</w:t>
            </w:r>
          </w:p>
          <w:p w:rsidR="009F0A05" w:rsidRPr="00854A9B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 xml:space="preserve">Palestrante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927" name="Retângulo 927" descr="Ficheiro:Assinatura Francisco Gentil.svg – Wikipédia, a enciclopédia livr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0BB4591" id="Retângulo 927" o:spid="_x0000_s1026" alt="Ficheiro:Assinatura Francisco Gentil.svg – Wikipédia, a enciclopédia liv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NEBetP4CAAATBgAADgAAAAAAAAAAAAAAAAAuAgAAZHJzL2Uyb0RvYy54bWxQSwECLQAUAAYACAAA&#10;ACEATKDpLNgAAAADAQAADwAAAAAAAAAAAAAAAABYBQAAZHJzL2Rvd25yZXYueG1sUEsFBgAAAAAE&#10;AAQA8wAAAF0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333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80096" behindDoc="0" locked="0" layoutInCell="1" allowOverlap="1" wp14:anchorId="5360B1A9">
                  <wp:simplePos x="0" y="0"/>
                  <wp:positionH relativeFrom="column">
                    <wp:posOffset>283210</wp:posOffset>
                  </wp:positionH>
                  <wp:positionV relativeFrom="paragraph">
                    <wp:posOffset>-202565</wp:posOffset>
                  </wp:positionV>
                  <wp:extent cx="1695450" cy="468630"/>
                  <wp:effectExtent l="0" t="0" r="0" b="7620"/>
                  <wp:wrapNone/>
                  <wp:docPr id="956" name="Imagem 9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199"/>
                          <a:stretch/>
                        </pic:blipFill>
                        <pic:spPr bwMode="auto">
                          <a:xfrm>
                            <a:off x="0" y="0"/>
                            <a:ext cx="1695450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Natália de Andrade</w:t>
            </w:r>
          </w:p>
          <w:p w:rsidR="009F0A05" w:rsidRPr="00854A9B" w:rsidRDefault="009F0A05" w:rsidP="00CE10FA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Diretora</w:t>
            </w:r>
          </w:p>
        </w:tc>
        <w:tc>
          <w:tcPr>
            <w:tcW w:w="225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</w:tr>
    </w:tbl>
    <w:p w:rsidR="009F0A05" w:rsidRDefault="009F0A05" w:rsidP="00AA0737">
      <w:pPr>
        <w:pStyle w:val="Corpodetexto"/>
        <w:rPr>
          <w:lang w:val="pt-BR"/>
        </w:rPr>
        <w:sectPr w:rsidR="009F0A05" w:rsidSect="009F0A05">
          <w:headerReference w:type="default" r:id="rId43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9F0A05" w:rsidRPr="00854A9B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9F0A05" w:rsidRPr="00870367" w:rsidRDefault="009F0A05" w:rsidP="00AA0737">
            <w:pPr>
              <w:pStyle w:val="Ttulo"/>
              <w:rPr>
                <w:b/>
                <w:lang w:val="pt-BR"/>
              </w:rPr>
            </w:pPr>
            <w:r w:rsidRPr="00870367">
              <w:rPr>
                <w:b/>
                <w:noProof/>
              </w:rPr>
              <w:lastRenderedPageBreak/>
              <w:drawing>
                <wp:anchor distT="0" distB="0" distL="114300" distR="114300" simplePos="0" relativeHeight="251782144" behindDoc="0" locked="0" layoutInCell="1" allowOverlap="1">
                  <wp:simplePos x="0" y="0"/>
                  <wp:positionH relativeFrom="column">
                    <wp:posOffset>7551420</wp:posOffset>
                  </wp:positionH>
                  <wp:positionV relativeFrom="paragraph">
                    <wp:posOffset>-1140460</wp:posOffset>
                  </wp:positionV>
                  <wp:extent cx="1704975" cy="1409700"/>
                  <wp:effectExtent l="0" t="0" r="0" b="0"/>
                  <wp:wrapNone/>
                  <wp:docPr id="985" name="Imagem 985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6923" b="90000" l="9857" r="89825">
                                        <a14:foregroundMark x1="34499" y1="15769" x2="34499" y2="15769"/>
                                        <a14:foregroundMark x1="42925" y1="10577" x2="42925" y2="10577"/>
                                        <a14:foregroundMark x1="31955" y1="34423" x2="31955" y2="34423"/>
                                        <a14:foregroundMark x1="34022" y1="30962" x2="43561" y2="62115"/>
                                        <a14:foregroundMark x1="43561" y1="62115" x2="57075" y2="58077"/>
                                        <a14:foregroundMark x1="57075" y1="58077" x2="60413" y2="45577"/>
                                        <a14:foregroundMark x1="60413" y1="45577" x2="59300" y2="35385"/>
                                        <a14:foregroundMark x1="59300" y1="35385" x2="46105" y2="31154"/>
                                        <a14:foregroundMark x1="46105" y1="31154" x2="38951" y2="46731"/>
                                        <a14:foregroundMark x1="38951" y1="46731" x2="43561" y2="58654"/>
                                        <a14:foregroundMark x1="43561" y1="58654" x2="56280" y2="61731"/>
                                        <a14:foregroundMark x1="56280" y1="61731" x2="67568" y2="51731"/>
                                        <a14:foregroundMark x1="67568" y1="51731" x2="65024" y2="34808"/>
                                        <a14:foregroundMark x1="65024" y1="34808" x2="54531" y2="34231"/>
                                        <a14:foregroundMark x1="54531" y1="34231" x2="42766" y2="50385"/>
                                        <a14:foregroundMark x1="42766" y1="50385" x2="42607" y2="67308"/>
                                        <a14:foregroundMark x1="42607" y1="67308" x2="50556" y2="71731"/>
                                        <a14:foregroundMark x1="50556" y1="71731" x2="60095" y2="60192"/>
                                        <a14:foregroundMark x1="60095" y1="60192" x2="56757" y2="46154"/>
                                        <a14:foregroundMark x1="56757" y1="46154" x2="44038" y2="40962"/>
                                        <a14:foregroundMark x1="44038" y1="40962" x2="43879" y2="44231"/>
                                        <a14:foregroundMark x1="43084" y1="10192" x2="43084" y2="10192"/>
                                        <a14:foregroundMark x1="38633" y1="22885" x2="32591" y2="35962"/>
                                        <a14:foregroundMark x1="32591" y1="35962" x2="34181" y2="59615"/>
                                        <a14:foregroundMark x1="34181" y1="59615" x2="47218" y2="66346"/>
                                        <a14:foregroundMark x1="47218" y1="66346" x2="54690" y2="62308"/>
                                        <a14:foregroundMark x1="54690" y1="62308" x2="56439" y2="48269"/>
                                        <a14:foregroundMark x1="56439" y1="48269" x2="53895" y2="34038"/>
                                        <a14:foregroundMark x1="53895" y1="34038" x2="45151" y2="26923"/>
                                        <a14:foregroundMark x1="45151" y1="26923" x2="34658" y2="29231"/>
                                        <a14:foregroundMark x1="34658" y1="29231" x2="28458" y2="40000"/>
                                        <a14:foregroundMark x1="28458" y1="40000" x2="28140" y2="50385"/>
                                        <a14:foregroundMark x1="28140" y1="50385" x2="30366" y2="60385"/>
                                        <a14:foregroundMark x1="30366" y1="60385" x2="43879" y2="78654"/>
                                        <a14:foregroundMark x1="43879" y1="78654" x2="53418" y2="78269"/>
                                        <a14:foregroundMark x1="53418" y1="78269" x2="70429" y2="62692"/>
                                        <a14:foregroundMark x1="70429" y1="62692" x2="75199" y2="50385"/>
                                        <a14:foregroundMark x1="75199" y1="50385" x2="76312" y2="38462"/>
                                        <a14:foregroundMark x1="76312" y1="38462" x2="71065" y2="17692"/>
                                        <a14:foregroundMark x1="71065" y1="17692" x2="50079" y2="11731"/>
                                        <a14:foregroundMark x1="36566" y1="14615" x2="35930" y2="25192"/>
                                        <a14:foregroundMark x1="35930" y1="25192" x2="29253" y2="39615"/>
                                        <a14:foregroundMark x1="29253" y1="39615" x2="27027" y2="56346"/>
                                        <a14:foregroundMark x1="20986" y1="42692" x2="27822" y2="35000"/>
                                        <a14:foregroundMark x1="27822" y1="35000" x2="31955" y2="25769"/>
                                        <a14:foregroundMark x1="31955" y1="25769" x2="36407" y2="21731"/>
                                        <a14:foregroundMark x1="38633" y1="13654" x2="74563" y2="30192"/>
                                        <a14:foregroundMark x1="79491" y1="39231" x2="65183" y2="78654"/>
                                        <a14:foregroundMark x1="58983" y1="23269" x2="51669" y2="39038"/>
                                        <a14:foregroundMark x1="35294" y1="57308" x2="43879" y2="59423"/>
                                        <a14:foregroundMark x1="48490" y1="7500" x2="48490" y2="7500"/>
                                        <a14:foregroundMark x1="55326" y1="7500" x2="55326" y2="7500"/>
                                        <a14:foregroundMark x1="48013" y1="7500" x2="48013" y2="7500"/>
                                        <a14:foregroundMark x1="46741" y1="8077" x2="54690" y2="6923"/>
                                        <a14:foregroundMark x1="54690" y1="6923" x2="56916" y2="692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70367">
              <w:rPr>
                <w:b/>
                <w:sz w:val="96"/>
                <w:lang w:val="pt-BR"/>
              </w:rPr>
              <w:t>CERTIFICADO</w:t>
            </w:r>
            <w:r w:rsidRPr="00870367">
              <w:rPr>
                <w:b/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384B9B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sdt>
          <w:sdtPr>
            <w:rPr>
              <w:lang w:val="pt-BR"/>
            </w:rPr>
            <w:id w:val="1366019424"/>
            <w:placeholder>
              <w:docPart w:val="558C078F2BE944A1A630E46D9C684917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9F0A05" w:rsidRPr="00854A9B" w:rsidRDefault="009F0A05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Nome"/>
              <w:rPr>
                <w:lang w:val="pt-BR"/>
              </w:rPr>
            </w:pPr>
            <w:r w:rsidRPr="00384B9B">
              <w:rPr>
                <w:noProof/>
                <w:sz w:val="52"/>
                <w:lang w:val="pt-BR"/>
              </w:rPr>
              <w:t>Sejão Berranteiro</w:t>
            </w:r>
          </w:p>
        </w:tc>
      </w:tr>
      <w:tr w:rsidR="009F0A05" w:rsidRPr="00854A9B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9F0A05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 </w:t>
            </w:r>
            <w:r w:rsidRPr="00384B9B">
              <w:rPr>
                <w:noProof/>
                <w:lang w:val="pt-BR"/>
              </w:rPr>
              <w:t>Sejão Berranteiro</w:t>
            </w:r>
            <w:r>
              <w:rPr>
                <w:lang w:val="pt-BR"/>
              </w:rPr>
              <w:t xml:space="preserve">, RG: </w:t>
            </w:r>
            <w:r w:rsidRPr="00384B9B">
              <w:rPr>
                <w:noProof/>
                <w:lang w:val="pt-BR"/>
              </w:rPr>
              <w:t>55.555.555-J</w:t>
            </w:r>
            <w:r>
              <w:rPr>
                <w:lang w:val="pt-BR"/>
              </w:rPr>
              <w:t xml:space="preserve">, do curso de </w:t>
            </w:r>
            <w:r w:rsidRPr="00384B9B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da </w:t>
            </w:r>
            <w:proofErr w:type="spellStart"/>
            <w:r>
              <w:rPr>
                <w:lang w:val="pt-BR"/>
              </w:rPr>
              <w:t>Etec</w:t>
            </w:r>
            <w:proofErr w:type="spellEnd"/>
            <w:r>
              <w:rPr>
                <w:lang w:val="pt-BR"/>
              </w:rPr>
              <w:t xml:space="preserve"> Prof.ª Maria Cristina Medeiros participou da Palestra </w:t>
            </w:r>
            <w:r w:rsidRPr="00384B9B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do profissional da </w:t>
            </w:r>
            <w:proofErr w:type="gramStart"/>
            <w:r>
              <w:rPr>
                <w:lang w:val="pt-BR"/>
              </w:rPr>
              <w:t>Informática ,</w:t>
            </w:r>
            <w:proofErr w:type="gramEnd"/>
            <w:r>
              <w:rPr>
                <w:lang w:val="pt-BR"/>
              </w:rPr>
              <w:t xml:space="preserve"> com a carga horária de 1 hora no dia 19/10/2023.</w:t>
            </w:r>
          </w:p>
          <w:p w:rsidR="009F0A05" w:rsidRDefault="009F0A05" w:rsidP="0060197A">
            <w:pPr>
              <w:rPr>
                <w:lang w:val="pt-BR"/>
              </w:rPr>
            </w:pPr>
          </w:p>
          <w:p w:rsidR="009F0A05" w:rsidRPr="00854A9B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</w:tr>
      <w:tr w:rsidR="009F0A05" w:rsidRPr="00854A9B" w:rsidTr="00706B03">
        <w:trPr>
          <w:trHeight w:val="879"/>
          <w:jc w:val="center"/>
        </w:trPr>
        <w:tc>
          <w:tcPr>
            <w:tcW w:w="8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53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1260" w:type="dxa"/>
          </w:tcPr>
          <w:p w:rsidR="009F0A05" w:rsidRPr="00854A9B" w:rsidRDefault="009F0A05" w:rsidP="00AA0737">
            <w:pPr>
              <w:rPr>
                <w:lang w:val="pt-BR"/>
              </w:rPr>
            </w:pPr>
          </w:p>
        </w:tc>
        <w:tc>
          <w:tcPr>
            <w:tcW w:w="3330" w:type="dxa"/>
            <w:vAlign w:val="bottom"/>
          </w:tcPr>
          <w:p w:rsidR="009F0A05" w:rsidRPr="00854A9B" w:rsidRDefault="009F0A05" w:rsidP="0060197A">
            <w:pPr>
              <w:rPr>
                <w:lang w:val="pt-BR"/>
              </w:rPr>
            </w:pPr>
          </w:p>
        </w:tc>
        <w:tc>
          <w:tcPr>
            <w:tcW w:w="225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</w:tr>
      <w:tr w:rsidR="009F0A05" w:rsidRPr="00854A9B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531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83168" behindDoc="0" locked="0" layoutInCell="1" allowOverlap="1" wp14:anchorId="239B0EF3">
                  <wp:simplePos x="0" y="0"/>
                  <wp:positionH relativeFrom="column">
                    <wp:posOffset>885825</wp:posOffset>
                  </wp:positionH>
                  <wp:positionV relativeFrom="paragraph">
                    <wp:posOffset>-230505</wp:posOffset>
                  </wp:positionV>
                  <wp:extent cx="1844040" cy="511810"/>
                  <wp:effectExtent l="0" t="0" r="3810" b="2540"/>
                  <wp:wrapNone/>
                  <wp:docPr id="986" name="Imagem 9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Francisco Jewtif</w:t>
            </w:r>
          </w:p>
          <w:p w:rsidR="009F0A05" w:rsidRPr="00854A9B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 xml:space="preserve">Palestrante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958" name="Retângulo 958" descr="Ficheiro:Assinatura Francisco Gentil.svg – Wikipédia, a enciclopédia livr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418EF91" id="Retângulo 958" o:spid="_x0000_s1026" alt="Ficheiro:Assinatura Francisco Gentil.svg – Wikipédia, a enciclopédia liv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333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84192" behindDoc="0" locked="0" layoutInCell="1" allowOverlap="1" wp14:anchorId="5360B1A9">
                  <wp:simplePos x="0" y="0"/>
                  <wp:positionH relativeFrom="column">
                    <wp:posOffset>283210</wp:posOffset>
                  </wp:positionH>
                  <wp:positionV relativeFrom="paragraph">
                    <wp:posOffset>-202565</wp:posOffset>
                  </wp:positionV>
                  <wp:extent cx="1695450" cy="468630"/>
                  <wp:effectExtent l="0" t="0" r="0" b="7620"/>
                  <wp:wrapNone/>
                  <wp:docPr id="987" name="Imagem 9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199"/>
                          <a:stretch/>
                        </pic:blipFill>
                        <pic:spPr bwMode="auto">
                          <a:xfrm>
                            <a:off x="0" y="0"/>
                            <a:ext cx="1695450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Natália de Andrade</w:t>
            </w:r>
          </w:p>
          <w:p w:rsidR="009F0A05" w:rsidRPr="00854A9B" w:rsidRDefault="009F0A05" w:rsidP="00CE10FA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Diretora</w:t>
            </w:r>
          </w:p>
        </w:tc>
        <w:tc>
          <w:tcPr>
            <w:tcW w:w="225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</w:tr>
    </w:tbl>
    <w:p w:rsidR="009F0A05" w:rsidRDefault="009F0A05" w:rsidP="00AA0737">
      <w:pPr>
        <w:pStyle w:val="Corpodetexto"/>
        <w:rPr>
          <w:lang w:val="pt-BR"/>
        </w:rPr>
        <w:sectPr w:rsidR="009F0A05" w:rsidSect="009F0A05">
          <w:headerReference w:type="default" r:id="rId44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9F0A05" w:rsidRPr="00854A9B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9F0A05" w:rsidRPr="00870367" w:rsidRDefault="009F0A05" w:rsidP="00AA0737">
            <w:pPr>
              <w:pStyle w:val="Ttulo"/>
              <w:rPr>
                <w:b/>
                <w:lang w:val="pt-BR"/>
              </w:rPr>
            </w:pPr>
            <w:r w:rsidRPr="00870367">
              <w:rPr>
                <w:b/>
                <w:noProof/>
              </w:rPr>
              <w:lastRenderedPageBreak/>
              <w:drawing>
                <wp:anchor distT="0" distB="0" distL="114300" distR="114300" simplePos="0" relativeHeight="251786240" behindDoc="0" locked="0" layoutInCell="1" allowOverlap="1">
                  <wp:simplePos x="0" y="0"/>
                  <wp:positionH relativeFrom="column">
                    <wp:posOffset>7551420</wp:posOffset>
                  </wp:positionH>
                  <wp:positionV relativeFrom="paragraph">
                    <wp:posOffset>-1140460</wp:posOffset>
                  </wp:positionV>
                  <wp:extent cx="1704975" cy="1409700"/>
                  <wp:effectExtent l="0" t="0" r="0" b="0"/>
                  <wp:wrapNone/>
                  <wp:docPr id="1016" name="Imagem 1016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6923" b="90000" l="9857" r="89825">
                                        <a14:foregroundMark x1="34499" y1="15769" x2="34499" y2="15769"/>
                                        <a14:foregroundMark x1="42925" y1="10577" x2="42925" y2="10577"/>
                                        <a14:foregroundMark x1="31955" y1="34423" x2="31955" y2="34423"/>
                                        <a14:foregroundMark x1="34022" y1="30962" x2="43561" y2="62115"/>
                                        <a14:foregroundMark x1="43561" y1="62115" x2="57075" y2="58077"/>
                                        <a14:foregroundMark x1="57075" y1="58077" x2="60413" y2="45577"/>
                                        <a14:foregroundMark x1="60413" y1="45577" x2="59300" y2="35385"/>
                                        <a14:foregroundMark x1="59300" y1="35385" x2="46105" y2="31154"/>
                                        <a14:foregroundMark x1="46105" y1="31154" x2="38951" y2="46731"/>
                                        <a14:foregroundMark x1="38951" y1="46731" x2="43561" y2="58654"/>
                                        <a14:foregroundMark x1="43561" y1="58654" x2="56280" y2="61731"/>
                                        <a14:foregroundMark x1="56280" y1="61731" x2="67568" y2="51731"/>
                                        <a14:foregroundMark x1="67568" y1="51731" x2="65024" y2="34808"/>
                                        <a14:foregroundMark x1="65024" y1="34808" x2="54531" y2="34231"/>
                                        <a14:foregroundMark x1="54531" y1="34231" x2="42766" y2="50385"/>
                                        <a14:foregroundMark x1="42766" y1="50385" x2="42607" y2="67308"/>
                                        <a14:foregroundMark x1="42607" y1="67308" x2="50556" y2="71731"/>
                                        <a14:foregroundMark x1="50556" y1="71731" x2="60095" y2="60192"/>
                                        <a14:foregroundMark x1="60095" y1="60192" x2="56757" y2="46154"/>
                                        <a14:foregroundMark x1="56757" y1="46154" x2="44038" y2="40962"/>
                                        <a14:foregroundMark x1="44038" y1="40962" x2="43879" y2="44231"/>
                                        <a14:foregroundMark x1="43084" y1="10192" x2="43084" y2="10192"/>
                                        <a14:foregroundMark x1="38633" y1="22885" x2="32591" y2="35962"/>
                                        <a14:foregroundMark x1="32591" y1="35962" x2="34181" y2="59615"/>
                                        <a14:foregroundMark x1="34181" y1="59615" x2="47218" y2="66346"/>
                                        <a14:foregroundMark x1="47218" y1="66346" x2="54690" y2="62308"/>
                                        <a14:foregroundMark x1="54690" y1="62308" x2="56439" y2="48269"/>
                                        <a14:foregroundMark x1="56439" y1="48269" x2="53895" y2="34038"/>
                                        <a14:foregroundMark x1="53895" y1="34038" x2="45151" y2="26923"/>
                                        <a14:foregroundMark x1="45151" y1="26923" x2="34658" y2="29231"/>
                                        <a14:foregroundMark x1="34658" y1="29231" x2="28458" y2="40000"/>
                                        <a14:foregroundMark x1="28458" y1="40000" x2="28140" y2="50385"/>
                                        <a14:foregroundMark x1="28140" y1="50385" x2="30366" y2="60385"/>
                                        <a14:foregroundMark x1="30366" y1="60385" x2="43879" y2="78654"/>
                                        <a14:foregroundMark x1="43879" y1="78654" x2="53418" y2="78269"/>
                                        <a14:foregroundMark x1="53418" y1="78269" x2="70429" y2="62692"/>
                                        <a14:foregroundMark x1="70429" y1="62692" x2="75199" y2="50385"/>
                                        <a14:foregroundMark x1="75199" y1="50385" x2="76312" y2="38462"/>
                                        <a14:foregroundMark x1="76312" y1="38462" x2="71065" y2="17692"/>
                                        <a14:foregroundMark x1="71065" y1="17692" x2="50079" y2="11731"/>
                                        <a14:foregroundMark x1="36566" y1="14615" x2="35930" y2="25192"/>
                                        <a14:foregroundMark x1="35930" y1="25192" x2="29253" y2="39615"/>
                                        <a14:foregroundMark x1="29253" y1="39615" x2="27027" y2="56346"/>
                                        <a14:foregroundMark x1="20986" y1="42692" x2="27822" y2="35000"/>
                                        <a14:foregroundMark x1="27822" y1="35000" x2="31955" y2="25769"/>
                                        <a14:foregroundMark x1="31955" y1="25769" x2="36407" y2="21731"/>
                                        <a14:foregroundMark x1="38633" y1="13654" x2="74563" y2="30192"/>
                                        <a14:foregroundMark x1="79491" y1="39231" x2="65183" y2="78654"/>
                                        <a14:foregroundMark x1="58983" y1="23269" x2="51669" y2="39038"/>
                                        <a14:foregroundMark x1="35294" y1="57308" x2="43879" y2="59423"/>
                                        <a14:foregroundMark x1="48490" y1="7500" x2="48490" y2="7500"/>
                                        <a14:foregroundMark x1="55326" y1="7500" x2="55326" y2="7500"/>
                                        <a14:foregroundMark x1="48013" y1="7500" x2="48013" y2="7500"/>
                                        <a14:foregroundMark x1="46741" y1="8077" x2="54690" y2="6923"/>
                                        <a14:foregroundMark x1="54690" y1="6923" x2="56916" y2="692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70367">
              <w:rPr>
                <w:b/>
                <w:sz w:val="96"/>
                <w:lang w:val="pt-BR"/>
              </w:rPr>
              <w:t>CERTIFICADO</w:t>
            </w:r>
            <w:r w:rsidRPr="00870367">
              <w:rPr>
                <w:b/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384B9B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sdt>
          <w:sdtPr>
            <w:rPr>
              <w:lang w:val="pt-BR"/>
            </w:rPr>
            <w:id w:val="933638375"/>
            <w:placeholder>
              <w:docPart w:val="235CC3F5FA314094AE59AB29CBCA3C41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9F0A05" w:rsidRPr="00854A9B" w:rsidRDefault="009F0A05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Nome"/>
              <w:rPr>
                <w:lang w:val="pt-BR"/>
              </w:rPr>
            </w:pPr>
            <w:r w:rsidRPr="00384B9B">
              <w:rPr>
                <w:noProof/>
                <w:sz w:val="52"/>
                <w:lang w:val="pt-BR"/>
              </w:rPr>
              <w:t>Igor Guilherme Ferreira</w:t>
            </w:r>
          </w:p>
        </w:tc>
      </w:tr>
      <w:tr w:rsidR="009F0A05" w:rsidRPr="00854A9B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9F0A05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 </w:t>
            </w:r>
            <w:r w:rsidRPr="00384B9B">
              <w:rPr>
                <w:noProof/>
                <w:lang w:val="pt-BR"/>
              </w:rPr>
              <w:t>Igor Guilherme Ferreira</w:t>
            </w:r>
            <w:r>
              <w:rPr>
                <w:lang w:val="pt-BR"/>
              </w:rPr>
              <w:t xml:space="preserve">, RG: </w:t>
            </w:r>
            <w:r w:rsidRPr="00384B9B">
              <w:rPr>
                <w:noProof/>
                <w:lang w:val="pt-BR"/>
              </w:rPr>
              <w:t>86-432-234-1</w:t>
            </w:r>
            <w:r>
              <w:rPr>
                <w:lang w:val="pt-BR"/>
              </w:rPr>
              <w:t xml:space="preserve">, do curso de </w:t>
            </w:r>
            <w:r w:rsidRPr="00384B9B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da </w:t>
            </w:r>
            <w:proofErr w:type="spellStart"/>
            <w:r>
              <w:rPr>
                <w:lang w:val="pt-BR"/>
              </w:rPr>
              <w:t>Etec</w:t>
            </w:r>
            <w:proofErr w:type="spellEnd"/>
            <w:r>
              <w:rPr>
                <w:lang w:val="pt-BR"/>
              </w:rPr>
              <w:t xml:space="preserve"> Prof.ª Maria Cristina Medeiros participou da Palestra </w:t>
            </w:r>
            <w:r w:rsidRPr="00384B9B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do profissional da </w:t>
            </w:r>
            <w:proofErr w:type="gramStart"/>
            <w:r>
              <w:rPr>
                <w:lang w:val="pt-BR"/>
              </w:rPr>
              <w:t>Informática ,</w:t>
            </w:r>
            <w:proofErr w:type="gramEnd"/>
            <w:r>
              <w:rPr>
                <w:lang w:val="pt-BR"/>
              </w:rPr>
              <w:t xml:space="preserve"> com a carga horária de 1 hora no dia 19/10/2023.</w:t>
            </w:r>
          </w:p>
          <w:p w:rsidR="009F0A05" w:rsidRDefault="009F0A05" w:rsidP="0060197A">
            <w:pPr>
              <w:rPr>
                <w:lang w:val="pt-BR"/>
              </w:rPr>
            </w:pPr>
          </w:p>
          <w:p w:rsidR="009F0A05" w:rsidRPr="00854A9B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</w:tr>
      <w:tr w:rsidR="009F0A05" w:rsidRPr="00854A9B" w:rsidTr="00706B03">
        <w:trPr>
          <w:trHeight w:val="879"/>
          <w:jc w:val="center"/>
        </w:trPr>
        <w:tc>
          <w:tcPr>
            <w:tcW w:w="8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53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1260" w:type="dxa"/>
          </w:tcPr>
          <w:p w:rsidR="009F0A05" w:rsidRPr="00854A9B" w:rsidRDefault="009F0A05" w:rsidP="00AA0737">
            <w:pPr>
              <w:rPr>
                <w:lang w:val="pt-BR"/>
              </w:rPr>
            </w:pPr>
          </w:p>
        </w:tc>
        <w:tc>
          <w:tcPr>
            <w:tcW w:w="3330" w:type="dxa"/>
            <w:vAlign w:val="bottom"/>
          </w:tcPr>
          <w:p w:rsidR="009F0A05" w:rsidRPr="00854A9B" w:rsidRDefault="009F0A05" w:rsidP="0060197A">
            <w:pPr>
              <w:rPr>
                <w:lang w:val="pt-BR"/>
              </w:rPr>
            </w:pPr>
          </w:p>
        </w:tc>
        <w:tc>
          <w:tcPr>
            <w:tcW w:w="225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</w:tr>
      <w:tr w:rsidR="009F0A05" w:rsidRPr="00854A9B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531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87264" behindDoc="0" locked="0" layoutInCell="1" allowOverlap="1" wp14:anchorId="239B0EF3">
                  <wp:simplePos x="0" y="0"/>
                  <wp:positionH relativeFrom="column">
                    <wp:posOffset>885825</wp:posOffset>
                  </wp:positionH>
                  <wp:positionV relativeFrom="paragraph">
                    <wp:posOffset>-230505</wp:posOffset>
                  </wp:positionV>
                  <wp:extent cx="1844040" cy="511810"/>
                  <wp:effectExtent l="0" t="0" r="3810" b="2540"/>
                  <wp:wrapNone/>
                  <wp:docPr id="1017" name="Imagem 10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Francisco Jewtif</w:t>
            </w:r>
          </w:p>
          <w:p w:rsidR="009F0A05" w:rsidRPr="00854A9B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 xml:space="preserve">Palestrante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989" name="Retângulo 989" descr="Ficheiro:Assinatura Francisco Gentil.svg – Wikipédia, a enciclopédia livr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127946A" id="Retângulo 989" o:spid="_x0000_s1026" alt="Ficheiro:Assinatura Francisco Gentil.svg – Wikipédia, a enciclopédia liv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FVg3Cv4CAAATBgAADgAAAAAAAAAAAAAAAAAuAgAAZHJzL2Uyb0RvYy54bWxQSwECLQAUAAYACAAA&#10;ACEATKDpLNgAAAADAQAADwAAAAAAAAAAAAAAAABYBQAAZHJzL2Rvd25yZXYueG1sUEsFBgAAAAAE&#10;AAQA8wAAAF0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333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88288" behindDoc="0" locked="0" layoutInCell="1" allowOverlap="1" wp14:anchorId="5360B1A9">
                  <wp:simplePos x="0" y="0"/>
                  <wp:positionH relativeFrom="column">
                    <wp:posOffset>283210</wp:posOffset>
                  </wp:positionH>
                  <wp:positionV relativeFrom="paragraph">
                    <wp:posOffset>-202565</wp:posOffset>
                  </wp:positionV>
                  <wp:extent cx="1695450" cy="468630"/>
                  <wp:effectExtent l="0" t="0" r="0" b="7620"/>
                  <wp:wrapNone/>
                  <wp:docPr id="1018" name="Imagem 10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199"/>
                          <a:stretch/>
                        </pic:blipFill>
                        <pic:spPr bwMode="auto">
                          <a:xfrm>
                            <a:off x="0" y="0"/>
                            <a:ext cx="1695450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Natália de Andrade</w:t>
            </w:r>
          </w:p>
          <w:p w:rsidR="009F0A05" w:rsidRPr="00854A9B" w:rsidRDefault="009F0A05" w:rsidP="00CE10FA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Diretora</w:t>
            </w:r>
          </w:p>
        </w:tc>
        <w:tc>
          <w:tcPr>
            <w:tcW w:w="225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</w:tr>
    </w:tbl>
    <w:p w:rsidR="009F0A05" w:rsidRDefault="009F0A05" w:rsidP="00AA0737">
      <w:pPr>
        <w:pStyle w:val="Corpodetexto"/>
        <w:rPr>
          <w:lang w:val="pt-BR"/>
        </w:rPr>
        <w:sectPr w:rsidR="009F0A05" w:rsidSect="009F0A05">
          <w:headerReference w:type="default" r:id="rId45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9F0A05" w:rsidRPr="00854A9B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9F0A05" w:rsidRPr="00870367" w:rsidRDefault="009F0A05" w:rsidP="00AA0737">
            <w:pPr>
              <w:pStyle w:val="Ttulo"/>
              <w:rPr>
                <w:b/>
                <w:lang w:val="pt-BR"/>
              </w:rPr>
            </w:pPr>
            <w:r w:rsidRPr="00870367">
              <w:rPr>
                <w:b/>
                <w:noProof/>
              </w:rPr>
              <w:lastRenderedPageBreak/>
              <w:drawing>
                <wp:anchor distT="0" distB="0" distL="114300" distR="114300" simplePos="0" relativeHeight="251790336" behindDoc="0" locked="0" layoutInCell="1" allowOverlap="1">
                  <wp:simplePos x="0" y="0"/>
                  <wp:positionH relativeFrom="column">
                    <wp:posOffset>7551420</wp:posOffset>
                  </wp:positionH>
                  <wp:positionV relativeFrom="paragraph">
                    <wp:posOffset>-1140460</wp:posOffset>
                  </wp:positionV>
                  <wp:extent cx="1704975" cy="1409700"/>
                  <wp:effectExtent l="0" t="0" r="0" b="0"/>
                  <wp:wrapNone/>
                  <wp:docPr id="1047" name="Imagem 1047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6923" b="90000" l="9857" r="89825">
                                        <a14:foregroundMark x1="34499" y1="15769" x2="34499" y2="15769"/>
                                        <a14:foregroundMark x1="42925" y1="10577" x2="42925" y2="10577"/>
                                        <a14:foregroundMark x1="31955" y1="34423" x2="31955" y2="34423"/>
                                        <a14:foregroundMark x1="34022" y1="30962" x2="43561" y2="62115"/>
                                        <a14:foregroundMark x1="43561" y1="62115" x2="57075" y2="58077"/>
                                        <a14:foregroundMark x1="57075" y1="58077" x2="60413" y2="45577"/>
                                        <a14:foregroundMark x1="60413" y1="45577" x2="59300" y2="35385"/>
                                        <a14:foregroundMark x1="59300" y1="35385" x2="46105" y2="31154"/>
                                        <a14:foregroundMark x1="46105" y1="31154" x2="38951" y2="46731"/>
                                        <a14:foregroundMark x1="38951" y1="46731" x2="43561" y2="58654"/>
                                        <a14:foregroundMark x1="43561" y1="58654" x2="56280" y2="61731"/>
                                        <a14:foregroundMark x1="56280" y1="61731" x2="67568" y2="51731"/>
                                        <a14:foregroundMark x1="67568" y1="51731" x2="65024" y2="34808"/>
                                        <a14:foregroundMark x1="65024" y1="34808" x2="54531" y2="34231"/>
                                        <a14:foregroundMark x1="54531" y1="34231" x2="42766" y2="50385"/>
                                        <a14:foregroundMark x1="42766" y1="50385" x2="42607" y2="67308"/>
                                        <a14:foregroundMark x1="42607" y1="67308" x2="50556" y2="71731"/>
                                        <a14:foregroundMark x1="50556" y1="71731" x2="60095" y2="60192"/>
                                        <a14:foregroundMark x1="60095" y1="60192" x2="56757" y2="46154"/>
                                        <a14:foregroundMark x1="56757" y1="46154" x2="44038" y2="40962"/>
                                        <a14:foregroundMark x1="44038" y1="40962" x2="43879" y2="44231"/>
                                        <a14:foregroundMark x1="43084" y1="10192" x2="43084" y2="10192"/>
                                        <a14:foregroundMark x1="38633" y1="22885" x2="32591" y2="35962"/>
                                        <a14:foregroundMark x1="32591" y1="35962" x2="34181" y2="59615"/>
                                        <a14:foregroundMark x1="34181" y1="59615" x2="47218" y2="66346"/>
                                        <a14:foregroundMark x1="47218" y1="66346" x2="54690" y2="62308"/>
                                        <a14:foregroundMark x1="54690" y1="62308" x2="56439" y2="48269"/>
                                        <a14:foregroundMark x1="56439" y1="48269" x2="53895" y2="34038"/>
                                        <a14:foregroundMark x1="53895" y1="34038" x2="45151" y2="26923"/>
                                        <a14:foregroundMark x1="45151" y1="26923" x2="34658" y2="29231"/>
                                        <a14:foregroundMark x1="34658" y1="29231" x2="28458" y2="40000"/>
                                        <a14:foregroundMark x1="28458" y1="40000" x2="28140" y2="50385"/>
                                        <a14:foregroundMark x1="28140" y1="50385" x2="30366" y2="60385"/>
                                        <a14:foregroundMark x1="30366" y1="60385" x2="43879" y2="78654"/>
                                        <a14:foregroundMark x1="43879" y1="78654" x2="53418" y2="78269"/>
                                        <a14:foregroundMark x1="53418" y1="78269" x2="70429" y2="62692"/>
                                        <a14:foregroundMark x1="70429" y1="62692" x2="75199" y2="50385"/>
                                        <a14:foregroundMark x1="75199" y1="50385" x2="76312" y2="38462"/>
                                        <a14:foregroundMark x1="76312" y1="38462" x2="71065" y2="17692"/>
                                        <a14:foregroundMark x1="71065" y1="17692" x2="50079" y2="11731"/>
                                        <a14:foregroundMark x1="36566" y1="14615" x2="35930" y2="25192"/>
                                        <a14:foregroundMark x1="35930" y1="25192" x2="29253" y2="39615"/>
                                        <a14:foregroundMark x1="29253" y1="39615" x2="27027" y2="56346"/>
                                        <a14:foregroundMark x1="20986" y1="42692" x2="27822" y2="35000"/>
                                        <a14:foregroundMark x1="27822" y1="35000" x2="31955" y2="25769"/>
                                        <a14:foregroundMark x1="31955" y1="25769" x2="36407" y2="21731"/>
                                        <a14:foregroundMark x1="38633" y1="13654" x2="74563" y2="30192"/>
                                        <a14:foregroundMark x1="79491" y1="39231" x2="65183" y2="78654"/>
                                        <a14:foregroundMark x1="58983" y1="23269" x2="51669" y2="39038"/>
                                        <a14:foregroundMark x1="35294" y1="57308" x2="43879" y2="59423"/>
                                        <a14:foregroundMark x1="48490" y1="7500" x2="48490" y2="7500"/>
                                        <a14:foregroundMark x1="55326" y1="7500" x2="55326" y2="7500"/>
                                        <a14:foregroundMark x1="48013" y1="7500" x2="48013" y2="7500"/>
                                        <a14:foregroundMark x1="46741" y1="8077" x2="54690" y2="6923"/>
                                        <a14:foregroundMark x1="54690" y1="6923" x2="56916" y2="692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70367">
              <w:rPr>
                <w:b/>
                <w:sz w:val="96"/>
                <w:lang w:val="pt-BR"/>
              </w:rPr>
              <w:t>CERTIFICADO</w:t>
            </w:r>
            <w:r w:rsidRPr="00870367">
              <w:rPr>
                <w:b/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384B9B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sdt>
          <w:sdtPr>
            <w:rPr>
              <w:lang w:val="pt-BR"/>
            </w:rPr>
            <w:id w:val="-1027020801"/>
            <w:placeholder>
              <w:docPart w:val="0FC3776EB91049EF83480A3460B2BAD3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9F0A05" w:rsidRPr="00854A9B" w:rsidRDefault="009F0A05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Nome"/>
              <w:rPr>
                <w:lang w:val="pt-BR"/>
              </w:rPr>
            </w:pPr>
            <w:r w:rsidRPr="00384B9B">
              <w:rPr>
                <w:noProof/>
                <w:sz w:val="52"/>
                <w:lang w:val="pt-BR"/>
              </w:rPr>
              <w:t>Luíz Carlos da Silva</w:t>
            </w:r>
          </w:p>
        </w:tc>
      </w:tr>
      <w:tr w:rsidR="009F0A05" w:rsidRPr="00854A9B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9F0A05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 </w:t>
            </w:r>
            <w:r w:rsidRPr="00384B9B">
              <w:rPr>
                <w:noProof/>
                <w:lang w:val="pt-BR"/>
              </w:rPr>
              <w:t>Luíz Carlos da Silva</w:t>
            </w:r>
            <w:r>
              <w:rPr>
                <w:lang w:val="pt-BR"/>
              </w:rPr>
              <w:t xml:space="preserve">, RG: </w:t>
            </w:r>
            <w:r w:rsidRPr="00384B9B">
              <w:rPr>
                <w:noProof/>
                <w:lang w:val="pt-BR"/>
              </w:rPr>
              <w:t>12.345.678-B</w:t>
            </w:r>
            <w:r>
              <w:rPr>
                <w:lang w:val="pt-BR"/>
              </w:rPr>
              <w:t xml:space="preserve">, do curso de </w:t>
            </w:r>
            <w:r w:rsidRPr="00384B9B">
              <w:rPr>
                <w:noProof/>
                <w:lang w:val="pt-BR"/>
              </w:rPr>
              <w:t>Recursos Humanos</w:t>
            </w:r>
            <w:r>
              <w:rPr>
                <w:lang w:val="pt-BR"/>
              </w:rPr>
              <w:t xml:space="preserve"> da </w:t>
            </w:r>
            <w:proofErr w:type="spellStart"/>
            <w:r>
              <w:rPr>
                <w:lang w:val="pt-BR"/>
              </w:rPr>
              <w:t>Etec</w:t>
            </w:r>
            <w:proofErr w:type="spellEnd"/>
            <w:r>
              <w:rPr>
                <w:lang w:val="pt-BR"/>
              </w:rPr>
              <w:t xml:space="preserve"> Prof.ª Maria Cristina Medeiros participou da Palestra </w:t>
            </w:r>
            <w:r w:rsidRPr="00384B9B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do profissional da </w:t>
            </w:r>
            <w:proofErr w:type="gramStart"/>
            <w:r>
              <w:rPr>
                <w:lang w:val="pt-BR"/>
              </w:rPr>
              <w:t>Informática ,</w:t>
            </w:r>
            <w:proofErr w:type="gramEnd"/>
            <w:r>
              <w:rPr>
                <w:lang w:val="pt-BR"/>
              </w:rPr>
              <w:t xml:space="preserve"> com a carga horária de 1 hora no dia 19/10/2023.</w:t>
            </w:r>
          </w:p>
          <w:p w:rsidR="009F0A05" w:rsidRDefault="009F0A05" w:rsidP="0060197A">
            <w:pPr>
              <w:rPr>
                <w:lang w:val="pt-BR"/>
              </w:rPr>
            </w:pPr>
          </w:p>
          <w:p w:rsidR="009F0A05" w:rsidRPr="00854A9B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</w:tr>
      <w:tr w:rsidR="009F0A05" w:rsidRPr="00854A9B" w:rsidTr="00706B03">
        <w:trPr>
          <w:trHeight w:val="879"/>
          <w:jc w:val="center"/>
        </w:trPr>
        <w:tc>
          <w:tcPr>
            <w:tcW w:w="8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53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1260" w:type="dxa"/>
          </w:tcPr>
          <w:p w:rsidR="009F0A05" w:rsidRPr="00854A9B" w:rsidRDefault="009F0A05" w:rsidP="00AA0737">
            <w:pPr>
              <w:rPr>
                <w:lang w:val="pt-BR"/>
              </w:rPr>
            </w:pPr>
          </w:p>
        </w:tc>
        <w:tc>
          <w:tcPr>
            <w:tcW w:w="3330" w:type="dxa"/>
            <w:vAlign w:val="bottom"/>
          </w:tcPr>
          <w:p w:rsidR="009F0A05" w:rsidRPr="00854A9B" w:rsidRDefault="009F0A05" w:rsidP="0060197A">
            <w:pPr>
              <w:rPr>
                <w:lang w:val="pt-BR"/>
              </w:rPr>
            </w:pPr>
          </w:p>
        </w:tc>
        <w:tc>
          <w:tcPr>
            <w:tcW w:w="225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</w:tr>
      <w:tr w:rsidR="009F0A05" w:rsidRPr="00854A9B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531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91360" behindDoc="0" locked="0" layoutInCell="1" allowOverlap="1" wp14:anchorId="239B0EF3">
                  <wp:simplePos x="0" y="0"/>
                  <wp:positionH relativeFrom="column">
                    <wp:posOffset>885825</wp:posOffset>
                  </wp:positionH>
                  <wp:positionV relativeFrom="paragraph">
                    <wp:posOffset>-230505</wp:posOffset>
                  </wp:positionV>
                  <wp:extent cx="1844040" cy="511810"/>
                  <wp:effectExtent l="0" t="0" r="3810" b="2540"/>
                  <wp:wrapNone/>
                  <wp:docPr id="1048" name="Imagem 1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Francisco Jewtif</w:t>
            </w:r>
          </w:p>
          <w:p w:rsidR="009F0A05" w:rsidRPr="00854A9B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 xml:space="preserve">Palestrante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1020" name="Retângulo 1020" descr="Ficheiro:Assinatura Francisco Gentil.svg – Wikipédia, a enciclopédia livr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F0326C8" id="Retângulo 1020" o:spid="_x0000_s1026" alt="Ficheiro:Assinatura Francisco Gentil.svg – Wikipédia, a enciclopédia liv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333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92384" behindDoc="0" locked="0" layoutInCell="1" allowOverlap="1" wp14:anchorId="5360B1A9">
                  <wp:simplePos x="0" y="0"/>
                  <wp:positionH relativeFrom="column">
                    <wp:posOffset>283210</wp:posOffset>
                  </wp:positionH>
                  <wp:positionV relativeFrom="paragraph">
                    <wp:posOffset>-202565</wp:posOffset>
                  </wp:positionV>
                  <wp:extent cx="1695450" cy="468630"/>
                  <wp:effectExtent l="0" t="0" r="0" b="7620"/>
                  <wp:wrapNone/>
                  <wp:docPr id="1049" name="Imagem 10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199"/>
                          <a:stretch/>
                        </pic:blipFill>
                        <pic:spPr bwMode="auto">
                          <a:xfrm>
                            <a:off x="0" y="0"/>
                            <a:ext cx="1695450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Natália de Andrade</w:t>
            </w:r>
          </w:p>
          <w:p w:rsidR="009F0A05" w:rsidRPr="00854A9B" w:rsidRDefault="009F0A05" w:rsidP="00CE10FA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Diretora</w:t>
            </w:r>
          </w:p>
        </w:tc>
        <w:tc>
          <w:tcPr>
            <w:tcW w:w="225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</w:tr>
    </w:tbl>
    <w:p w:rsidR="009F0A05" w:rsidRDefault="009F0A05" w:rsidP="00AA0737">
      <w:pPr>
        <w:pStyle w:val="Corpodetexto"/>
        <w:rPr>
          <w:lang w:val="pt-BR"/>
        </w:rPr>
        <w:sectPr w:rsidR="009F0A05" w:rsidSect="009F0A05">
          <w:headerReference w:type="default" r:id="rId46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9F0A05" w:rsidRPr="00854A9B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9F0A05" w:rsidRPr="00870367" w:rsidRDefault="009F0A05" w:rsidP="00AA0737">
            <w:pPr>
              <w:pStyle w:val="Ttulo"/>
              <w:rPr>
                <w:b/>
                <w:lang w:val="pt-BR"/>
              </w:rPr>
            </w:pPr>
            <w:r w:rsidRPr="00870367">
              <w:rPr>
                <w:b/>
                <w:noProof/>
              </w:rPr>
              <w:lastRenderedPageBreak/>
              <w:drawing>
                <wp:anchor distT="0" distB="0" distL="114300" distR="114300" simplePos="0" relativeHeight="251794432" behindDoc="0" locked="0" layoutInCell="1" allowOverlap="1">
                  <wp:simplePos x="0" y="0"/>
                  <wp:positionH relativeFrom="column">
                    <wp:posOffset>7551420</wp:posOffset>
                  </wp:positionH>
                  <wp:positionV relativeFrom="paragraph">
                    <wp:posOffset>-1140460</wp:posOffset>
                  </wp:positionV>
                  <wp:extent cx="1704975" cy="1409700"/>
                  <wp:effectExtent l="0" t="0" r="0" b="0"/>
                  <wp:wrapNone/>
                  <wp:docPr id="1078" name="Imagem 1078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6923" b="90000" l="9857" r="89825">
                                        <a14:foregroundMark x1="34499" y1="15769" x2="34499" y2="15769"/>
                                        <a14:foregroundMark x1="42925" y1="10577" x2="42925" y2="10577"/>
                                        <a14:foregroundMark x1="31955" y1="34423" x2="31955" y2="34423"/>
                                        <a14:foregroundMark x1="34022" y1="30962" x2="43561" y2="62115"/>
                                        <a14:foregroundMark x1="43561" y1="62115" x2="57075" y2="58077"/>
                                        <a14:foregroundMark x1="57075" y1="58077" x2="60413" y2="45577"/>
                                        <a14:foregroundMark x1="60413" y1="45577" x2="59300" y2="35385"/>
                                        <a14:foregroundMark x1="59300" y1="35385" x2="46105" y2="31154"/>
                                        <a14:foregroundMark x1="46105" y1="31154" x2="38951" y2="46731"/>
                                        <a14:foregroundMark x1="38951" y1="46731" x2="43561" y2="58654"/>
                                        <a14:foregroundMark x1="43561" y1="58654" x2="56280" y2="61731"/>
                                        <a14:foregroundMark x1="56280" y1="61731" x2="67568" y2="51731"/>
                                        <a14:foregroundMark x1="67568" y1="51731" x2="65024" y2="34808"/>
                                        <a14:foregroundMark x1="65024" y1="34808" x2="54531" y2="34231"/>
                                        <a14:foregroundMark x1="54531" y1="34231" x2="42766" y2="50385"/>
                                        <a14:foregroundMark x1="42766" y1="50385" x2="42607" y2="67308"/>
                                        <a14:foregroundMark x1="42607" y1="67308" x2="50556" y2="71731"/>
                                        <a14:foregroundMark x1="50556" y1="71731" x2="60095" y2="60192"/>
                                        <a14:foregroundMark x1="60095" y1="60192" x2="56757" y2="46154"/>
                                        <a14:foregroundMark x1="56757" y1="46154" x2="44038" y2="40962"/>
                                        <a14:foregroundMark x1="44038" y1="40962" x2="43879" y2="44231"/>
                                        <a14:foregroundMark x1="43084" y1="10192" x2="43084" y2="10192"/>
                                        <a14:foregroundMark x1="38633" y1="22885" x2="32591" y2="35962"/>
                                        <a14:foregroundMark x1="32591" y1="35962" x2="34181" y2="59615"/>
                                        <a14:foregroundMark x1="34181" y1="59615" x2="47218" y2="66346"/>
                                        <a14:foregroundMark x1="47218" y1="66346" x2="54690" y2="62308"/>
                                        <a14:foregroundMark x1="54690" y1="62308" x2="56439" y2="48269"/>
                                        <a14:foregroundMark x1="56439" y1="48269" x2="53895" y2="34038"/>
                                        <a14:foregroundMark x1="53895" y1="34038" x2="45151" y2="26923"/>
                                        <a14:foregroundMark x1="45151" y1="26923" x2="34658" y2="29231"/>
                                        <a14:foregroundMark x1="34658" y1="29231" x2="28458" y2="40000"/>
                                        <a14:foregroundMark x1="28458" y1="40000" x2="28140" y2="50385"/>
                                        <a14:foregroundMark x1="28140" y1="50385" x2="30366" y2="60385"/>
                                        <a14:foregroundMark x1="30366" y1="60385" x2="43879" y2="78654"/>
                                        <a14:foregroundMark x1="43879" y1="78654" x2="53418" y2="78269"/>
                                        <a14:foregroundMark x1="53418" y1="78269" x2="70429" y2="62692"/>
                                        <a14:foregroundMark x1="70429" y1="62692" x2="75199" y2="50385"/>
                                        <a14:foregroundMark x1="75199" y1="50385" x2="76312" y2="38462"/>
                                        <a14:foregroundMark x1="76312" y1="38462" x2="71065" y2="17692"/>
                                        <a14:foregroundMark x1="71065" y1="17692" x2="50079" y2="11731"/>
                                        <a14:foregroundMark x1="36566" y1="14615" x2="35930" y2="25192"/>
                                        <a14:foregroundMark x1="35930" y1="25192" x2="29253" y2="39615"/>
                                        <a14:foregroundMark x1="29253" y1="39615" x2="27027" y2="56346"/>
                                        <a14:foregroundMark x1="20986" y1="42692" x2="27822" y2="35000"/>
                                        <a14:foregroundMark x1="27822" y1="35000" x2="31955" y2="25769"/>
                                        <a14:foregroundMark x1="31955" y1="25769" x2="36407" y2="21731"/>
                                        <a14:foregroundMark x1="38633" y1="13654" x2="74563" y2="30192"/>
                                        <a14:foregroundMark x1="79491" y1="39231" x2="65183" y2="78654"/>
                                        <a14:foregroundMark x1="58983" y1="23269" x2="51669" y2="39038"/>
                                        <a14:foregroundMark x1="35294" y1="57308" x2="43879" y2="59423"/>
                                        <a14:foregroundMark x1="48490" y1="7500" x2="48490" y2="7500"/>
                                        <a14:foregroundMark x1="55326" y1="7500" x2="55326" y2="7500"/>
                                        <a14:foregroundMark x1="48013" y1="7500" x2="48013" y2="7500"/>
                                        <a14:foregroundMark x1="46741" y1="8077" x2="54690" y2="6923"/>
                                        <a14:foregroundMark x1="54690" y1="6923" x2="56916" y2="692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70367">
              <w:rPr>
                <w:b/>
                <w:sz w:val="96"/>
                <w:lang w:val="pt-BR"/>
              </w:rPr>
              <w:t>CERTIFICADO</w:t>
            </w:r>
            <w:r w:rsidRPr="00870367">
              <w:rPr>
                <w:b/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384B9B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sdt>
          <w:sdtPr>
            <w:rPr>
              <w:lang w:val="pt-BR"/>
            </w:rPr>
            <w:id w:val="-937447047"/>
            <w:placeholder>
              <w:docPart w:val="3E315A6C2ECD468FB722C687BE4CB1B4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9F0A05" w:rsidRPr="00854A9B" w:rsidRDefault="009F0A05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Nome"/>
              <w:rPr>
                <w:lang w:val="pt-BR"/>
              </w:rPr>
            </w:pPr>
            <w:r w:rsidRPr="00384B9B">
              <w:rPr>
                <w:noProof/>
                <w:sz w:val="52"/>
                <w:lang w:val="pt-BR"/>
              </w:rPr>
              <w:t>Raul Santos Seixas</w:t>
            </w:r>
          </w:p>
        </w:tc>
      </w:tr>
      <w:tr w:rsidR="009F0A05" w:rsidRPr="00854A9B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9F0A05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 </w:t>
            </w:r>
            <w:r w:rsidRPr="00384B9B">
              <w:rPr>
                <w:noProof/>
                <w:lang w:val="pt-BR"/>
              </w:rPr>
              <w:t>Raul Santos Seixas</w:t>
            </w:r>
            <w:r>
              <w:rPr>
                <w:lang w:val="pt-BR"/>
              </w:rPr>
              <w:t xml:space="preserve">, RG: </w:t>
            </w:r>
            <w:r w:rsidRPr="00384B9B">
              <w:rPr>
                <w:noProof/>
                <w:lang w:val="pt-BR"/>
              </w:rPr>
              <w:t>99.666.999-66</w:t>
            </w:r>
            <w:r>
              <w:rPr>
                <w:lang w:val="pt-BR"/>
              </w:rPr>
              <w:t xml:space="preserve">, do curso de </w:t>
            </w:r>
            <w:r w:rsidRPr="00384B9B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da </w:t>
            </w:r>
            <w:proofErr w:type="spellStart"/>
            <w:r>
              <w:rPr>
                <w:lang w:val="pt-BR"/>
              </w:rPr>
              <w:t>Etec</w:t>
            </w:r>
            <w:proofErr w:type="spellEnd"/>
            <w:r>
              <w:rPr>
                <w:lang w:val="pt-BR"/>
              </w:rPr>
              <w:t xml:space="preserve"> Prof.ª Maria Cristina Medeiros participou da Palestra </w:t>
            </w:r>
            <w:r w:rsidRPr="00384B9B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do profissional da </w:t>
            </w:r>
            <w:proofErr w:type="gramStart"/>
            <w:r>
              <w:rPr>
                <w:lang w:val="pt-BR"/>
              </w:rPr>
              <w:t>Informática ,</w:t>
            </w:r>
            <w:proofErr w:type="gramEnd"/>
            <w:r>
              <w:rPr>
                <w:lang w:val="pt-BR"/>
              </w:rPr>
              <w:t xml:space="preserve"> com a carga horária de 1 hora no dia 19/10/2023.</w:t>
            </w:r>
          </w:p>
          <w:p w:rsidR="009F0A05" w:rsidRDefault="009F0A05" w:rsidP="0060197A">
            <w:pPr>
              <w:rPr>
                <w:lang w:val="pt-BR"/>
              </w:rPr>
            </w:pPr>
          </w:p>
          <w:p w:rsidR="009F0A05" w:rsidRPr="00854A9B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</w:tr>
      <w:tr w:rsidR="009F0A05" w:rsidRPr="00854A9B" w:rsidTr="00706B03">
        <w:trPr>
          <w:trHeight w:val="879"/>
          <w:jc w:val="center"/>
        </w:trPr>
        <w:tc>
          <w:tcPr>
            <w:tcW w:w="8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53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1260" w:type="dxa"/>
          </w:tcPr>
          <w:p w:rsidR="009F0A05" w:rsidRPr="00854A9B" w:rsidRDefault="009F0A05" w:rsidP="00AA0737">
            <w:pPr>
              <w:rPr>
                <w:lang w:val="pt-BR"/>
              </w:rPr>
            </w:pPr>
          </w:p>
        </w:tc>
        <w:tc>
          <w:tcPr>
            <w:tcW w:w="3330" w:type="dxa"/>
            <w:vAlign w:val="bottom"/>
          </w:tcPr>
          <w:p w:rsidR="009F0A05" w:rsidRPr="00854A9B" w:rsidRDefault="009F0A05" w:rsidP="0060197A">
            <w:pPr>
              <w:rPr>
                <w:lang w:val="pt-BR"/>
              </w:rPr>
            </w:pPr>
          </w:p>
        </w:tc>
        <w:tc>
          <w:tcPr>
            <w:tcW w:w="225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</w:tr>
      <w:tr w:rsidR="009F0A05" w:rsidRPr="00854A9B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531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95456" behindDoc="0" locked="0" layoutInCell="1" allowOverlap="1" wp14:anchorId="239B0EF3">
                  <wp:simplePos x="0" y="0"/>
                  <wp:positionH relativeFrom="column">
                    <wp:posOffset>885825</wp:posOffset>
                  </wp:positionH>
                  <wp:positionV relativeFrom="paragraph">
                    <wp:posOffset>-230505</wp:posOffset>
                  </wp:positionV>
                  <wp:extent cx="1844040" cy="511810"/>
                  <wp:effectExtent l="0" t="0" r="3810" b="2540"/>
                  <wp:wrapNone/>
                  <wp:docPr id="1079" name="Imagem 10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Francisco Jewtif</w:t>
            </w:r>
          </w:p>
          <w:p w:rsidR="009F0A05" w:rsidRPr="00854A9B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 xml:space="preserve">Palestrante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1051" name="Retângulo 1051" descr="Ficheiro:Assinatura Francisco Gentil.svg – Wikipédia, a enciclopédia livr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E8A77BF" id="Retângulo 1051" o:spid="_x0000_s1026" alt="Ficheiro:Assinatura Francisco Gentil.svg – Wikipédia, a enciclopédia liv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333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96480" behindDoc="0" locked="0" layoutInCell="1" allowOverlap="1" wp14:anchorId="5360B1A9">
                  <wp:simplePos x="0" y="0"/>
                  <wp:positionH relativeFrom="column">
                    <wp:posOffset>283210</wp:posOffset>
                  </wp:positionH>
                  <wp:positionV relativeFrom="paragraph">
                    <wp:posOffset>-202565</wp:posOffset>
                  </wp:positionV>
                  <wp:extent cx="1695450" cy="468630"/>
                  <wp:effectExtent l="0" t="0" r="0" b="7620"/>
                  <wp:wrapNone/>
                  <wp:docPr id="1080" name="Imagem 10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199"/>
                          <a:stretch/>
                        </pic:blipFill>
                        <pic:spPr bwMode="auto">
                          <a:xfrm>
                            <a:off x="0" y="0"/>
                            <a:ext cx="1695450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Natália de Andrade</w:t>
            </w:r>
          </w:p>
          <w:p w:rsidR="009F0A05" w:rsidRPr="00854A9B" w:rsidRDefault="009F0A05" w:rsidP="00CE10FA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Diretora</w:t>
            </w:r>
          </w:p>
        </w:tc>
        <w:tc>
          <w:tcPr>
            <w:tcW w:w="225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</w:tr>
    </w:tbl>
    <w:p w:rsidR="009F0A05" w:rsidRDefault="009F0A05" w:rsidP="00AA0737">
      <w:pPr>
        <w:pStyle w:val="Corpodetexto"/>
        <w:rPr>
          <w:lang w:val="pt-BR"/>
        </w:rPr>
        <w:sectPr w:rsidR="009F0A05" w:rsidSect="009F0A05">
          <w:headerReference w:type="default" r:id="rId47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9F0A05" w:rsidRPr="00854A9B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9F0A05" w:rsidRPr="00870367" w:rsidRDefault="009F0A05" w:rsidP="00AA0737">
            <w:pPr>
              <w:pStyle w:val="Ttulo"/>
              <w:rPr>
                <w:b/>
                <w:lang w:val="pt-BR"/>
              </w:rPr>
            </w:pPr>
            <w:r w:rsidRPr="00870367">
              <w:rPr>
                <w:b/>
                <w:noProof/>
              </w:rPr>
              <w:lastRenderedPageBreak/>
              <w:drawing>
                <wp:anchor distT="0" distB="0" distL="114300" distR="114300" simplePos="0" relativeHeight="251798528" behindDoc="0" locked="0" layoutInCell="1" allowOverlap="1">
                  <wp:simplePos x="0" y="0"/>
                  <wp:positionH relativeFrom="column">
                    <wp:posOffset>7551420</wp:posOffset>
                  </wp:positionH>
                  <wp:positionV relativeFrom="paragraph">
                    <wp:posOffset>-1140460</wp:posOffset>
                  </wp:positionV>
                  <wp:extent cx="1704975" cy="1409700"/>
                  <wp:effectExtent l="0" t="0" r="0" b="0"/>
                  <wp:wrapNone/>
                  <wp:docPr id="1109" name="Imagem 1109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6923" b="90000" l="9857" r="89825">
                                        <a14:foregroundMark x1="34499" y1="15769" x2="34499" y2="15769"/>
                                        <a14:foregroundMark x1="42925" y1="10577" x2="42925" y2="10577"/>
                                        <a14:foregroundMark x1="31955" y1="34423" x2="31955" y2="34423"/>
                                        <a14:foregroundMark x1="34022" y1="30962" x2="43561" y2="62115"/>
                                        <a14:foregroundMark x1="43561" y1="62115" x2="57075" y2="58077"/>
                                        <a14:foregroundMark x1="57075" y1="58077" x2="60413" y2="45577"/>
                                        <a14:foregroundMark x1="60413" y1="45577" x2="59300" y2="35385"/>
                                        <a14:foregroundMark x1="59300" y1="35385" x2="46105" y2="31154"/>
                                        <a14:foregroundMark x1="46105" y1="31154" x2="38951" y2="46731"/>
                                        <a14:foregroundMark x1="38951" y1="46731" x2="43561" y2="58654"/>
                                        <a14:foregroundMark x1="43561" y1="58654" x2="56280" y2="61731"/>
                                        <a14:foregroundMark x1="56280" y1="61731" x2="67568" y2="51731"/>
                                        <a14:foregroundMark x1="67568" y1="51731" x2="65024" y2="34808"/>
                                        <a14:foregroundMark x1="65024" y1="34808" x2="54531" y2="34231"/>
                                        <a14:foregroundMark x1="54531" y1="34231" x2="42766" y2="50385"/>
                                        <a14:foregroundMark x1="42766" y1="50385" x2="42607" y2="67308"/>
                                        <a14:foregroundMark x1="42607" y1="67308" x2="50556" y2="71731"/>
                                        <a14:foregroundMark x1="50556" y1="71731" x2="60095" y2="60192"/>
                                        <a14:foregroundMark x1="60095" y1="60192" x2="56757" y2="46154"/>
                                        <a14:foregroundMark x1="56757" y1="46154" x2="44038" y2="40962"/>
                                        <a14:foregroundMark x1="44038" y1="40962" x2="43879" y2="44231"/>
                                        <a14:foregroundMark x1="43084" y1="10192" x2="43084" y2="10192"/>
                                        <a14:foregroundMark x1="38633" y1="22885" x2="32591" y2="35962"/>
                                        <a14:foregroundMark x1="32591" y1="35962" x2="34181" y2="59615"/>
                                        <a14:foregroundMark x1="34181" y1="59615" x2="47218" y2="66346"/>
                                        <a14:foregroundMark x1="47218" y1="66346" x2="54690" y2="62308"/>
                                        <a14:foregroundMark x1="54690" y1="62308" x2="56439" y2="48269"/>
                                        <a14:foregroundMark x1="56439" y1="48269" x2="53895" y2="34038"/>
                                        <a14:foregroundMark x1="53895" y1="34038" x2="45151" y2="26923"/>
                                        <a14:foregroundMark x1="45151" y1="26923" x2="34658" y2="29231"/>
                                        <a14:foregroundMark x1="34658" y1="29231" x2="28458" y2="40000"/>
                                        <a14:foregroundMark x1="28458" y1="40000" x2="28140" y2="50385"/>
                                        <a14:foregroundMark x1="28140" y1="50385" x2="30366" y2="60385"/>
                                        <a14:foregroundMark x1="30366" y1="60385" x2="43879" y2="78654"/>
                                        <a14:foregroundMark x1="43879" y1="78654" x2="53418" y2="78269"/>
                                        <a14:foregroundMark x1="53418" y1="78269" x2="70429" y2="62692"/>
                                        <a14:foregroundMark x1="70429" y1="62692" x2="75199" y2="50385"/>
                                        <a14:foregroundMark x1="75199" y1="50385" x2="76312" y2="38462"/>
                                        <a14:foregroundMark x1="76312" y1="38462" x2="71065" y2="17692"/>
                                        <a14:foregroundMark x1="71065" y1="17692" x2="50079" y2="11731"/>
                                        <a14:foregroundMark x1="36566" y1="14615" x2="35930" y2="25192"/>
                                        <a14:foregroundMark x1="35930" y1="25192" x2="29253" y2="39615"/>
                                        <a14:foregroundMark x1="29253" y1="39615" x2="27027" y2="56346"/>
                                        <a14:foregroundMark x1="20986" y1="42692" x2="27822" y2="35000"/>
                                        <a14:foregroundMark x1="27822" y1="35000" x2="31955" y2="25769"/>
                                        <a14:foregroundMark x1="31955" y1="25769" x2="36407" y2="21731"/>
                                        <a14:foregroundMark x1="38633" y1="13654" x2="74563" y2="30192"/>
                                        <a14:foregroundMark x1="79491" y1="39231" x2="65183" y2="78654"/>
                                        <a14:foregroundMark x1="58983" y1="23269" x2="51669" y2="39038"/>
                                        <a14:foregroundMark x1="35294" y1="57308" x2="43879" y2="59423"/>
                                        <a14:foregroundMark x1="48490" y1="7500" x2="48490" y2="7500"/>
                                        <a14:foregroundMark x1="55326" y1="7500" x2="55326" y2="7500"/>
                                        <a14:foregroundMark x1="48013" y1="7500" x2="48013" y2="7500"/>
                                        <a14:foregroundMark x1="46741" y1="8077" x2="54690" y2="6923"/>
                                        <a14:foregroundMark x1="54690" y1="6923" x2="56916" y2="692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70367">
              <w:rPr>
                <w:b/>
                <w:sz w:val="96"/>
                <w:lang w:val="pt-BR"/>
              </w:rPr>
              <w:t>CERTIFICADO</w:t>
            </w:r>
            <w:r w:rsidRPr="00870367">
              <w:rPr>
                <w:b/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384B9B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sdt>
          <w:sdtPr>
            <w:rPr>
              <w:lang w:val="pt-BR"/>
            </w:rPr>
            <w:id w:val="-790055064"/>
            <w:placeholder>
              <w:docPart w:val="77BDEA07267149E79D8CD3718D1D284F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9F0A05" w:rsidRPr="00854A9B" w:rsidRDefault="009F0A05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Nome"/>
              <w:rPr>
                <w:lang w:val="pt-BR"/>
              </w:rPr>
            </w:pPr>
            <w:r w:rsidRPr="00384B9B">
              <w:rPr>
                <w:noProof/>
                <w:sz w:val="52"/>
                <w:lang w:val="pt-BR"/>
              </w:rPr>
              <w:t>Izadora Pinto Ferreira</w:t>
            </w:r>
          </w:p>
        </w:tc>
      </w:tr>
      <w:tr w:rsidR="009F0A05" w:rsidRPr="00854A9B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9F0A05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 </w:t>
            </w:r>
            <w:r w:rsidRPr="00384B9B">
              <w:rPr>
                <w:noProof/>
                <w:lang w:val="pt-BR"/>
              </w:rPr>
              <w:t>Izadora Pinto Ferreira</w:t>
            </w:r>
            <w:r>
              <w:rPr>
                <w:lang w:val="pt-BR"/>
              </w:rPr>
              <w:t xml:space="preserve">, RG: </w:t>
            </w:r>
            <w:r w:rsidRPr="00384B9B">
              <w:rPr>
                <w:noProof/>
                <w:lang w:val="pt-BR"/>
              </w:rPr>
              <w:t>53.690.478-2</w:t>
            </w:r>
            <w:r>
              <w:rPr>
                <w:lang w:val="pt-BR"/>
              </w:rPr>
              <w:t xml:space="preserve">, do curso de </w:t>
            </w:r>
            <w:r w:rsidRPr="00384B9B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da </w:t>
            </w:r>
            <w:proofErr w:type="spellStart"/>
            <w:r>
              <w:rPr>
                <w:lang w:val="pt-BR"/>
              </w:rPr>
              <w:t>Etec</w:t>
            </w:r>
            <w:proofErr w:type="spellEnd"/>
            <w:r>
              <w:rPr>
                <w:lang w:val="pt-BR"/>
              </w:rPr>
              <w:t xml:space="preserve"> Prof.ª Maria Cristina Medeiros participou da Palestra </w:t>
            </w:r>
            <w:r w:rsidRPr="00384B9B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do profissional da </w:t>
            </w:r>
            <w:proofErr w:type="gramStart"/>
            <w:r>
              <w:rPr>
                <w:lang w:val="pt-BR"/>
              </w:rPr>
              <w:t>Informática ,</w:t>
            </w:r>
            <w:proofErr w:type="gramEnd"/>
            <w:r>
              <w:rPr>
                <w:lang w:val="pt-BR"/>
              </w:rPr>
              <w:t xml:space="preserve"> com a carga horária de 1 hora no dia 19/10/2023.</w:t>
            </w:r>
          </w:p>
          <w:p w:rsidR="009F0A05" w:rsidRDefault="009F0A05" w:rsidP="0060197A">
            <w:pPr>
              <w:rPr>
                <w:lang w:val="pt-BR"/>
              </w:rPr>
            </w:pPr>
          </w:p>
          <w:p w:rsidR="009F0A05" w:rsidRPr="00854A9B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</w:tr>
      <w:tr w:rsidR="009F0A05" w:rsidRPr="00854A9B" w:rsidTr="00706B03">
        <w:trPr>
          <w:trHeight w:val="879"/>
          <w:jc w:val="center"/>
        </w:trPr>
        <w:tc>
          <w:tcPr>
            <w:tcW w:w="8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53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1260" w:type="dxa"/>
          </w:tcPr>
          <w:p w:rsidR="009F0A05" w:rsidRPr="00854A9B" w:rsidRDefault="009F0A05" w:rsidP="00AA0737">
            <w:pPr>
              <w:rPr>
                <w:lang w:val="pt-BR"/>
              </w:rPr>
            </w:pPr>
          </w:p>
        </w:tc>
        <w:tc>
          <w:tcPr>
            <w:tcW w:w="3330" w:type="dxa"/>
            <w:vAlign w:val="bottom"/>
          </w:tcPr>
          <w:p w:rsidR="009F0A05" w:rsidRPr="00854A9B" w:rsidRDefault="009F0A05" w:rsidP="0060197A">
            <w:pPr>
              <w:rPr>
                <w:lang w:val="pt-BR"/>
              </w:rPr>
            </w:pPr>
          </w:p>
        </w:tc>
        <w:tc>
          <w:tcPr>
            <w:tcW w:w="225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</w:tr>
      <w:tr w:rsidR="009F0A05" w:rsidRPr="00854A9B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531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799552" behindDoc="0" locked="0" layoutInCell="1" allowOverlap="1" wp14:anchorId="239B0EF3">
                  <wp:simplePos x="0" y="0"/>
                  <wp:positionH relativeFrom="column">
                    <wp:posOffset>885825</wp:posOffset>
                  </wp:positionH>
                  <wp:positionV relativeFrom="paragraph">
                    <wp:posOffset>-230505</wp:posOffset>
                  </wp:positionV>
                  <wp:extent cx="1844040" cy="511810"/>
                  <wp:effectExtent l="0" t="0" r="3810" b="2540"/>
                  <wp:wrapNone/>
                  <wp:docPr id="1110" name="Imagem 1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Francisco Jewtif</w:t>
            </w:r>
          </w:p>
          <w:p w:rsidR="009F0A05" w:rsidRPr="00854A9B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 xml:space="preserve">Palestrante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1082" name="Retângulo 1082" descr="Ficheiro:Assinatura Francisco Gentil.svg – Wikipédia, a enciclopédia livr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02C110E" id="Retângulo 1082" o:spid="_x0000_s1026" alt="Ficheiro:Assinatura Francisco Gentil.svg – Wikipédia, a enciclopédia liv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333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800576" behindDoc="0" locked="0" layoutInCell="1" allowOverlap="1" wp14:anchorId="5360B1A9">
                  <wp:simplePos x="0" y="0"/>
                  <wp:positionH relativeFrom="column">
                    <wp:posOffset>283210</wp:posOffset>
                  </wp:positionH>
                  <wp:positionV relativeFrom="paragraph">
                    <wp:posOffset>-202565</wp:posOffset>
                  </wp:positionV>
                  <wp:extent cx="1695450" cy="468630"/>
                  <wp:effectExtent l="0" t="0" r="0" b="7620"/>
                  <wp:wrapNone/>
                  <wp:docPr id="1111" name="Imagem 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199"/>
                          <a:stretch/>
                        </pic:blipFill>
                        <pic:spPr bwMode="auto">
                          <a:xfrm>
                            <a:off x="0" y="0"/>
                            <a:ext cx="1695450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Natália de Andrade</w:t>
            </w:r>
          </w:p>
          <w:p w:rsidR="009F0A05" w:rsidRPr="00854A9B" w:rsidRDefault="009F0A05" w:rsidP="00CE10FA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Diretora</w:t>
            </w:r>
          </w:p>
        </w:tc>
        <w:tc>
          <w:tcPr>
            <w:tcW w:w="225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</w:tr>
    </w:tbl>
    <w:p w:rsidR="009F0A05" w:rsidRDefault="009F0A05" w:rsidP="00AA0737">
      <w:pPr>
        <w:pStyle w:val="Corpodetexto"/>
        <w:rPr>
          <w:lang w:val="pt-BR"/>
        </w:rPr>
        <w:sectPr w:rsidR="009F0A05" w:rsidSect="009F0A05">
          <w:headerReference w:type="default" r:id="rId48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9F0A05" w:rsidRPr="00854A9B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9F0A05" w:rsidRPr="00870367" w:rsidRDefault="009F0A05" w:rsidP="00AA0737">
            <w:pPr>
              <w:pStyle w:val="Ttulo"/>
              <w:rPr>
                <w:b/>
                <w:lang w:val="pt-BR"/>
              </w:rPr>
            </w:pPr>
            <w:r w:rsidRPr="00870367">
              <w:rPr>
                <w:b/>
                <w:noProof/>
              </w:rPr>
              <w:lastRenderedPageBreak/>
              <w:drawing>
                <wp:anchor distT="0" distB="0" distL="114300" distR="114300" simplePos="0" relativeHeight="251802624" behindDoc="0" locked="0" layoutInCell="1" allowOverlap="1">
                  <wp:simplePos x="0" y="0"/>
                  <wp:positionH relativeFrom="column">
                    <wp:posOffset>7551420</wp:posOffset>
                  </wp:positionH>
                  <wp:positionV relativeFrom="paragraph">
                    <wp:posOffset>-1140460</wp:posOffset>
                  </wp:positionV>
                  <wp:extent cx="1704975" cy="1409700"/>
                  <wp:effectExtent l="0" t="0" r="0" b="0"/>
                  <wp:wrapNone/>
                  <wp:docPr id="1140" name="Imagem 1140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6923" b="90000" l="9857" r="89825">
                                        <a14:foregroundMark x1="34499" y1="15769" x2="34499" y2="15769"/>
                                        <a14:foregroundMark x1="42925" y1="10577" x2="42925" y2="10577"/>
                                        <a14:foregroundMark x1="31955" y1="34423" x2="31955" y2="34423"/>
                                        <a14:foregroundMark x1="34022" y1="30962" x2="43561" y2="62115"/>
                                        <a14:foregroundMark x1="43561" y1="62115" x2="57075" y2="58077"/>
                                        <a14:foregroundMark x1="57075" y1="58077" x2="60413" y2="45577"/>
                                        <a14:foregroundMark x1="60413" y1="45577" x2="59300" y2="35385"/>
                                        <a14:foregroundMark x1="59300" y1="35385" x2="46105" y2="31154"/>
                                        <a14:foregroundMark x1="46105" y1="31154" x2="38951" y2="46731"/>
                                        <a14:foregroundMark x1="38951" y1="46731" x2="43561" y2="58654"/>
                                        <a14:foregroundMark x1="43561" y1="58654" x2="56280" y2="61731"/>
                                        <a14:foregroundMark x1="56280" y1="61731" x2="67568" y2="51731"/>
                                        <a14:foregroundMark x1="67568" y1="51731" x2="65024" y2="34808"/>
                                        <a14:foregroundMark x1="65024" y1="34808" x2="54531" y2="34231"/>
                                        <a14:foregroundMark x1="54531" y1="34231" x2="42766" y2="50385"/>
                                        <a14:foregroundMark x1="42766" y1="50385" x2="42607" y2="67308"/>
                                        <a14:foregroundMark x1="42607" y1="67308" x2="50556" y2="71731"/>
                                        <a14:foregroundMark x1="50556" y1="71731" x2="60095" y2="60192"/>
                                        <a14:foregroundMark x1="60095" y1="60192" x2="56757" y2="46154"/>
                                        <a14:foregroundMark x1="56757" y1="46154" x2="44038" y2="40962"/>
                                        <a14:foregroundMark x1="44038" y1="40962" x2="43879" y2="44231"/>
                                        <a14:foregroundMark x1="43084" y1="10192" x2="43084" y2="10192"/>
                                        <a14:foregroundMark x1="38633" y1="22885" x2="32591" y2="35962"/>
                                        <a14:foregroundMark x1="32591" y1="35962" x2="34181" y2="59615"/>
                                        <a14:foregroundMark x1="34181" y1="59615" x2="47218" y2="66346"/>
                                        <a14:foregroundMark x1="47218" y1="66346" x2="54690" y2="62308"/>
                                        <a14:foregroundMark x1="54690" y1="62308" x2="56439" y2="48269"/>
                                        <a14:foregroundMark x1="56439" y1="48269" x2="53895" y2="34038"/>
                                        <a14:foregroundMark x1="53895" y1="34038" x2="45151" y2="26923"/>
                                        <a14:foregroundMark x1="45151" y1="26923" x2="34658" y2="29231"/>
                                        <a14:foregroundMark x1="34658" y1="29231" x2="28458" y2="40000"/>
                                        <a14:foregroundMark x1="28458" y1="40000" x2="28140" y2="50385"/>
                                        <a14:foregroundMark x1="28140" y1="50385" x2="30366" y2="60385"/>
                                        <a14:foregroundMark x1="30366" y1="60385" x2="43879" y2="78654"/>
                                        <a14:foregroundMark x1="43879" y1="78654" x2="53418" y2="78269"/>
                                        <a14:foregroundMark x1="53418" y1="78269" x2="70429" y2="62692"/>
                                        <a14:foregroundMark x1="70429" y1="62692" x2="75199" y2="50385"/>
                                        <a14:foregroundMark x1="75199" y1="50385" x2="76312" y2="38462"/>
                                        <a14:foregroundMark x1="76312" y1="38462" x2="71065" y2="17692"/>
                                        <a14:foregroundMark x1="71065" y1="17692" x2="50079" y2="11731"/>
                                        <a14:foregroundMark x1="36566" y1="14615" x2="35930" y2="25192"/>
                                        <a14:foregroundMark x1="35930" y1="25192" x2="29253" y2="39615"/>
                                        <a14:foregroundMark x1="29253" y1="39615" x2="27027" y2="56346"/>
                                        <a14:foregroundMark x1="20986" y1="42692" x2="27822" y2="35000"/>
                                        <a14:foregroundMark x1="27822" y1="35000" x2="31955" y2="25769"/>
                                        <a14:foregroundMark x1="31955" y1="25769" x2="36407" y2="21731"/>
                                        <a14:foregroundMark x1="38633" y1="13654" x2="74563" y2="30192"/>
                                        <a14:foregroundMark x1="79491" y1="39231" x2="65183" y2="78654"/>
                                        <a14:foregroundMark x1="58983" y1="23269" x2="51669" y2="39038"/>
                                        <a14:foregroundMark x1="35294" y1="57308" x2="43879" y2="59423"/>
                                        <a14:foregroundMark x1="48490" y1="7500" x2="48490" y2="7500"/>
                                        <a14:foregroundMark x1="55326" y1="7500" x2="55326" y2="7500"/>
                                        <a14:foregroundMark x1="48013" y1="7500" x2="48013" y2="7500"/>
                                        <a14:foregroundMark x1="46741" y1="8077" x2="54690" y2="6923"/>
                                        <a14:foregroundMark x1="54690" y1="6923" x2="56916" y2="692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70367">
              <w:rPr>
                <w:b/>
                <w:sz w:val="96"/>
                <w:lang w:val="pt-BR"/>
              </w:rPr>
              <w:t>CERTIFICADO</w:t>
            </w:r>
            <w:r w:rsidRPr="00870367">
              <w:rPr>
                <w:b/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384B9B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sdt>
          <w:sdtPr>
            <w:rPr>
              <w:lang w:val="pt-BR"/>
            </w:rPr>
            <w:id w:val="1968930648"/>
            <w:placeholder>
              <w:docPart w:val="FBA1DF11EC54418EB835F2462788709F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9F0A05" w:rsidRPr="00854A9B" w:rsidRDefault="009F0A05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Nome"/>
              <w:rPr>
                <w:lang w:val="pt-BR"/>
              </w:rPr>
            </w:pPr>
            <w:r w:rsidRPr="00384B9B">
              <w:rPr>
                <w:noProof/>
                <w:sz w:val="52"/>
                <w:lang w:val="pt-BR"/>
              </w:rPr>
              <w:t>Ednaldo Pereira</w:t>
            </w:r>
          </w:p>
        </w:tc>
      </w:tr>
      <w:tr w:rsidR="009F0A05" w:rsidRPr="00854A9B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9F0A05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 </w:t>
            </w:r>
            <w:r w:rsidRPr="00384B9B">
              <w:rPr>
                <w:noProof/>
                <w:lang w:val="pt-BR"/>
              </w:rPr>
              <w:t>Ednaldo Pereira</w:t>
            </w:r>
            <w:r>
              <w:rPr>
                <w:lang w:val="pt-BR"/>
              </w:rPr>
              <w:t xml:space="preserve">, RG: </w:t>
            </w:r>
            <w:r w:rsidRPr="00384B9B">
              <w:rPr>
                <w:noProof/>
                <w:lang w:val="pt-BR"/>
              </w:rPr>
              <w:t>77.666.555-4</w:t>
            </w:r>
            <w:r>
              <w:rPr>
                <w:lang w:val="pt-BR"/>
              </w:rPr>
              <w:t xml:space="preserve">, do curso de </w:t>
            </w:r>
            <w:r w:rsidRPr="00384B9B">
              <w:rPr>
                <w:noProof/>
                <w:lang w:val="pt-BR"/>
              </w:rPr>
              <w:t>Quimica</w:t>
            </w:r>
            <w:r>
              <w:rPr>
                <w:lang w:val="pt-BR"/>
              </w:rPr>
              <w:t xml:space="preserve"> da </w:t>
            </w:r>
            <w:proofErr w:type="spellStart"/>
            <w:r>
              <w:rPr>
                <w:lang w:val="pt-BR"/>
              </w:rPr>
              <w:t>Etec</w:t>
            </w:r>
            <w:proofErr w:type="spellEnd"/>
            <w:r>
              <w:rPr>
                <w:lang w:val="pt-BR"/>
              </w:rPr>
              <w:t xml:space="preserve"> Prof.ª Maria Cristina Medeiros participou da Palestra </w:t>
            </w:r>
            <w:r w:rsidRPr="00384B9B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do profissional da </w:t>
            </w:r>
            <w:proofErr w:type="gramStart"/>
            <w:r>
              <w:rPr>
                <w:lang w:val="pt-BR"/>
              </w:rPr>
              <w:t>Informática ,</w:t>
            </w:r>
            <w:proofErr w:type="gramEnd"/>
            <w:r>
              <w:rPr>
                <w:lang w:val="pt-BR"/>
              </w:rPr>
              <w:t xml:space="preserve"> com a carga horária de 1 hora no dia 19/10/2023.</w:t>
            </w:r>
          </w:p>
          <w:p w:rsidR="009F0A05" w:rsidRDefault="009F0A05" w:rsidP="0060197A">
            <w:pPr>
              <w:rPr>
                <w:lang w:val="pt-BR"/>
              </w:rPr>
            </w:pPr>
          </w:p>
          <w:p w:rsidR="009F0A05" w:rsidRPr="00854A9B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</w:tr>
      <w:tr w:rsidR="009F0A05" w:rsidRPr="00854A9B" w:rsidTr="00706B03">
        <w:trPr>
          <w:trHeight w:val="879"/>
          <w:jc w:val="center"/>
        </w:trPr>
        <w:tc>
          <w:tcPr>
            <w:tcW w:w="8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53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1260" w:type="dxa"/>
          </w:tcPr>
          <w:p w:rsidR="009F0A05" w:rsidRPr="00854A9B" w:rsidRDefault="009F0A05" w:rsidP="00AA0737">
            <w:pPr>
              <w:rPr>
                <w:lang w:val="pt-BR"/>
              </w:rPr>
            </w:pPr>
          </w:p>
        </w:tc>
        <w:tc>
          <w:tcPr>
            <w:tcW w:w="3330" w:type="dxa"/>
            <w:vAlign w:val="bottom"/>
          </w:tcPr>
          <w:p w:rsidR="009F0A05" w:rsidRPr="00854A9B" w:rsidRDefault="009F0A05" w:rsidP="0060197A">
            <w:pPr>
              <w:rPr>
                <w:lang w:val="pt-BR"/>
              </w:rPr>
            </w:pPr>
          </w:p>
        </w:tc>
        <w:tc>
          <w:tcPr>
            <w:tcW w:w="225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</w:tr>
      <w:tr w:rsidR="009F0A05" w:rsidRPr="00854A9B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531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803648" behindDoc="0" locked="0" layoutInCell="1" allowOverlap="1" wp14:anchorId="239B0EF3">
                  <wp:simplePos x="0" y="0"/>
                  <wp:positionH relativeFrom="column">
                    <wp:posOffset>885825</wp:posOffset>
                  </wp:positionH>
                  <wp:positionV relativeFrom="paragraph">
                    <wp:posOffset>-230505</wp:posOffset>
                  </wp:positionV>
                  <wp:extent cx="1844040" cy="511810"/>
                  <wp:effectExtent l="0" t="0" r="3810" b="2540"/>
                  <wp:wrapNone/>
                  <wp:docPr id="1141" name="Imagem 1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Francisco Jewtif</w:t>
            </w:r>
          </w:p>
          <w:p w:rsidR="009F0A05" w:rsidRPr="00854A9B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 xml:space="preserve">Palestrante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1113" name="Retângulo 1113" descr="Ficheiro:Assinatura Francisco Gentil.svg – Wikipédia, a enciclopédia livr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1C511C2" id="Retângulo 1113" o:spid="_x0000_s1026" alt="Ficheiro:Assinatura Francisco Gentil.svg – Wikipédia, a enciclopédia liv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333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804672" behindDoc="0" locked="0" layoutInCell="1" allowOverlap="1" wp14:anchorId="5360B1A9">
                  <wp:simplePos x="0" y="0"/>
                  <wp:positionH relativeFrom="column">
                    <wp:posOffset>283210</wp:posOffset>
                  </wp:positionH>
                  <wp:positionV relativeFrom="paragraph">
                    <wp:posOffset>-202565</wp:posOffset>
                  </wp:positionV>
                  <wp:extent cx="1695450" cy="468630"/>
                  <wp:effectExtent l="0" t="0" r="0" b="7620"/>
                  <wp:wrapNone/>
                  <wp:docPr id="1142" name="Imagem 1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199"/>
                          <a:stretch/>
                        </pic:blipFill>
                        <pic:spPr bwMode="auto">
                          <a:xfrm>
                            <a:off x="0" y="0"/>
                            <a:ext cx="1695450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Natália de Andrade</w:t>
            </w:r>
          </w:p>
          <w:p w:rsidR="009F0A05" w:rsidRPr="00854A9B" w:rsidRDefault="009F0A05" w:rsidP="00CE10FA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Diretora</w:t>
            </w:r>
          </w:p>
        </w:tc>
        <w:tc>
          <w:tcPr>
            <w:tcW w:w="225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</w:tr>
    </w:tbl>
    <w:p w:rsidR="009F0A05" w:rsidRDefault="009F0A05" w:rsidP="00AA0737">
      <w:pPr>
        <w:pStyle w:val="Corpodetexto"/>
        <w:rPr>
          <w:lang w:val="pt-BR"/>
        </w:rPr>
        <w:sectPr w:rsidR="009F0A05" w:rsidSect="009F0A05">
          <w:headerReference w:type="default" r:id="rId49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9F0A05" w:rsidRPr="00854A9B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9F0A05" w:rsidRPr="00870367" w:rsidRDefault="009F0A05" w:rsidP="00AA0737">
            <w:pPr>
              <w:pStyle w:val="Ttulo"/>
              <w:rPr>
                <w:b/>
                <w:lang w:val="pt-BR"/>
              </w:rPr>
            </w:pPr>
            <w:r w:rsidRPr="00870367">
              <w:rPr>
                <w:b/>
                <w:noProof/>
              </w:rPr>
              <w:lastRenderedPageBreak/>
              <w:drawing>
                <wp:anchor distT="0" distB="0" distL="114300" distR="114300" simplePos="0" relativeHeight="251806720" behindDoc="0" locked="0" layoutInCell="1" allowOverlap="1">
                  <wp:simplePos x="0" y="0"/>
                  <wp:positionH relativeFrom="column">
                    <wp:posOffset>7551420</wp:posOffset>
                  </wp:positionH>
                  <wp:positionV relativeFrom="paragraph">
                    <wp:posOffset>-1140460</wp:posOffset>
                  </wp:positionV>
                  <wp:extent cx="1704975" cy="1409700"/>
                  <wp:effectExtent l="0" t="0" r="0" b="0"/>
                  <wp:wrapNone/>
                  <wp:docPr id="1171" name="Imagem 1171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6923" b="90000" l="9857" r="89825">
                                        <a14:foregroundMark x1="34499" y1="15769" x2="34499" y2="15769"/>
                                        <a14:foregroundMark x1="42925" y1="10577" x2="42925" y2="10577"/>
                                        <a14:foregroundMark x1="31955" y1="34423" x2="31955" y2="34423"/>
                                        <a14:foregroundMark x1="34022" y1="30962" x2="43561" y2="62115"/>
                                        <a14:foregroundMark x1="43561" y1="62115" x2="57075" y2="58077"/>
                                        <a14:foregroundMark x1="57075" y1="58077" x2="60413" y2="45577"/>
                                        <a14:foregroundMark x1="60413" y1="45577" x2="59300" y2="35385"/>
                                        <a14:foregroundMark x1="59300" y1="35385" x2="46105" y2="31154"/>
                                        <a14:foregroundMark x1="46105" y1="31154" x2="38951" y2="46731"/>
                                        <a14:foregroundMark x1="38951" y1="46731" x2="43561" y2="58654"/>
                                        <a14:foregroundMark x1="43561" y1="58654" x2="56280" y2="61731"/>
                                        <a14:foregroundMark x1="56280" y1="61731" x2="67568" y2="51731"/>
                                        <a14:foregroundMark x1="67568" y1="51731" x2="65024" y2="34808"/>
                                        <a14:foregroundMark x1="65024" y1="34808" x2="54531" y2="34231"/>
                                        <a14:foregroundMark x1="54531" y1="34231" x2="42766" y2="50385"/>
                                        <a14:foregroundMark x1="42766" y1="50385" x2="42607" y2="67308"/>
                                        <a14:foregroundMark x1="42607" y1="67308" x2="50556" y2="71731"/>
                                        <a14:foregroundMark x1="50556" y1="71731" x2="60095" y2="60192"/>
                                        <a14:foregroundMark x1="60095" y1="60192" x2="56757" y2="46154"/>
                                        <a14:foregroundMark x1="56757" y1="46154" x2="44038" y2="40962"/>
                                        <a14:foregroundMark x1="44038" y1="40962" x2="43879" y2="44231"/>
                                        <a14:foregroundMark x1="43084" y1="10192" x2="43084" y2="10192"/>
                                        <a14:foregroundMark x1="38633" y1="22885" x2="32591" y2="35962"/>
                                        <a14:foregroundMark x1="32591" y1="35962" x2="34181" y2="59615"/>
                                        <a14:foregroundMark x1="34181" y1="59615" x2="47218" y2="66346"/>
                                        <a14:foregroundMark x1="47218" y1="66346" x2="54690" y2="62308"/>
                                        <a14:foregroundMark x1="54690" y1="62308" x2="56439" y2="48269"/>
                                        <a14:foregroundMark x1="56439" y1="48269" x2="53895" y2="34038"/>
                                        <a14:foregroundMark x1="53895" y1="34038" x2="45151" y2="26923"/>
                                        <a14:foregroundMark x1="45151" y1="26923" x2="34658" y2="29231"/>
                                        <a14:foregroundMark x1="34658" y1="29231" x2="28458" y2="40000"/>
                                        <a14:foregroundMark x1="28458" y1="40000" x2="28140" y2="50385"/>
                                        <a14:foregroundMark x1="28140" y1="50385" x2="30366" y2="60385"/>
                                        <a14:foregroundMark x1="30366" y1="60385" x2="43879" y2="78654"/>
                                        <a14:foregroundMark x1="43879" y1="78654" x2="53418" y2="78269"/>
                                        <a14:foregroundMark x1="53418" y1="78269" x2="70429" y2="62692"/>
                                        <a14:foregroundMark x1="70429" y1="62692" x2="75199" y2="50385"/>
                                        <a14:foregroundMark x1="75199" y1="50385" x2="76312" y2="38462"/>
                                        <a14:foregroundMark x1="76312" y1="38462" x2="71065" y2="17692"/>
                                        <a14:foregroundMark x1="71065" y1="17692" x2="50079" y2="11731"/>
                                        <a14:foregroundMark x1="36566" y1="14615" x2="35930" y2="25192"/>
                                        <a14:foregroundMark x1="35930" y1="25192" x2="29253" y2="39615"/>
                                        <a14:foregroundMark x1="29253" y1="39615" x2="27027" y2="56346"/>
                                        <a14:foregroundMark x1="20986" y1="42692" x2="27822" y2="35000"/>
                                        <a14:foregroundMark x1="27822" y1="35000" x2="31955" y2="25769"/>
                                        <a14:foregroundMark x1="31955" y1="25769" x2="36407" y2="21731"/>
                                        <a14:foregroundMark x1="38633" y1="13654" x2="74563" y2="30192"/>
                                        <a14:foregroundMark x1="79491" y1="39231" x2="65183" y2="78654"/>
                                        <a14:foregroundMark x1="58983" y1="23269" x2="51669" y2="39038"/>
                                        <a14:foregroundMark x1="35294" y1="57308" x2="43879" y2="59423"/>
                                        <a14:foregroundMark x1="48490" y1="7500" x2="48490" y2="7500"/>
                                        <a14:foregroundMark x1="55326" y1="7500" x2="55326" y2="7500"/>
                                        <a14:foregroundMark x1="48013" y1="7500" x2="48013" y2="7500"/>
                                        <a14:foregroundMark x1="46741" y1="8077" x2="54690" y2="6923"/>
                                        <a14:foregroundMark x1="54690" y1="6923" x2="56916" y2="692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70367">
              <w:rPr>
                <w:b/>
                <w:sz w:val="96"/>
                <w:lang w:val="pt-BR"/>
              </w:rPr>
              <w:t>CERTIFICADO</w:t>
            </w:r>
            <w:r w:rsidRPr="00870367">
              <w:rPr>
                <w:b/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sdt>
          <w:sdtPr>
            <w:rPr>
              <w:lang w:val="pt-BR"/>
            </w:rPr>
            <w:id w:val="-239099383"/>
            <w:placeholder>
              <w:docPart w:val="48AE294544A64949A23AFDB3F4A1B6AA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9F0A05" w:rsidRPr="00854A9B" w:rsidRDefault="009F0A05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Nome"/>
              <w:rPr>
                <w:lang w:val="pt-BR"/>
              </w:rPr>
            </w:pPr>
            <w:r w:rsidRPr="00384B9B">
              <w:rPr>
                <w:noProof/>
                <w:sz w:val="52"/>
                <w:lang w:val="pt-BR"/>
              </w:rPr>
              <w:t>Jeorgina L'Viney Fagundes Nunes</w:t>
            </w:r>
          </w:p>
        </w:tc>
      </w:tr>
      <w:tr w:rsidR="009F0A05" w:rsidRPr="00854A9B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9F0A05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 </w:t>
            </w:r>
            <w:r w:rsidRPr="00384B9B">
              <w:rPr>
                <w:noProof/>
                <w:lang w:val="pt-BR"/>
              </w:rPr>
              <w:t>Jeorgina L'Viney Fagundes Nunes</w:t>
            </w:r>
            <w:r>
              <w:rPr>
                <w:lang w:val="pt-BR"/>
              </w:rPr>
              <w:t xml:space="preserve">, RG: </w:t>
            </w:r>
            <w:r w:rsidRPr="00384B9B">
              <w:rPr>
                <w:noProof/>
                <w:lang w:val="pt-BR"/>
              </w:rPr>
              <w:t>31.678.940-8</w:t>
            </w:r>
            <w:r>
              <w:rPr>
                <w:lang w:val="pt-BR"/>
              </w:rPr>
              <w:t xml:space="preserve">, do curso de </w:t>
            </w:r>
            <w:r w:rsidRPr="00384B9B">
              <w:rPr>
                <w:noProof/>
                <w:lang w:val="pt-BR"/>
              </w:rPr>
              <w:t>Administração</w:t>
            </w:r>
            <w:r>
              <w:rPr>
                <w:lang w:val="pt-BR"/>
              </w:rPr>
              <w:t xml:space="preserve"> da </w:t>
            </w:r>
            <w:proofErr w:type="spellStart"/>
            <w:r>
              <w:rPr>
                <w:lang w:val="pt-BR"/>
              </w:rPr>
              <w:t>Etec</w:t>
            </w:r>
            <w:proofErr w:type="spellEnd"/>
            <w:r>
              <w:rPr>
                <w:lang w:val="pt-BR"/>
              </w:rPr>
              <w:t xml:space="preserve"> Prof.ª Maria Cristina Medeiros participou da Palestra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</w:t>
            </w:r>
            <w:proofErr w:type="gramStart"/>
            <w:r>
              <w:rPr>
                <w:lang w:val="pt-BR"/>
              </w:rPr>
              <w:t>Informática ,</w:t>
            </w:r>
            <w:proofErr w:type="gramEnd"/>
            <w:r>
              <w:rPr>
                <w:lang w:val="pt-BR"/>
              </w:rPr>
              <w:t xml:space="preserve"> com a carga horária de 1 hora no dia 19/10/2023.</w:t>
            </w:r>
          </w:p>
          <w:p w:rsidR="009F0A05" w:rsidRDefault="009F0A05" w:rsidP="0060197A">
            <w:pPr>
              <w:rPr>
                <w:lang w:val="pt-BR"/>
              </w:rPr>
            </w:pPr>
          </w:p>
          <w:p w:rsidR="009F0A05" w:rsidRPr="00854A9B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</w:tr>
      <w:tr w:rsidR="009F0A05" w:rsidRPr="00854A9B" w:rsidTr="00706B03">
        <w:trPr>
          <w:trHeight w:val="879"/>
          <w:jc w:val="center"/>
        </w:trPr>
        <w:tc>
          <w:tcPr>
            <w:tcW w:w="8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53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1260" w:type="dxa"/>
          </w:tcPr>
          <w:p w:rsidR="009F0A05" w:rsidRPr="00854A9B" w:rsidRDefault="009F0A05" w:rsidP="00AA0737">
            <w:pPr>
              <w:rPr>
                <w:lang w:val="pt-BR"/>
              </w:rPr>
            </w:pPr>
          </w:p>
        </w:tc>
        <w:tc>
          <w:tcPr>
            <w:tcW w:w="3330" w:type="dxa"/>
            <w:vAlign w:val="bottom"/>
          </w:tcPr>
          <w:p w:rsidR="009F0A05" w:rsidRPr="00854A9B" w:rsidRDefault="009F0A05" w:rsidP="0060197A">
            <w:pPr>
              <w:rPr>
                <w:lang w:val="pt-BR"/>
              </w:rPr>
            </w:pPr>
          </w:p>
        </w:tc>
        <w:tc>
          <w:tcPr>
            <w:tcW w:w="225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</w:tr>
      <w:tr w:rsidR="009F0A05" w:rsidRPr="00854A9B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531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807744" behindDoc="0" locked="0" layoutInCell="1" allowOverlap="1" wp14:anchorId="239B0EF3">
                  <wp:simplePos x="0" y="0"/>
                  <wp:positionH relativeFrom="column">
                    <wp:posOffset>885825</wp:posOffset>
                  </wp:positionH>
                  <wp:positionV relativeFrom="paragraph">
                    <wp:posOffset>-230505</wp:posOffset>
                  </wp:positionV>
                  <wp:extent cx="1844040" cy="511810"/>
                  <wp:effectExtent l="0" t="0" r="3810" b="2540"/>
                  <wp:wrapNone/>
                  <wp:docPr id="1172" name="Imagem 1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Francisco Jewtif</w:t>
            </w:r>
          </w:p>
          <w:p w:rsidR="009F0A05" w:rsidRPr="00854A9B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 xml:space="preserve">Palestrante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1144" name="Retângulo 1144" descr="Ficheiro:Assinatura Francisco Gentil.svg – Wikipédia, a enciclopédia livr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4854A99" id="Retângulo 1144" o:spid="_x0000_s1026" alt="Ficheiro:Assinatura Francisco Gentil.svg – Wikipédia, a enciclopédia liv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ZvFgFv4CAAAVBgAADgAAAAAAAAAAAAAAAAAuAgAAZHJzL2Uyb0RvYy54bWxQSwECLQAUAAYACAAA&#10;ACEATKDpLNgAAAADAQAADwAAAAAAAAAAAAAAAABYBQAAZHJzL2Rvd25yZXYueG1sUEsFBgAAAAAE&#10;AAQA8wAAAF0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333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808768" behindDoc="0" locked="0" layoutInCell="1" allowOverlap="1" wp14:anchorId="5360B1A9">
                  <wp:simplePos x="0" y="0"/>
                  <wp:positionH relativeFrom="column">
                    <wp:posOffset>283210</wp:posOffset>
                  </wp:positionH>
                  <wp:positionV relativeFrom="paragraph">
                    <wp:posOffset>-202565</wp:posOffset>
                  </wp:positionV>
                  <wp:extent cx="1695450" cy="468630"/>
                  <wp:effectExtent l="0" t="0" r="0" b="7620"/>
                  <wp:wrapNone/>
                  <wp:docPr id="1173" name="Imagem 1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199"/>
                          <a:stretch/>
                        </pic:blipFill>
                        <pic:spPr bwMode="auto">
                          <a:xfrm>
                            <a:off x="0" y="0"/>
                            <a:ext cx="1695450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Natália de Andrade</w:t>
            </w:r>
          </w:p>
          <w:p w:rsidR="009F0A05" w:rsidRPr="00854A9B" w:rsidRDefault="009F0A05" w:rsidP="00CE10FA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Diretora</w:t>
            </w:r>
          </w:p>
        </w:tc>
        <w:tc>
          <w:tcPr>
            <w:tcW w:w="225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</w:tr>
    </w:tbl>
    <w:p w:rsidR="009F0A05" w:rsidRDefault="009F0A05" w:rsidP="00AA0737">
      <w:pPr>
        <w:pStyle w:val="Corpodetexto"/>
        <w:rPr>
          <w:lang w:val="pt-BR"/>
        </w:rPr>
        <w:sectPr w:rsidR="009F0A05" w:rsidSect="009F0A05">
          <w:headerReference w:type="default" r:id="rId50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9F0A05" w:rsidRPr="00854A9B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9F0A05" w:rsidRPr="00870367" w:rsidRDefault="009F0A05" w:rsidP="00AA0737">
            <w:pPr>
              <w:pStyle w:val="Ttulo"/>
              <w:rPr>
                <w:b/>
                <w:lang w:val="pt-BR"/>
              </w:rPr>
            </w:pPr>
            <w:r w:rsidRPr="00870367">
              <w:rPr>
                <w:b/>
                <w:noProof/>
              </w:rPr>
              <w:lastRenderedPageBreak/>
              <w:drawing>
                <wp:anchor distT="0" distB="0" distL="114300" distR="114300" simplePos="0" relativeHeight="251810816" behindDoc="0" locked="0" layoutInCell="1" allowOverlap="1">
                  <wp:simplePos x="0" y="0"/>
                  <wp:positionH relativeFrom="column">
                    <wp:posOffset>7551420</wp:posOffset>
                  </wp:positionH>
                  <wp:positionV relativeFrom="paragraph">
                    <wp:posOffset>-1140460</wp:posOffset>
                  </wp:positionV>
                  <wp:extent cx="1704975" cy="1409700"/>
                  <wp:effectExtent l="0" t="0" r="0" b="0"/>
                  <wp:wrapNone/>
                  <wp:docPr id="1202" name="Imagem 1202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6923" b="90000" l="9857" r="89825">
                                        <a14:foregroundMark x1="34499" y1="15769" x2="34499" y2="15769"/>
                                        <a14:foregroundMark x1="42925" y1="10577" x2="42925" y2="10577"/>
                                        <a14:foregroundMark x1="31955" y1="34423" x2="31955" y2="34423"/>
                                        <a14:foregroundMark x1="34022" y1="30962" x2="43561" y2="62115"/>
                                        <a14:foregroundMark x1="43561" y1="62115" x2="57075" y2="58077"/>
                                        <a14:foregroundMark x1="57075" y1="58077" x2="60413" y2="45577"/>
                                        <a14:foregroundMark x1="60413" y1="45577" x2="59300" y2="35385"/>
                                        <a14:foregroundMark x1="59300" y1="35385" x2="46105" y2="31154"/>
                                        <a14:foregroundMark x1="46105" y1="31154" x2="38951" y2="46731"/>
                                        <a14:foregroundMark x1="38951" y1="46731" x2="43561" y2="58654"/>
                                        <a14:foregroundMark x1="43561" y1="58654" x2="56280" y2="61731"/>
                                        <a14:foregroundMark x1="56280" y1="61731" x2="67568" y2="51731"/>
                                        <a14:foregroundMark x1="67568" y1="51731" x2="65024" y2="34808"/>
                                        <a14:foregroundMark x1="65024" y1="34808" x2="54531" y2="34231"/>
                                        <a14:foregroundMark x1="54531" y1="34231" x2="42766" y2="50385"/>
                                        <a14:foregroundMark x1="42766" y1="50385" x2="42607" y2="67308"/>
                                        <a14:foregroundMark x1="42607" y1="67308" x2="50556" y2="71731"/>
                                        <a14:foregroundMark x1="50556" y1="71731" x2="60095" y2="60192"/>
                                        <a14:foregroundMark x1="60095" y1="60192" x2="56757" y2="46154"/>
                                        <a14:foregroundMark x1="56757" y1="46154" x2="44038" y2="40962"/>
                                        <a14:foregroundMark x1="44038" y1="40962" x2="43879" y2="44231"/>
                                        <a14:foregroundMark x1="43084" y1="10192" x2="43084" y2="10192"/>
                                        <a14:foregroundMark x1="38633" y1="22885" x2="32591" y2="35962"/>
                                        <a14:foregroundMark x1="32591" y1="35962" x2="34181" y2="59615"/>
                                        <a14:foregroundMark x1="34181" y1="59615" x2="47218" y2="66346"/>
                                        <a14:foregroundMark x1="47218" y1="66346" x2="54690" y2="62308"/>
                                        <a14:foregroundMark x1="54690" y1="62308" x2="56439" y2="48269"/>
                                        <a14:foregroundMark x1="56439" y1="48269" x2="53895" y2="34038"/>
                                        <a14:foregroundMark x1="53895" y1="34038" x2="45151" y2="26923"/>
                                        <a14:foregroundMark x1="45151" y1="26923" x2="34658" y2="29231"/>
                                        <a14:foregroundMark x1="34658" y1="29231" x2="28458" y2="40000"/>
                                        <a14:foregroundMark x1="28458" y1="40000" x2="28140" y2="50385"/>
                                        <a14:foregroundMark x1="28140" y1="50385" x2="30366" y2="60385"/>
                                        <a14:foregroundMark x1="30366" y1="60385" x2="43879" y2="78654"/>
                                        <a14:foregroundMark x1="43879" y1="78654" x2="53418" y2="78269"/>
                                        <a14:foregroundMark x1="53418" y1="78269" x2="70429" y2="62692"/>
                                        <a14:foregroundMark x1="70429" y1="62692" x2="75199" y2="50385"/>
                                        <a14:foregroundMark x1="75199" y1="50385" x2="76312" y2="38462"/>
                                        <a14:foregroundMark x1="76312" y1="38462" x2="71065" y2="17692"/>
                                        <a14:foregroundMark x1="71065" y1="17692" x2="50079" y2="11731"/>
                                        <a14:foregroundMark x1="36566" y1="14615" x2="35930" y2="25192"/>
                                        <a14:foregroundMark x1="35930" y1="25192" x2="29253" y2="39615"/>
                                        <a14:foregroundMark x1="29253" y1="39615" x2="27027" y2="56346"/>
                                        <a14:foregroundMark x1="20986" y1="42692" x2="27822" y2="35000"/>
                                        <a14:foregroundMark x1="27822" y1="35000" x2="31955" y2="25769"/>
                                        <a14:foregroundMark x1="31955" y1="25769" x2="36407" y2="21731"/>
                                        <a14:foregroundMark x1="38633" y1="13654" x2="74563" y2="30192"/>
                                        <a14:foregroundMark x1="79491" y1="39231" x2="65183" y2="78654"/>
                                        <a14:foregroundMark x1="58983" y1="23269" x2="51669" y2="39038"/>
                                        <a14:foregroundMark x1="35294" y1="57308" x2="43879" y2="59423"/>
                                        <a14:foregroundMark x1="48490" y1="7500" x2="48490" y2="7500"/>
                                        <a14:foregroundMark x1="55326" y1="7500" x2="55326" y2="7500"/>
                                        <a14:foregroundMark x1="48013" y1="7500" x2="48013" y2="7500"/>
                                        <a14:foregroundMark x1="46741" y1="8077" x2="54690" y2="6923"/>
                                        <a14:foregroundMark x1="54690" y1="6923" x2="56916" y2="692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70367">
              <w:rPr>
                <w:b/>
                <w:sz w:val="96"/>
                <w:lang w:val="pt-BR"/>
              </w:rPr>
              <w:t>CERTIFICADO</w:t>
            </w:r>
            <w:r w:rsidRPr="00870367">
              <w:rPr>
                <w:b/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384B9B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sdt>
          <w:sdtPr>
            <w:rPr>
              <w:lang w:val="pt-BR"/>
            </w:rPr>
            <w:id w:val="176859893"/>
            <w:placeholder>
              <w:docPart w:val="0A0400E2C31F4C99A5EFAB692724B2C8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9F0A05" w:rsidRPr="00854A9B" w:rsidRDefault="009F0A05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Nome"/>
              <w:rPr>
                <w:lang w:val="pt-BR"/>
              </w:rPr>
            </w:pPr>
            <w:r w:rsidRPr="00384B9B">
              <w:rPr>
                <w:noProof/>
                <w:sz w:val="52"/>
                <w:lang w:val="pt-BR"/>
              </w:rPr>
              <w:t>Little popcorn</w:t>
            </w:r>
          </w:p>
        </w:tc>
      </w:tr>
      <w:tr w:rsidR="009F0A05" w:rsidRPr="00854A9B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9F0A05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 </w:t>
            </w:r>
            <w:r w:rsidRPr="00384B9B">
              <w:rPr>
                <w:noProof/>
                <w:lang w:val="pt-BR"/>
              </w:rPr>
              <w:t>Little popcorn</w:t>
            </w:r>
            <w:r>
              <w:rPr>
                <w:lang w:val="pt-BR"/>
              </w:rPr>
              <w:t xml:space="preserve">, RG: </w:t>
            </w:r>
            <w:r w:rsidRPr="00384B9B">
              <w:rPr>
                <w:noProof/>
                <w:lang w:val="pt-BR"/>
              </w:rPr>
              <w:t>99.999.999-x</w:t>
            </w:r>
            <w:r>
              <w:rPr>
                <w:lang w:val="pt-BR"/>
              </w:rPr>
              <w:t xml:space="preserve">, do curso de </w:t>
            </w:r>
            <w:r w:rsidRPr="00384B9B">
              <w:rPr>
                <w:noProof/>
                <w:lang w:val="pt-BR"/>
              </w:rPr>
              <w:t>Administração</w:t>
            </w:r>
            <w:r>
              <w:rPr>
                <w:lang w:val="pt-BR"/>
              </w:rPr>
              <w:t xml:space="preserve"> da </w:t>
            </w:r>
            <w:proofErr w:type="spellStart"/>
            <w:r>
              <w:rPr>
                <w:lang w:val="pt-BR"/>
              </w:rPr>
              <w:t>Etec</w:t>
            </w:r>
            <w:proofErr w:type="spellEnd"/>
            <w:r>
              <w:rPr>
                <w:lang w:val="pt-BR"/>
              </w:rPr>
              <w:t xml:space="preserve"> Prof.ª Maria Cristina Medeiros participou da Palestra </w:t>
            </w:r>
            <w:r w:rsidRPr="00384B9B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do profissional da </w:t>
            </w:r>
            <w:proofErr w:type="gramStart"/>
            <w:r>
              <w:rPr>
                <w:lang w:val="pt-BR"/>
              </w:rPr>
              <w:t>Informática ,</w:t>
            </w:r>
            <w:proofErr w:type="gramEnd"/>
            <w:r>
              <w:rPr>
                <w:lang w:val="pt-BR"/>
              </w:rPr>
              <w:t xml:space="preserve"> com a carga horária de 1 hora no dia 19/10/2023.</w:t>
            </w:r>
          </w:p>
          <w:p w:rsidR="009F0A05" w:rsidRDefault="009F0A05" w:rsidP="0060197A">
            <w:pPr>
              <w:rPr>
                <w:lang w:val="pt-BR"/>
              </w:rPr>
            </w:pPr>
          </w:p>
          <w:p w:rsidR="009F0A05" w:rsidRPr="00854A9B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</w:tr>
      <w:tr w:rsidR="009F0A05" w:rsidRPr="00854A9B" w:rsidTr="00706B03">
        <w:trPr>
          <w:trHeight w:val="879"/>
          <w:jc w:val="center"/>
        </w:trPr>
        <w:tc>
          <w:tcPr>
            <w:tcW w:w="8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53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1260" w:type="dxa"/>
          </w:tcPr>
          <w:p w:rsidR="009F0A05" w:rsidRPr="00854A9B" w:rsidRDefault="009F0A05" w:rsidP="00AA0737">
            <w:pPr>
              <w:rPr>
                <w:lang w:val="pt-BR"/>
              </w:rPr>
            </w:pPr>
          </w:p>
        </w:tc>
        <w:tc>
          <w:tcPr>
            <w:tcW w:w="3330" w:type="dxa"/>
            <w:vAlign w:val="bottom"/>
          </w:tcPr>
          <w:p w:rsidR="009F0A05" w:rsidRPr="00854A9B" w:rsidRDefault="009F0A05" w:rsidP="0060197A">
            <w:pPr>
              <w:rPr>
                <w:lang w:val="pt-BR"/>
              </w:rPr>
            </w:pPr>
          </w:p>
        </w:tc>
        <w:tc>
          <w:tcPr>
            <w:tcW w:w="225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</w:tr>
      <w:tr w:rsidR="009F0A05" w:rsidRPr="00854A9B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531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811840" behindDoc="0" locked="0" layoutInCell="1" allowOverlap="1" wp14:anchorId="239B0EF3">
                  <wp:simplePos x="0" y="0"/>
                  <wp:positionH relativeFrom="column">
                    <wp:posOffset>885825</wp:posOffset>
                  </wp:positionH>
                  <wp:positionV relativeFrom="paragraph">
                    <wp:posOffset>-230505</wp:posOffset>
                  </wp:positionV>
                  <wp:extent cx="1844040" cy="511810"/>
                  <wp:effectExtent l="0" t="0" r="3810" b="2540"/>
                  <wp:wrapNone/>
                  <wp:docPr id="1203" name="Imagem 1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Francisco Jewtif</w:t>
            </w:r>
          </w:p>
          <w:p w:rsidR="009F0A05" w:rsidRPr="00854A9B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 xml:space="preserve">Palestrante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1175" name="Retângulo 1175" descr="Ficheiro:Assinatura Francisco Gentil.svg – Wikipédia, a enciclopédia livr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7DA8BE1" id="Retângulo 1175" o:spid="_x0000_s1026" alt="Ficheiro:Assinatura Francisco Gentil.svg – Wikipédia, a enciclopédia liv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WZR5f/4CAAAVBgAADgAAAAAAAAAAAAAAAAAuAgAAZHJzL2Uyb0RvYy54bWxQSwECLQAUAAYACAAA&#10;ACEATKDpLNgAAAADAQAADwAAAAAAAAAAAAAAAABYBQAAZHJzL2Rvd25yZXYueG1sUEsFBgAAAAAE&#10;AAQA8wAAAF0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333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812864" behindDoc="0" locked="0" layoutInCell="1" allowOverlap="1" wp14:anchorId="5360B1A9">
                  <wp:simplePos x="0" y="0"/>
                  <wp:positionH relativeFrom="column">
                    <wp:posOffset>283210</wp:posOffset>
                  </wp:positionH>
                  <wp:positionV relativeFrom="paragraph">
                    <wp:posOffset>-202565</wp:posOffset>
                  </wp:positionV>
                  <wp:extent cx="1695450" cy="468630"/>
                  <wp:effectExtent l="0" t="0" r="0" b="7620"/>
                  <wp:wrapNone/>
                  <wp:docPr id="1204" name="Imagem 1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199"/>
                          <a:stretch/>
                        </pic:blipFill>
                        <pic:spPr bwMode="auto">
                          <a:xfrm>
                            <a:off x="0" y="0"/>
                            <a:ext cx="1695450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Natália de Andrade</w:t>
            </w:r>
          </w:p>
          <w:p w:rsidR="009F0A05" w:rsidRPr="00854A9B" w:rsidRDefault="009F0A05" w:rsidP="00CE10FA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Diretora</w:t>
            </w:r>
          </w:p>
        </w:tc>
        <w:tc>
          <w:tcPr>
            <w:tcW w:w="225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</w:tr>
    </w:tbl>
    <w:p w:rsidR="009F0A05" w:rsidRDefault="009F0A05" w:rsidP="00AA0737">
      <w:pPr>
        <w:pStyle w:val="Corpodetexto"/>
        <w:rPr>
          <w:lang w:val="pt-BR"/>
        </w:rPr>
        <w:sectPr w:rsidR="009F0A05" w:rsidSect="009F0A05">
          <w:headerReference w:type="default" r:id="rId51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9F0A05" w:rsidRPr="00854A9B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9F0A05" w:rsidRPr="00870367" w:rsidRDefault="009F0A05" w:rsidP="00AA0737">
            <w:pPr>
              <w:pStyle w:val="Ttulo"/>
              <w:rPr>
                <w:b/>
                <w:lang w:val="pt-BR"/>
              </w:rPr>
            </w:pPr>
            <w:r w:rsidRPr="00870367">
              <w:rPr>
                <w:b/>
                <w:noProof/>
              </w:rPr>
              <w:lastRenderedPageBreak/>
              <w:drawing>
                <wp:anchor distT="0" distB="0" distL="114300" distR="114300" simplePos="0" relativeHeight="251814912" behindDoc="0" locked="0" layoutInCell="1" allowOverlap="1">
                  <wp:simplePos x="0" y="0"/>
                  <wp:positionH relativeFrom="column">
                    <wp:posOffset>7551420</wp:posOffset>
                  </wp:positionH>
                  <wp:positionV relativeFrom="paragraph">
                    <wp:posOffset>-1140460</wp:posOffset>
                  </wp:positionV>
                  <wp:extent cx="1704975" cy="1409700"/>
                  <wp:effectExtent l="0" t="0" r="0" b="0"/>
                  <wp:wrapNone/>
                  <wp:docPr id="1233" name="Imagem 1233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6923" b="90000" l="9857" r="89825">
                                        <a14:foregroundMark x1="34499" y1="15769" x2="34499" y2="15769"/>
                                        <a14:foregroundMark x1="42925" y1="10577" x2="42925" y2="10577"/>
                                        <a14:foregroundMark x1="31955" y1="34423" x2="31955" y2="34423"/>
                                        <a14:foregroundMark x1="34022" y1="30962" x2="43561" y2="62115"/>
                                        <a14:foregroundMark x1="43561" y1="62115" x2="57075" y2="58077"/>
                                        <a14:foregroundMark x1="57075" y1="58077" x2="60413" y2="45577"/>
                                        <a14:foregroundMark x1="60413" y1="45577" x2="59300" y2="35385"/>
                                        <a14:foregroundMark x1="59300" y1="35385" x2="46105" y2="31154"/>
                                        <a14:foregroundMark x1="46105" y1="31154" x2="38951" y2="46731"/>
                                        <a14:foregroundMark x1="38951" y1="46731" x2="43561" y2="58654"/>
                                        <a14:foregroundMark x1="43561" y1="58654" x2="56280" y2="61731"/>
                                        <a14:foregroundMark x1="56280" y1="61731" x2="67568" y2="51731"/>
                                        <a14:foregroundMark x1="67568" y1="51731" x2="65024" y2="34808"/>
                                        <a14:foregroundMark x1="65024" y1="34808" x2="54531" y2="34231"/>
                                        <a14:foregroundMark x1="54531" y1="34231" x2="42766" y2="50385"/>
                                        <a14:foregroundMark x1="42766" y1="50385" x2="42607" y2="67308"/>
                                        <a14:foregroundMark x1="42607" y1="67308" x2="50556" y2="71731"/>
                                        <a14:foregroundMark x1="50556" y1="71731" x2="60095" y2="60192"/>
                                        <a14:foregroundMark x1="60095" y1="60192" x2="56757" y2="46154"/>
                                        <a14:foregroundMark x1="56757" y1="46154" x2="44038" y2="40962"/>
                                        <a14:foregroundMark x1="44038" y1="40962" x2="43879" y2="44231"/>
                                        <a14:foregroundMark x1="43084" y1="10192" x2="43084" y2="10192"/>
                                        <a14:foregroundMark x1="38633" y1="22885" x2="32591" y2="35962"/>
                                        <a14:foregroundMark x1="32591" y1="35962" x2="34181" y2="59615"/>
                                        <a14:foregroundMark x1="34181" y1="59615" x2="47218" y2="66346"/>
                                        <a14:foregroundMark x1="47218" y1="66346" x2="54690" y2="62308"/>
                                        <a14:foregroundMark x1="54690" y1="62308" x2="56439" y2="48269"/>
                                        <a14:foregroundMark x1="56439" y1="48269" x2="53895" y2="34038"/>
                                        <a14:foregroundMark x1="53895" y1="34038" x2="45151" y2="26923"/>
                                        <a14:foregroundMark x1="45151" y1="26923" x2="34658" y2="29231"/>
                                        <a14:foregroundMark x1="34658" y1="29231" x2="28458" y2="40000"/>
                                        <a14:foregroundMark x1="28458" y1="40000" x2="28140" y2="50385"/>
                                        <a14:foregroundMark x1="28140" y1="50385" x2="30366" y2="60385"/>
                                        <a14:foregroundMark x1="30366" y1="60385" x2="43879" y2="78654"/>
                                        <a14:foregroundMark x1="43879" y1="78654" x2="53418" y2="78269"/>
                                        <a14:foregroundMark x1="53418" y1="78269" x2="70429" y2="62692"/>
                                        <a14:foregroundMark x1="70429" y1="62692" x2="75199" y2="50385"/>
                                        <a14:foregroundMark x1="75199" y1="50385" x2="76312" y2="38462"/>
                                        <a14:foregroundMark x1="76312" y1="38462" x2="71065" y2="17692"/>
                                        <a14:foregroundMark x1="71065" y1="17692" x2="50079" y2="11731"/>
                                        <a14:foregroundMark x1="36566" y1="14615" x2="35930" y2="25192"/>
                                        <a14:foregroundMark x1="35930" y1="25192" x2="29253" y2="39615"/>
                                        <a14:foregroundMark x1="29253" y1="39615" x2="27027" y2="56346"/>
                                        <a14:foregroundMark x1="20986" y1="42692" x2="27822" y2="35000"/>
                                        <a14:foregroundMark x1="27822" y1="35000" x2="31955" y2="25769"/>
                                        <a14:foregroundMark x1="31955" y1="25769" x2="36407" y2="21731"/>
                                        <a14:foregroundMark x1="38633" y1="13654" x2="74563" y2="30192"/>
                                        <a14:foregroundMark x1="79491" y1="39231" x2="65183" y2="78654"/>
                                        <a14:foregroundMark x1="58983" y1="23269" x2="51669" y2="39038"/>
                                        <a14:foregroundMark x1="35294" y1="57308" x2="43879" y2="59423"/>
                                        <a14:foregroundMark x1="48490" y1="7500" x2="48490" y2="7500"/>
                                        <a14:foregroundMark x1="55326" y1="7500" x2="55326" y2="7500"/>
                                        <a14:foregroundMark x1="48013" y1="7500" x2="48013" y2="7500"/>
                                        <a14:foregroundMark x1="46741" y1="8077" x2="54690" y2="6923"/>
                                        <a14:foregroundMark x1="54690" y1="6923" x2="56916" y2="692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70367">
              <w:rPr>
                <w:b/>
                <w:sz w:val="96"/>
                <w:lang w:val="pt-BR"/>
              </w:rPr>
              <w:t>CERTIFICADO</w:t>
            </w:r>
            <w:r w:rsidRPr="00870367">
              <w:rPr>
                <w:b/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sdt>
          <w:sdtPr>
            <w:rPr>
              <w:lang w:val="pt-BR"/>
            </w:rPr>
            <w:id w:val="1470328915"/>
            <w:placeholder>
              <w:docPart w:val="407EE7E5C03C4DD2AE872AFC2FA3BEE4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9F0A05" w:rsidRPr="00854A9B" w:rsidRDefault="009F0A05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Nome"/>
              <w:rPr>
                <w:lang w:val="pt-BR"/>
              </w:rPr>
            </w:pPr>
            <w:r w:rsidRPr="00384B9B">
              <w:rPr>
                <w:noProof/>
                <w:sz w:val="52"/>
                <w:lang w:val="pt-BR"/>
              </w:rPr>
              <w:t>Liz Eilish D'joliz O'connel</w:t>
            </w:r>
          </w:p>
        </w:tc>
      </w:tr>
      <w:tr w:rsidR="009F0A05" w:rsidRPr="00854A9B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9F0A05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 </w:t>
            </w:r>
            <w:r w:rsidRPr="00384B9B">
              <w:rPr>
                <w:noProof/>
                <w:lang w:val="pt-BR"/>
              </w:rPr>
              <w:t>Liz Eilish D'joliz O'connel</w:t>
            </w:r>
            <w:r>
              <w:rPr>
                <w:lang w:val="pt-BR"/>
              </w:rPr>
              <w:t xml:space="preserve">, RG: </w:t>
            </w:r>
            <w:r w:rsidRPr="00384B9B">
              <w:rPr>
                <w:noProof/>
                <w:lang w:val="pt-BR"/>
              </w:rPr>
              <w:t>33.456.780-7</w:t>
            </w:r>
            <w:r>
              <w:rPr>
                <w:lang w:val="pt-BR"/>
              </w:rPr>
              <w:t xml:space="preserve">, do curso de </w:t>
            </w:r>
            <w:r w:rsidRPr="00384B9B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da </w:t>
            </w:r>
            <w:proofErr w:type="spellStart"/>
            <w:r>
              <w:rPr>
                <w:lang w:val="pt-BR"/>
              </w:rPr>
              <w:t>Etec</w:t>
            </w:r>
            <w:proofErr w:type="spellEnd"/>
            <w:r>
              <w:rPr>
                <w:lang w:val="pt-BR"/>
              </w:rPr>
              <w:t xml:space="preserve"> Prof.ª Maria Cristina Medeiros participou da Palestra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</w:t>
            </w:r>
            <w:proofErr w:type="gramStart"/>
            <w:r>
              <w:rPr>
                <w:lang w:val="pt-BR"/>
              </w:rPr>
              <w:t>Informática ,</w:t>
            </w:r>
            <w:proofErr w:type="gramEnd"/>
            <w:r>
              <w:rPr>
                <w:lang w:val="pt-BR"/>
              </w:rPr>
              <w:t xml:space="preserve"> com a carga horária de 1 hora no dia 19/10/2023.</w:t>
            </w:r>
          </w:p>
          <w:p w:rsidR="009F0A05" w:rsidRDefault="009F0A05" w:rsidP="0060197A">
            <w:pPr>
              <w:rPr>
                <w:lang w:val="pt-BR"/>
              </w:rPr>
            </w:pPr>
          </w:p>
          <w:p w:rsidR="009F0A05" w:rsidRPr="00854A9B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</w:tr>
      <w:tr w:rsidR="009F0A05" w:rsidRPr="00854A9B" w:rsidTr="00706B03">
        <w:trPr>
          <w:trHeight w:val="879"/>
          <w:jc w:val="center"/>
        </w:trPr>
        <w:tc>
          <w:tcPr>
            <w:tcW w:w="8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53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1260" w:type="dxa"/>
          </w:tcPr>
          <w:p w:rsidR="009F0A05" w:rsidRPr="00854A9B" w:rsidRDefault="009F0A05" w:rsidP="00AA0737">
            <w:pPr>
              <w:rPr>
                <w:lang w:val="pt-BR"/>
              </w:rPr>
            </w:pPr>
          </w:p>
        </w:tc>
        <w:tc>
          <w:tcPr>
            <w:tcW w:w="3330" w:type="dxa"/>
            <w:vAlign w:val="bottom"/>
          </w:tcPr>
          <w:p w:rsidR="009F0A05" w:rsidRPr="00854A9B" w:rsidRDefault="009F0A05" w:rsidP="0060197A">
            <w:pPr>
              <w:rPr>
                <w:lang w:val="pt-BR"/>
              </w:rPr>
            </w:pPr>
          </w:p>
        </w:tc>
        <w:tc>
          <w:tcPr>
            <w:tcW w:w="225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</w:tr>
      <w:tr w:rsidR="009F0A05" w:rsidRPr="00854A9B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531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815936" behindDoc="0" locked="0" layoutInCell="1" allowOverlap="1" wp14:anchorId="239B0EF3">
                  <wp:simplePos x="0" y="0"/>
                  <wp:positionH relativeFrom="column">
                    <wp:posOffset>885825</wp:posOffset>
                  </wp:positionH>
                  <wp:positionV relativeFrom="paragraph">
                    <wp:posOffset>-230505</wp:posOffset>
                  </wp:positionV>
                  <wp:extent cx="1844040" cy="511810"/>
                  <wp:effectExtent l="0" t="0" r="3810" b="2540"/>
                  <wp:wrapNone/>
                  <wp:docPr id="1234" name="Imagem 1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Francisco Jewtif</w:t>
            </w:r>
          </w:p>
          <w:p w:rsidR="009F0A05" w:rsidRPr="00854A9B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 xml:space="preserve">Palestrante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1206" name="Retângulo 1206" descr="Ficheiro:Assinatura Francisco Gentil.svg – Wikipédia, a enciclopédia livr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FD5A329" id="Retângulo 1206" o:spid="_x0000_s1026" alt="Ficheiro:Assinatura Francisco Gentil.svg – Wikipédia, a enciclopédia liv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333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816960" behindDoc="0" locked="0" layoutInCell="1" allowOverlap="1" wp14:anchorId="5360B1A9">
                  <wp:simplePos x="0" y="0"/>
                  <wp:positionH relativeFrom="column">
                    <wp:posOffset>283210</wp:posOffset>
                  </wp:positionH>
                  <wp:positionV relativeFrom="paragraph">
                    <wp:posOffset>-202565</wp:posOffset>
                  </wp:positionV>
                  <wp:extent cx="1695450" cy="468630"/>
                  <wp:effectExtent l="0" t="0" r="0" b="7620"/>
                  <wp:wrapNone/>
                  <wp:docPr id="1235" name="Imagem 1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199"/>
                          <a:stretch/>
                        </pic:blipFill>
                        <pic:spPr bwMode="auto">
                          <a:xfrm>
                            <a:off x="0" y="0"/>
                            <a:ext cx="1695450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Natália de Andrade</w:t>
            </w:r>
          </w:p>
          <w:p w:rsidR="009F0A05" w:rsidRPr="00854A9B" w:rsidRDefault="009F0A05" w:rsidP="00CE10FA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Diretora</w:t>
            </w:r>
          </w:p>
        </w:tc>
        <w:tc>
          <w:tcPr>
            <w:tcW w:w="225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</w:tr>
    </w:tbl>
    <w:p w:rsidR="009F0A05" w:rsidRDefault="009F0A05" w:rsidP="00AA0737">
      <w:pPr>
        <w:pStyle w:val="Corpodetexto"/>
        <w:rPr>
          <w:lang w:val="pt-BR"/>
        </w:rPr>
        <w:sectPr w:rsidR="009F0A05" w:rsidSect="009F0A05">
          <w:headerReference w:type="default" r:id="rId52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9F0A05" w:rsidRPr="00854A9B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9F0A05" w:rsidRPr="00870367" w:rsidRDefault="009F0A05" w:rsidP="00AA0737">
            <w:pPr>
              <w:pStyle w:val="Ttulo"/>
              <w:rPr>
                <w:b/>
                <w:lang w:val="pt-BR"/>
              </w:rPr>
            </w:pPr>
            <w:r w:rsidRPr="00870367">
              <w:rPr>
                <w:b/>
                <w:noProof/>
              </w:rPr>
              <w:lastRenderedPageBreak/>
              <w:drawing>
                <wp:anchor distT="0" distB="0" distL="114300" distR="114300" simplePos="0" relativeHeight="251819008" behindDoc="0" locked="0" layoutInCell="1" allowOverlap="1">
                  <wp:simplePos x="0" y="0"/>
                  <wp:positionH relativeFrom="column">
                    <wp:posOffset>7551420</wp:posOffset>
                  </wp:positionH>
                  <wp:positionV relativeFrom="paragraph">
                    <wp:posOffset>-1140460</wp:posOffset>
                  </wp:positionV>
                  <wp:extent cx="1704975" cy="1409700"/>
                  <wp:effectExtent l="0" t="0" r="0" b="0"/>
                  <wp:wrapNone/>
                  <wp:docPr id="1264" name="Imagem 1264" descr="Nossa História – Etec M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ssa História – Etec M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6923" b="90000" l="9857" r="89825">
                                        <a14:foregroundMark x1="34499" y1="15769" x2="34499" y2="15769"/>
                                        <a14:foregroundMark x1="42925" y1="10577" x2="42925" y2="10577"/>
                                        <a14:foregroundMark x1="31955" y1="34423" x2="31955" y2="34423"/>
                                        <a14:foregroundMark x1="34022" y1="30962" x2="43561" y2="62115"/>
                                        <a14:foregroundMark x1="43561" y1="62115" x2="57075" y2="58077"/>
                                        <a14:foregroundMark x1="57075" y1="58077" x2="60413" y2="45577"/>
                                        <a14:foregroundMark x1="60413" y1="45577" x2="59300" y2="35385"/>
                                        <a14:foregroundMark x1="59300" y1="35385" x2="46105" y2="31154"/>
                                        <a14:foregroundMark x1="46105" y1="31154" x2="38951" y2="46731"/>
                                        <a14:foregroundMark x1="38951" y1="46731" x2="43561" y2="58654"/>
                                        <a14:foregroundMark x1="43561" y1="58654" x2="56280" y2="61731"/>
                                        <a14:foregroundMark x1="56280" y1="61731" x2="67568" y2="51731"/>
                                        <a14:foregroundMark x1="67568" y1="51731" x2="65024" y2="34808"/>
                                        <a14:foregroundMark x1="65024" y1="34808" x2="54531" y2="34231"/>
                                        <a14:foregroundMark x1="54531" y1="34231" x2="42766" y2="50385"/>
                                        <a14:foregroundMark x1="42766" y1="50385" x2="42607" y2="67308"/>
                                        <a14:foregroundMark x1="42607" y1="67308" x2="50556" y2="71731"/>
                                        <a14:foregroundMark x1="50556" y1="71731" x2="60095" y2="60192"/>
                                        <a14:foregroundMark x1="60095" y1="60192" x2="56757" y2="46154"/>
                                        <a14:foregroundMark x1="56757" y1="46154" x2="44038" y2="40962"/>
                                        <a14:foregroundMark x1="44038" y1="40962" x2="43879" y2="44231"/>
                                        <a14:foregroundMark x1="43084" y1="10192" x2="43084" y2="10192"/>
                                        <a14:foregroundMark x1="38633" y1="22885" x2="32591" y2="35962"/>
                                        <a14:foregroundMark x1="32591" y1="35962" x2="34181" y2="59615"/>
                                        <a14:foregroundMark x1="34181" y1="59615" x2="47218" y2="66346"/>
                                        <a14:foregroundMark x1="47218" y1="66346" x2="54690" y2="62308"/>
                                        <a14:foregroundMark x1="54690" y1="62308" x2="56439" y2="48269"/>
                                        <a14:foregroundMark x1="56439" y1="48269" x2="53895" y2="34038"/>
                                        <a14:foregroundMark x1="53895" y1="34038" x2="45151" y2="26923"/>
                                        <a14:foregroundMark x1="45151" y1="26923" x2="34658" y2="29231"/>
                                        <a14:foregroundMark x1="34658" y1="29231" x2="28458" y2="40000"/>
                                        <a14:foregroundMark x1="28458" y1="40000" x2="28140" y2="50385"/>
                                        <a14:foregroundMark x1="28140" y1="50385" x2="30366" y2="60385"/>
                                        <a14:foregroundMark x1="30366" y1="60385" x2="43879" y2="78654"/>
                                        <a14:foregroundMark x1="43879" y1="78654" x2="53418" y2="78269"/>
                                        <a14:foregroundMark x1="53418" y1="78269" x2="70429" y2="62692"/>
                                        <a14:foregroundMark x1="70429" y1="62692" x2="75199" y2="50385"/>
                                        <a14:foregroundMark x1="75199" y1="50385" x2="76312" y2="38462"/>
                                        <a14:foregroundMark x1="76312" y1="38462" x2="71065" y2="17692"/>
                                        <a14:foregroundMark x1="71065" y1="17692" x2="50079" y2="11731"/>
                                        <a14:foregroundMark x1="36566" y1="14615" x2="35930" y2="25192"/>
                                        <a14:foregroundMark x1="35930" y1="25192" x2="29253" y2="39615"/>
                                        <a14:foregroundMark x1="29253" y1="39615" x2="27027" y2="56346"/>
                                        <a14:foregroundMark x1="20986" y1="42692" x2="27822" y2="35000"/>
                                        <a14:foregroundMark x1="27822" y1="35000" x2="31955" y2="25769"/>
                                        <a14:foregroundMark x1="31955" y1="25769" x2="36407" y2="21731"/>
                                        <a14:foregroundMark x1="38633" y1="13654" x2="74563" y2="30192"/>
                                        <a14:foregroundMark x1="79491" y1="39231" x2="65183" y2="78654"/>
                                        <a14:foregroundMark x1="58983" y1="23269" x2="51669" y2="39038"/>
                                        <a14:foregroundMark x1="35294" y1="57308" x2="43879" y2="59423"/>
                                        <a14:foregroundMark x1="48490" y1="7500" x2="48490" y2="7500"/>
                                        <a14:foregroundMark x1="55326" y1="7500" x2="55326" y2="7500"/>
                                        <a14:foregroundMark x1="48013" y1="7500" x2="48013" y2="7500"/>
                                        <a14:foregroundMark x1="46741" y1="8077" x2="54690" y2="6923"/>
                                        <a14:foregroundMark x1="54690" y1="6923" x2="56916" y2="692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70367">
              <w:rPr>
                <w:b/>
                <w:sz w:val="96"/>
                <w:lang w:val="pt-BR"/>
              </w:rPr>
              <w:t>CERTIFICADO</w:t>
            </w:r>
            <w:r w:rsidRPr="00870367">
              <w:rPr>
                <w:b/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</w:t>
            </w:r>
          </w:p>
        </w:tc>
      </w:tr>
      <w:tr w:rsidR="009F0A05" w:rsidRPr="00854A9B" w:rsidTr="00AA0737">
        <w:trPr>
          <w:jc w:val="center"/>
        </w:trPr>
        <w:sdt>
          <w:sdtPr>
            <w:rPr>
              <w:lang w:val="pt-BR"/>
            </w:rPr>
            <w:id w:val="722419213"/>
            <w:placeholder>
              <w:docPart w:val="D4C7A9F13E4B45BEA0B255C36E0C7C88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9F0A05" w:rsidRPr="00854A9B" w:rsidRDefault="009F0A05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9F0A05" w:rsidRPr="00854A9B" w:rsidTr="00AA0737">
        <w:trPr>
          <w:jc w:val="center"/>
        </w:trPr>
        <w:tc>
          <w:tcPr>
            <w:tcW w:w="12960" w:type="dxa"/>
            <w:gridSpan w:val="5"/>
          </w:tcPr>
          <w:p w:rsidR="009F0A05" w:rsidRPr="00854A9B" w:rsidRDefault="009F0A05" w:rsidP="00AA0737">
            <w:pPr>
              <w:pStyle w:val="Nome"/>
              <w:rPr>
                <w:lang w:val="pt-BR"/>
              </w:rPr>
            </w:pPr>
            <w:r w:rsidRPr="00384B9B">
              <w:rPr>
                <w:noProof/>
                <w:sz w:val="52"/>
                <w:lang w:val="pt-BR"/>
              </w:rPr>
              <w:t>Ellie Trindade</w:t>
            </w:r>
          </w:p>
        </w:tc>
      </w:tr>
      <w:tr w:rsidR="009F0A05" w:rsidRPr="00854A9B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9F0A05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 xml:space="preserve">Certificamos que </w:t>
            </w:r>
            <w:r w:rsidRPr="00384B9B">
              <w:rPr>
                <w:noProof/>
                <w:lang w:val="pt-BR"/>
              </w:rPr>
              <w:t>Ellie Trindade</w:t>
            </w:r>
            <w:r>
              <w:rPr>
                <w:lang w:val="pt-BR"/>
              </w:rPr>
              <w:t xml:space="preserve">, RG: </w:t>
            </w:r>
            <w:r w:rsidRPr="00384B9B">
              <w:rPr>
                <w:noProof/>
                <w:lang w:val="pt-BR"/>
              </w:rPr>
              <w:t>01.001.110-01</w:t>
            </w:r>
            <w:r>
              <w:rPr>
                <w:lang w:val="pt-BR"/>
              </w:rPr>
              <w:t xml:space="preserve">, do curso de </w:t>
            </w:r>
            <w:r w:rsidRPr="00384B9B">
              <w:rPr>
                <w:noProof/>
                <w:lang w:val="pt-BR"/>
              </w:rPr>
              <w:t>Informática</w:t>
            </w:r>
            <w:r>
              <w:rPr>
                <w:lang w:val="pt-BR"/>
              </w:rPr>
              <w:t xml:space="preserve"> da </w:t>
            </w:r>
            <w:proofErr w:type="spellStart"/>
            <w:r>
              <w:rPr>
                <w:lang w:val="pt-BR"/>
              </w:rPr>
              <w:t>Etec</w:t>
            </w:r>
            <w:proofErr w:type="spellEnd"/>
            <w:r>
              <w:rPr>
                <w:lang w:val="pt-BR"/>
              </w:rPr>
              <w:t xml:space="preserve"> Prof.ª Maria Cristina Medeiros participou da Palestra </w:t>
            </w:r>
            <w:r w:rsidRPr="00384B9B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do profissional da </w:t>
            </w:r>
            <w:proofErr w:type="gramStart"/>
            <w:r>
              <w:rPr>
                <w:lang w:val="pt-BR"/>
              </w:rPr>
              <w:t>Informática ,</w:t>
            </w:r>
            <w:proofErr w:type="gramEnd"/>
            <w:r>
              <w:rPr>
                <w:lang w:val="pt-BR"/>
              </w:rPr>
              <w:t xml:space="preserve"> com a carga horária de 1 hora no dia 19/10/2023.</w:t>
            </w:r>
          </w:p>
          <w:p w:rsidR="009F0A05" w:rsidRDefault="009F0A05" w:rsidP="0060197A">
            <w:pPr>
              <w:rPr>
                <w:lang w:val="pt-BR"/>
              </w:rPr>
            </w:pPr>
          </w:p>
          <w:p w:rsidR="009F0A05" w:rsidRPr="00854A9B" w:rsidRDefault="009F0A05" w:rsidP="0060197A">
            <w:pPr>
              <w:rPr>
                <w:lang w:val="pt-BR"/>
              </w:rPr>
            </w:pPr>
            <w:r>
              <w:rPr>
                <w:lang w:val="pt-BR"/>
              </w:rPr>
              <w:t>19 de outubro de 2023</w:t>
            </w:r>
          </w:p>
        </w:tc>
      </w:tr>
      <w:tr w:rsidR="009F0A05" w:rsidRPr="00854A9B" w:rsidTr="00706B03">
        <w:trPr>
          <w:trHeight w:val="879"/>
          <w:jc w:val="center"/>
        </w:trPr>
        <w:tc>
          <w:tcPr>
            <w:tcW w:w="8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531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  <w:tc>
          <w:tcPr>
            <w:tcW w:w="1260" w:type="dxa"/>
          </w:tcPr>
          <w:p w:rsidR="009F0A05" w:rsidRPr="00854A9B" w:rsidRDefault="009F0A05" w:rsidP="00AA0737">
            <w:pPr>
              <w:rPr>
                <w:lang w:val="pt-BR"/>
              </w:rPr>
            </w:pPr>
          </w:p>
        </w:tc>
        <w:tc>
          <w:tcPr>
            <w:tcW w:w="3330" w:type="dxa"/>
            <w:vAlign w:val="bottom"/>
          </w:tcPr>
          <w:p w:rsidR="009F0A05" w:rsidRPr="00854A9B" w:rsidRDefault="009F0A05" w:rsidP="0060197A">
            <w:pPr>
              <w:rPr>
                <w:lang w:val="pt-BR"/>
              </w:rPr>
            </w:pPr>
          </w:p>
        </w:tc>
        <w:tc>
          <w:tcPr>
            <w:tcW w:w="2250" w:type="dxa"/>
            <w:vAlign w:val="bottom"/>
          </w:tcPr>
          <w:p w:rsidR="009F0A05" w:rsidRPr="00854A9B" w:rsidRDefault="009F0A05" w:rsidP="00AA0737">
            <w:pPr>
              <w:jc w:val="left"/>
              <w:rPr>
                <w:lang w:val="pt-BR"/>
              </w:rPr>
            </w:pPr>
          </w:p>
        </w:tc>
      </w:tr>
      <w:tr w:rsidR="009F0A05" w:rsidRPr="00854A9B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531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820032" behindDoc="0" locked="0" layoutInCell="1" allowOverlap="1" wp14:anchorId="239B0EF3">
                  <wp:simplePos x="0" y="0"/>
                  <wp:positionH relativeFrom="column">
                    <wp:posOffset>885825</wp:posOffset>
                  </wp:positionH>
                  <wp:positionV relativeFrom="paragraph">
                    <wp:posOffset>-230505</wp:posOffset>
                  </wp:positionV>
                  <wp:extent cx="1844040" cy="511810"/>
                  <wp:effectExtent l="0" t="0" r="3810" b="2540"/>
                  <wp:wrapNone/>
                  <wp:docPr id="1265" name="Imagem 1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Francisco Jewtif</w:t>
            </w:r>
          </w:p>
          <w:p w:rsidR="009F0A05" w:rsidRPr="00854A9B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 xml:space="preserve">Palestrante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1237" name="Retângulo 1237" descr="Ficheiro:Assinatura Francisco Gentil.svg – Wikipédia, a enciclopédia livr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5352F12" id="Retângulo 1237" o:spid="_x0000_s1026" alt="Ficheiro:Assinatura Francisco Gentil.svg – Wikipédia, a enciclopédia liv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  <w:tc>
          <w:tcPr>
            <w:tcW w:w="3330" w:type="dxa"/>
            <w:vAlign w:val="center"/>
          </w:tcPr>
          <w:p w:rsidR="009F0A05" w:rsidRDefault="009F0A05" w:rsidP="00CE10FA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anchor distT="0" distB="0" distL="114300" distR="114300" simplePos="0" relativeHeight="251821056" behindDoc="0" locked="0" layoutInCell="1" allowOverlap="1" wp14:anchorId="5360B1A9">
                  <wp:simplePos x="0" y="0"/>
                  <wp:positionH relativeFrom="column">
                    <wp:posOffset>283210</wp:posOffset>
                  </wp:positionH>
                  <wp:positionV relativeFrom="paragraph">
                    <wp:posOffset>-202565</wp:posOffset>
                  </wp:positionV>
                  <wp:extent cx="1695450" cy="468630"/>
                  <wp:effectExtent l="0" t="0" r="0" b="7620"/>
                  <wp:wrapNone/>
                  <wp:docPr id="1266" name="Imagem 1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199"/>
                          <a:stretch/>
                        </pic:blipFill>
                        <pic:spPr bwMode="auto">
                          <a:xfrm>
                            <a:off x="0" y="0"/>
                            <a:ext cx="1695450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A05" w:rsidRDefault="009F0A05" w:rsidP="00CE10FA">
            <w:pPr>
              <w:rPr>
                <w:lang w:val="pt-BR"/>
              </w:rPr>
            </w:pPr>
            <w:r>
              <w:rPr>
                <w:lang w:val="pt-BR"/>
              </w:rPr>
              <w:t>Natália de Andrade</w:t>
            </w:r>
          </w:p>
          <w:p w:rsidR="009F0A05" w:rsidRPr="00854A9B" w:rsidRDefault="009F0A05" w:rsidP="00CE10FA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Diretora</w:t>
            </w:r>
          </w:p>
        </w:tc>
        <w:tc>
          <w:tcPr>
            <w:tcW w:w="2250" w:type="dxa"/>
            <w:vAlign w:val="center"/>
          </w:tcPr>
          <w:p w:rsidR="009F0A05" w:rsidRPr="00854A9B" w:rsidRDefault="009F0A05" w:rsidP="008A067C">
            <w:pPr>
              <w:rPr>
                <w:lang w:val="pt-BR"/>
              </w:rPr>
            </w:pPr>
          </w:p>
        </w:tc>
      </w:tr>
    </w:tbl>
    <w:p w:rsidR="009F0A05" w:rsidRDefault="009F0A05" w:rsidP="00AA0737">
      <w:pPr>
        <w:pStyle w:val="Corpodetexto"/>
        <w:rPr>
          <w:lang w:val="pt-BR"/>
        </w:rPr>
        <w:sectPr w:rsidR="009F0A05" w:rsidSect="009F0A05">
          <w:headerReference w:type="default" r:id="rId53"/>
          <w:pgSz w:w="16838" w:h="11906" w:orient="landscape" w:code="9"/>
          <w:pgMar w:top="1021" w:right="1440" w:bottom="284" w:left="1440" w:header="624" w:footer="624" w:gutter="0"/>
          <w:pgNumType w:start="1"/>
          <w:cols w:space="720"/>
          <w:noEndnote/>
          <w:docGrid w:linePitch="381"/>
        </w:sectPr>
      </w:pPr>
    </w:p>
    <w:p w:rsidR="009F0A05" w:rsidRPr="00854A9B" w:rsidRDefault="009F0A05" w:rsidP="00AA0737">
      <w:pPr>
        <w:pStyle w:val="Corpodetexto"/>
        <w:rPr>
          <w:lang w:val="pt-BR"/>
        </w:rPr>
      </w:pPr>
    </w:p>
    <w:sectPr w:rsidR="009F0A05" w:rsidRPr="00854A9B" w:rsidSect="009F0A05">
      <w:headerReference w:type="default" r:id="rId54"/>
      <w:type w:val="continuous"/>
      <w:pgSz w:w="16838" w:h="11906" w:orient="landscape" w:code="9"/>
      <w:pgMar w:top="1021" w:right="1440" w:bottom="284" w:left="1440" w:header="624" w:footer="624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12664" w:rsidRDefault="00512664" w:rsidP="003F140B">
      <w:r>
        <w:separator/>
      </w:r>
    </w:p>
  </w:endnote>
  <w:endnote w:type="continuationSeparator" w:id="0">
    <w:p w:rsidR="00512664" w:rsidRDefault="00512664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12664" w:rsidRDefault="00512664" w:rsidP="003F140B">
      <w:r>
        <w:separator/>
      </w:r>
    </w:p>
  </w:footnote>
  <w:footnote w:type="continuationSeparator" w:id="0">
    <w:p w:rsidR="00512664" w:rsidRDefault="00512664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A05" w:rsidRPr="00854A9B" w:rsidRDefault="009F0A05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23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24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25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51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52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3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4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5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6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7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43D25DCC" id="Grupo 18" o:spid="_x0000_s1026" alt="Quadro de design e formas de canto do plano de fundo" style="position:absolute;margin-left:0;margin-top:0;width:796.25pt;height:617.05pt;z-index:251663360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uzawgAAANsAAAAPAAAAZHJzL2Rvd25yZXYueG1sRI9BawIx&#10;FITvBf9DeIIX0ayWiq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Cfduza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cZYwgAAANsAAAAPAAAAZHJzL2Rvd25yZXYueG1sRI9Pi8Iw&#10;FMTvgt8hPGFvmlrQ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CdfcZY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662336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58" name="Imagem 58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A05" w:rsidRPr="00854A9B" w:rsidRDefault="009F0A05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691008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308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309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310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327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328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02736F34" id="Grupo 18" o:spid="_x0000_s1026" alt="Quadro de design e formas de canto do plano de fundo" style="position:absolute;margin-left:0;margin-top:0;width:796.25pt;height:617.05pt;z-index:251691008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l0gxQAAANw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KMZ/J0JR0AufwEAAP//AwBQSwECLQAUAAYACAAAACEA2+H2y+4AAACFAQAAEwAAAAAAAAAA&#10;AAAAAAAAAAAAW0NvbnRlbnRfVHlwZXNdLnhtbFBLAQItABQABgAIAAAAIQBa9CxbvwAAABUBAAAL&#10;AAAAAAAAAAAAAAAAAB8BAABfcmVscy8ucmVsc1BLAQItABQABgAIAAAAIQB3Ol0gxQAAANwAAAAP&#10;AAAAAAAAAAAAAAAAAAcCAABkcnMvZG93bnJldi54bWxQSwUGAAAAAAMAAwC3AAAA+QIAAAAA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DC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NXuHvTDgCcv0LAAD//wMAUEsBAi0AFAAGAAgAAAAhANvh9svuAAAAhQEAABMAAAAAAAAA&#10;AAAAAAAAAAAAAFtDb250ZW50X1R5cGVzXS54bWxQSwECLQAUAAYACAAAACEAWvQsW78AAAAVAQAA&#10;CwAAAAAAAAAAAAAAAAAfAQAAX3JlbHMvLnJlbHNQSwECLQAUAAYACAAAACEAIlwwqcYAAADcAAAA&#10;DwAAAAAAAAAAAAAAAAAHAgAAZHJzL2Rvd25yZXYueG1sUEsFBgAAAAADAAMAtwAAAPo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689984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337" name="Imagem 337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A05" w:rsidRPr="00854A9B" w:rsidRDefault="009F0A05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694080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339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340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341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358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359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0AFDBE6A" id="Grupo 18" o:spid="_x0000_s1026" alt="Quadro de design e formas de canto do plano de fundo" style="position:absolute;margin-left:0;margin-top:0;width:796.25pt;height:617.05pt;z-index:251694080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k19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J6E+eFMOAJy8QQAAP//AwBQSwECLQAUAAYACAAAACEA2+H2y+4AAACFAQAAEwAAAAAAAAAAAAAA&#10;AAAAAAAAW0NvbnRlbnRfVHlwZXNdLnhtbFBLAQItABQABgAIAAAAIQBa9CxbvwAAABUBAAALAAAA&#10;AAAAAAAAAAAAAB8BAABfcmVscy8ucmVsc1BLAQItABQABgAIAAAAIQBwak19wgAAANwAAAAPAAAA&#10;AAAAAAAAAAAAAAcCAABkcnMvZG93bnJldi54bWxQSwUGAAAAAAMAAwC3AAAA9gIAAAAA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dem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skrA1nwhGQmz8AAAD//wMAUEsBAi0AFAAGAAgAAAAhANvh9svuAAAAhQEAABMAAAAAAAAAAAAA&#10;AAAAAAAAAFtDb250ZW50X1R5cGVzXS54bWxQSwECLQAUAAYACAAAACEAWvQsW78AAAAVAQAACwAA&#10;AAAAAAAAAAAAAAAfAQAAX3JlbHMvLnJlbHNQSwECLQAUAAYACAAAACEAC8XXpsMAAADcAAAADwAA&#10;AAAAAAAAAAAAAAAHAgAAZHJzL2Rvd25yZXYueG1sUEsFBgAAAAADAAMAtwAAAPc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693056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368" name="Imagem 368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A05" w:rsidRPr="00854A9B" w:rsidRDefault="009F0A05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697152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370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371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372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389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390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1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2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3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4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5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5A4B61AD" id="Grupo 18" o:spid="_x0000_s1026" alt="Quadro de design e formas de canto do plano de fundo" style="position:absolute;margin-left:0;margin-top:0;width:796.25pt;height:617.05pt;z-index:25169715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iJb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H6msDtTDgCcnkFAAD//wMAUEsBAi0AFAAGAAgAAAAhANvh9svuAAAAhQEAABMAAAAAAAAA&#10;AAAAAAAAAAAAAFtDb250ZW50X1R5cGVzXS54bWxQSwECLQAUAAYACAAAACEAWvQsW78AAAAVAQAA&#10;CwAAAAAAAAAAAAAAAAAfAQAAX3JlbHMvLnJlbHNQSwECLQAUAAYACAAAACEA0UoiW8YAAADcAAAA&#10;DwAAAAAAAAAAAAAAAAAHAgAAZHJzL2Rvd25yZXYueG1sUEsFBgAAAAADAAMAtwAAAPoCAAAAAA=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V56xgAAANw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rBMV/B7JhwBuf4BAAD//wMAUEsBAi0AFAAGAAgAAAAhANvh9svuAAAAhQEAABMAAAAAAAAA&#10;AAAAAAAAAAAAAFtDb250ZW50X1R5cGVzXS54bWxQSwECLQAUAAYACAAAACEAWvQsW78AAAAVAQAA&#10;CwAAAAAAAAAAAAAAAAAfAQAAX3JlbHMvLnJlbHNQSwECLQAUAAYACAAAACEAGuleesYAAADcAAAA&#10;DwAAAAAAAAAAAAAAAAAHAgAAZHJzL2Rvd25yZXYueG1sUEsFBgAAAAADAAMAtwAAAPo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696128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399" name="Imagem 399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A05" w:rsidRPr="00854A9B" w:rsidRDefault="009F0A05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00224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401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402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403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20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421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22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23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24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25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26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6A950454" id="Grupo 18" o:spid="_x0000_s1026" alt="Quadro de design e formas de canto do plano de fundo" style="position:absolute;margin-left:0;margin-top:0;width:796.25pt;height:617.05pt;z-index:251700224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AI0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vAcJfB7JhwBufkBAAD//wMAUEsBAi0AFAAGAAgAAAAhANvh9svuAAAAhQEAABMAAAAAAAAA&#10;AAAAAAAAAAAAAFtDb250ZW50X1R5cGVzXS54bWxQSwECLQAUAAYACAAAACEAWvQsW78AAAAVAQAA&#10;CwAAAAAAAAAAAAAAAAAfAQAAX3JlbHMvLnJlbHNQSwECLQAUAAYACAAAACEAuTQCNMYAAADcAAAA&#10;DwAAAAAAAAAAAAAAAAAHAgAAZHJzL2Rvd25yZXYueG1sUEsFBgAAAAADAAMAtwAAAPoCAAAAAA=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2W4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zCZhfjgTjoBcPQEAAP//AwBQSwECLQAUAAYACAAAACEA2+H2y+4AAACFAQAAEwAAAAAAAAAAAAAA&#10;AAAAAAAAW0NvbnRlbnRfVHlwZXNdLnhtbFBLAQItABQABgAIAAAAIQBa9CxbvwAAABUBAAALAAAA&#10;AAAAAAAAAAAAAB8BAABfcmVscy8ucmVsc1BLAQItABQABgAIAAAAIQBtH2W4wgAAANwAAAAPAAAA&#10;AAAAAAAAAAAAAAcCAABkcnMvZG93bnJldi54bWxQSwUGAAAAAAMAAwC3AAAA9gIAAAAA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699200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430" name="Imagem 430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A05" w:rsidRPr="00854A9B" w:rsidRDefault="009F0A05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03296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432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433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434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51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452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3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4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5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6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7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0E4003EA" id="Grupo 18" o:spid="_x0000_s1026" alt="Quadro de design e formas de canto do plano de fundo" style="position:absolute;margin-left:0;margin-top:0;width:796.25pt;height:617.05pt;z-index:251703296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G0S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wWeSwN+ZcATk4hcAAP//AwBQSwECLQAUAAYACAAAACEA2+H2y+4AAACFAQAAEwAAAAAAAAAA&#10;AAAAAAAAAAAAW0NvbnRlbnRfVHlwZXNdLnhtbFBLAQItABQABgAIAAAAIQBa9CxbvwAAABUBAAAL&#10;AAAAAAAAAAAAAAAAAB8BAABfcmVscy8ucmVsc1BLAQItABQABgAIAAAAIQAYFG0SxQAAANwAAAAP&#10;AAAAAAAAAAAAAAAAAAcCAABkcnMvZG93bnJldi54bWxQSwUGAAAAAAMAAwC3AAAA+QIAAAAA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Ne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SOD3TDgCcn0HAAD//wMAUEsBAi0AFAAGAAgAAAAhANvh9svuAAAAhQEAABMAAAAAAAAA&#10;AAAAAAAAAAAAAFtDb250ZW50X1R5cGVzXS54bWxQSwECLQAUAAYACAAAACEAWvQsW78AAAAVAQAA&#10;CwAAAAAAAAAAAAAAAAAfAQAAX3JlbHMvLnJlbHNQSwECLQAUAAYACAAAACEAWlWzXsYAAADcAAAA&#10;DwAAAAAAAAAAAAAAAAAHAgAAZHJzL2Rvd25yZXYueG1sUEsFBgAAAAADAAMAtwAAAPo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02272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461" name="Imagem 461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A05" w:rsidRPr="00854A9B" w:rsidRDefault="009F0A05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06368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463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464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465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2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483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84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85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86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87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88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6996982A" id="Grupo 18" o:spid="_x0000_s1026" alt="Quadro de design e formas de canto do plano de fundo" style="position:absolute;margin-left:0;margin-top:0;width:796.25pt;height:617.05pt;z-index:251706368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tp7xgAAANw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kGyTuD3TDgCcvcDAAD//wMAUEsBAi0AFAAGAAgAAAAhANvh9svuAAAAhQEAABMAAAAAAAAA&#10;AAAAAAAAAAAAAFtDb250ZW50X1R5cGVzXS54bWxQSwECLQAUAAYACAAAACEAWvQsW78AAAAVAQAA&#10;CwAAAAAAAAAAAAAAAAAfAQAAX3JlbHMvLnJlbHNQSwECLQAUAAYACAAAACEAhE7ae8YAAADcAAAA&#10;DwAAAAAAAAAAAAAAAAAHAgAAZHJzL2Rvd25yZXYueG1sUEsFBgAAAAADAAMAtwAAAPoCAAAAAA=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wFu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oO4XkmHAG5eAAAAP//AwBQSwECLQAUAAYACAAAACEA2+H2y+4AAACFAQAAEwAAAAAAAAAA&#10;AAAAAAAAAAAAW0NvbnRlbnRfVHlwZXNdLnhtbFBLAQItABQABgAIAAAAIQBa9CxbvwAAABUBAAAL&#10;AAAAAAAAAAAAAAAAAB8BAABfcmVscy8ucmVsc1BLAQItABQABgAIAAAAIQDU5wFuxQAAANwAAAAP&#10;AAAAAAAAAAAAAAAAAAcCAABkcnMvZG93bnJldi54bWxQSwUGAAAAAAMAAwC3AAAA+QIAAAAA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05344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492" name="Imagem 492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A05" w:rsidRPr="00854A9B" w:rsidRDefault="009F0A05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09440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494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495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496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513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514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5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6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7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8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9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69519F30" id="Grupo 18" o:spid="_x0000_s1026" alt="Quadro de design e formas de canto do plano de fundo" style="position:absolute;margin-left:0;margin-top:0;width:796.25pt;height:617.05pt;z-index:251709440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w/H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xeEvg9E46A3D4AAAD//wMAUEsBAi0AFAAGAAgAAAAhANvh9svuAAAAhQEAABMAAAAAAAAA&#10;AAAAAAAAAAAAAFtDb250ZW50X1R5cGVzXS54bWxQSwECLQAUAAYACAAAACEAWvQsW78AAAAVAQAA&#10;CwAAAAAAAAAAAAAAAAAfAQAAX3JlbHMvLnJlbHNQSwECLQAUAAYACAAAACEA3tcPx8YAAADcAAAA&#10;DwAAAAAAAAAAAAAAAAAHAgAAZHJzL2Rvd25yZXYueG1sUEsFBgAAAAADAAMAtwAAAPoCAAAAAA=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D7v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ziJfyeCUdAZg8AAAD//wMAUEsBAi0AFAAGAAgAAAAhANvh9svuAAAAhQEAABMAAAAAAAAA&#10;AAAAAAAAAAAAAFtDb250ZW50X1R5cGVzXS54bWxQSwECLQAUAAYACAAAACEAWvQsW78AAAAVAQAA&#10;CwAAAAAAAAAAAAAAAAAfAQAAX3JlbHMvLnJlbHNQSwECLQAUAAYACAAAACEAJUA+78YAAADcAAAA&#10;DwAAAAAAAAAAAAAAAAAHAgAAZHJzL2Rvd25yZXYueG1sUEsFBgAAAAADAAMAtwAAAPo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08416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523" name="Imagem 523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A05" w:rsidRPr="00854A9B" w:rsidRDefault="009F0A05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12512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525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526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527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4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6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9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544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545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46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47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48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49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50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0B937E72" id="Grupo 18" o:spid="_x0000_s1026" alt="Quadro de design e formas de canto do plano de fundo" style="position:absolute;margin-left:0;margin-top:0;width:796.25pt;height:617.05pt;z-index:25171251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1fK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sUridCUdAbq4AAAD//wMAUEsBAi0AFAAGAAgAAAAhANvh9svuAAAAhQEAABMAAAAAAAAA&#10;AAAAAAAAAAAAAFtDb250ZW50X1R5cGVzXS54bWxQSwECLQAUAAYACAAAACEAWvQsW78AAAAVAQAA&#10;CwAAAAAAAAAAAAAAAAAfAQAAX3JlbHMvLnJlbHNQSwECLQAUAAYACAAAACEA+1tXysYAAADcAAAA&#10;DwAAAAAAAAAAAAAAAAAHAgAAZHJzL2Rvd25yZXYueG1sUEsFBgAAAAADAAMAtwAAAPoCAAAAAA=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omG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49EInmfCEZDzBwAAAP//AwBQSwECLQAUAAYACAAAACEA2+H2y+4AAACFAQAAEwAAAAAAAAAA&#10;AAAAAAAAAAAAW0NvbnRlbnRfVHlwZXNdLnhtbFBLAQItABQABgAIAAAAIQBa9CxbvwAAABUBAAAL&#10;AAAAAAAAAAAAAAAAAB8BAABfcmVscy8ucmVsc1BLAQItABQABgAIAAAAIQC5GomGxQAAANwAAAAP&#10;AAAAAAAAAAAAAAAAAAcCAABkcnMvZG93bnJldi54bWxQSwUGAAAAAAMAAwC3AAAA+QIAAAAA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11488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554" name="Imagem 554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A05" w:rsidRPr="00854A9B" w:rsidRDefault="009F0A05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15584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556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557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558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2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4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7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0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1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4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575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576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77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78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79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80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81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08694093" id="Grupo 18" o:spid="_x0000_s1026" alt="Quadro de design e formas de canto do plano de fundo" style="position:absolute;margin-left:0;margin-top:0;width:796.25pt;height:617.05pt;z-index:251715584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YEsxQAAANw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iSZwO+ZcATk4gcAAP//AwBQSwECLQAUAAYACAAAACEA2+H2y+4AAACFAQAAEwAAAAAAAAAA&#10;AAAAAAAAAAAAW0NvbnRlbnRfVHlwZXNdLnhtbFBLAQItABQABgAIAAAAIQBa9CxbvwAAABUBAAAL&#10;AAAAAAAAAAAAAAAAAB8BAABfcmVscy8ucmVsc1BLAQItABQABgAIAAAAIQDMEYEsxQAAANwAAAAP&#10;AAAAAAAAAAAAAAAAAAcCAABkcnMvZG93bnJldi54bWxQSwUGAAAAAAMAAwC3AAAA+QIAAAAA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uagxQAAANw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mSSwO+ZcATk4gcAAP//AwBQSwECLQAUAAYACAAAACEA2+H2y+4AAACFAQAAEwAAAAAAAAAA&#10;AAAAAAAAAAAAW0NvbnRlbnRfVHlwZXNdLnhtbFBLAQItABQABgAIAAAAIQBa9CxbvwAAABUBAAAL&#10;AAAAAAAAAAAAAAAAAB8BAABfcmVscy8ucmVsc1BLAQItABQABgAIAAAAIQAYOuagxQAAANwAAAAP&#10;AAAAAAAAAAAAAAAAAAcCAABkcnMvZG93bnJldi54bWxQSwUGAAAAAAMAAwC3AAAA+QIAAAAA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14560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585" name="Imagem 585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A05" w:rsidRPr="00854A9B" w:rsidRDefault="009F0A05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18656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587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588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589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0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606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607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08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09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10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11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12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5C3B17BC" id="Grupo 18" o:spid="_x0000_s1026" alt="Quadro de design e formas de canto do plano de fundo" style="position:absolute;margin-left:0;margin-top:0;width:796.25pt;height:617.05pt;z-index:251718656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jkZ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iFteFMOAIyfQIAAP//AwBQSwECLQAUAAYACAAAACEA2+H2y+4AAACFAQAAEwAAAAAAAAAAAAAA&#10;AAAAAAAAW0NvbnRlbnRfVHlwZXNdLnhtbFBLAQItABQABgAIAAAAIQBa9CxbvwAAABUBAAALAAAA&#10;AAAAAAAAAAAAAB8BAABfcmVscy8ucmVsc1BLAQItABQABgAIAAAAIQDD7jkZwgAAANwAAAAPAAAA&#10;AAAAAAAAAAAAAAcCAABkcnMvZG93bnJldi54bWxQSwUGAAAAAAMAAwC3AAAA9gIAAAAA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2rWxgAAANw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RRArcz4QjI9R8AAAD//wMAUEsBAi0AFAAGAAgAAAAhANvh9svuAAAAhQEAABMAAAAAAAAA&#10;AAAAAAAAAAAAAFtDb250ZW50X1R5cGVzXS54bWxQSwECLQAUAAYACAAAACEAWvQsW78AAAAVAQAA&#10;CwAAAAAAAAAAAAAAAAAfAQAAX3JlbHMvLnJlbHNQSwECLQAUAAYACAAAACEAa8tq1sYAAADcAAAA&#10;DwAAAAAAAAAAAAAAAAAHAgAAZHJzL2Rvd25yZXYueG1sUEsFBgAAAAADAAMAtwAAAPo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17632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616" name="Imagem 616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A05" w:rsidRPr="00854A9B" w:rsidRDefault="009F0A05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60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61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2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79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80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1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2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3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4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5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0C0C404E" id="Grupo 18" o:spid="_x0000_s1026" alt="Quadro de design e formas de canto do plano de fundo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665408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89" name="Imagem 89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A05" w:rsidRPr="00854A9B" w:rsidRDefault="009F0A05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21728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618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619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20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4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6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7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9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0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4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6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637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638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39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40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41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42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43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7D0FAD83" id="Grupo 18" o:spid="_x0000_s1026" alt="Quadro de design e formas de canto do plano de fundo" style="position:absolute;margin-left:0;margin-top:0;width:796.25pt;height:617.05pt;z-index:251721728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Wh5xgAAANw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RLOH3TDgCcn0HAAD//wMAUEsBAi0AFAAGAAgAAAAhANvh9svuAAAAhQEAABMAAAAAAAAA&#10;AAAAAAAAAAAAAFtDb250ZW50X1R5cGVzXS54bWxQSwECLQAUAAYACAAAACEAWvQsW78AAAAVAQAA&#10;CwAAAAAAAAAAAAAAAAAfAQAAX3JlbHMvLnJlbHNQSwECLQAUAAYACAAAACEAn41oecYAAADcAAAA&#10;DwAAAAAAAAAAAAAAAAAHAgAAZHJzL2Rvd25yZXYueG1sUEsFBgAAAAADAAMAtwAAAPoCAAAAAA=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wXw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k9EUnmfCEZCLBwAAAP//AwBQSwECLQAUAAYACAAAACEA2+H2y+4AAACFAQAAEwAAAAAAAAAA&#10;AAAAAAAAAAAAW0NvbnRlbnRfVHlwZXNdLnhtbFBLAQItABQABgAIAAAAIQBa9CxbvwAAABUBAAAL&#10;AAAAAAAAAAAAAAAAAB8BAABfcmVscy8ucmVsc1BLAQItABQABgAIAAAAIQDK6wXwxQAAANwAAAAP&#10;AAAAAAAAAAAAAAAAAAcCAABkcnMvZG93bnJldi54bWxQSwUGAAAAAAMAAwC3AAAA+QIAAAAA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20704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647" name="Imagem 647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A05" w:rsidRPr="00854A9B" w:rsidRDefault="009F0A05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649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650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51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6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7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9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0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4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6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668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669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70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71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72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73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74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2FBFB3DC" id="Grupo 18" o:spid="_x0000_s1026" alt="Quadro de design e formas de canto do plano de fundo" style="position:absolute;margin-left:0;margin-top:0;width:796.25pt;height:617.05pt;z-index:251724800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Xgk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LOZhfjgTjoBMnwAAAP//AwBQSwECLQAUAAYACAAAACEA2+H2y+4AAACFAQAAEwAAAAAAAAAAAAAA&#10;AAAAAAAAW0NvbnRlbnRfVHlwZXNdLnhtbFBLAQItABQABgAIAAAAIQBa9CxbvwAAABUBAAALAAAA&#10;AAAAAAAAAAAAAB8BAABfcmVscy8ucmVsc1BLAQItABQABgAIAAAAIQCY3XgkwgAAANwAAAAPAAAA&#10;AAAAAAAAAAAAAAcCAABkcnMvZG93bnJldi54bWxQSwUGAAAAAAMAAwC3AAAA9gIAAAAA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76f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lYG86EIyA3TwAAAP//AwBQSwECLQAUAAYACAAAACEA2+H2y+4AAACFAQAAEwAAAAAAAAAAAAAA&#10;AAAAAAAAW0NvbnRlbnRfVHlwZXNdLnhtbFBLAQItABQABgAIAAAAIQBa9CxbvwAAABUBAAALAAAA&#10;AAAAAAAAAAAAAB8BAABfcmVscy8ucmVsc1BLAQItABQABgAIAAAAIQCox76fwgAAANwAAAAPAAAA&#10;AAAAAAAAAAAAAAcCAABkcnMvZG93bnJldi54bWxQSwUGAAAAAAMAAwC3AAAA9gIAAAAA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23776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678" name="Imagem 678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A05" w:rsidRPr="00854A9B" w:rsidRDefault="009F0A05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27872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680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681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82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3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4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5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6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7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4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5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699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700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01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02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03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04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05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3B4C7184" id="Grupo 18" o:spid="_x0000_s1026" alt="Quadro de design e formas de canto do plano de fundo" style="position:absolute;margin-left:0;margin-top:0;width:796.25pt;height:617.05pt;z-index:25172787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fH4xAAAANw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xTKG15lwBOTmCQAA//8DAFBLAQItABQABgAIAAAAIQDb4fbL7gAAAIUBAAATAAAAAAAAAAAA&#10;AAAAAAAAAABbQ29udGVudF9UeXBlc10ueG1sUEsBAi0AFAAGAAgAAAAhAFr0LFu/AAAAFQEAAAsA&#10;AAAAAAAAAAAAAAAAHwEAAF9yZWxzLy5yZWxzUEsBAi0AFAAGAAgAAAAhAInx8fjEAAAA3AAAAA8A&#10;AAAAAAAAAAAAAAAABwIAAGRycy9kb3ducmV2LnhtbFBLBQYAAAAAAwADALcAAAD4AgAAAAA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26848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709" name="Imagem 709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A05" w:rsidRPr="00854A9B" w:rsidRDefault="009F0A05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30944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711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712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713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8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2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3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6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730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731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32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33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34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35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36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2E4D2E5E" id="Grupo 18" o:spid="_x0000_s1026" alt="Quadro de design e formas de canto do plano de fundo" style="position:absolute;margin-left:0;margin-top:0;width:796.25pt;height:617.05pt;z-index:251730944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PWV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3gEzzPhCMjFAwAA//8DAFBLAQItABQABgAIAAAAIQDb4fbL7gAAAIUBAAATAAAAAAAAAAAA&#10;AAAAAAAAAABbQ29udGVudF9UeXBlc10ueG1sUEsBAi0AFAAGAAgAAAAhAFr0LFu/AAAAFQEAAAsA&#10;AAAAAAAAAAAAAAAAHwEAAF9yZWxzLy5yZWxzUEsBAi0AFAAGAAgAAAAhAOfI9ZXEAAAA3AAAAA8A&#10;AAAAAAAAAAAAAAAABwIAAGRycy9kb3ducmV2LnhtbFBLBQYAAAAAAwADALcAAAD4AgAAAAA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5IZ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zMZhfjgTjoBcPAEAAP//AwBQSwECLQAUAAYACAAAACEA2+H2y+4AAACFAQAAEwAAAAAAAAAAAAAA&#10;AAAAAAAAW0NvbnRlbnRfVHlwZXNdLnhtbFBLAQItABQABgAIAAAAIQBa9CxbvwAAABUBAAALAAAA&#10;AAAAAAAAAAAAAB8BAABfcmVscy8ucmVsc1BLAQItABQABgAIAAAAIQAz45IZwgAAANwAAAAPAAAA&#10;AAAAAAAAAAAAAAcCAABkcnMvZG93bnJldi54bWxQSwUGAAAAAAMAAwC3AAAA9gIAAAAA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29920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740" name="Imagem 740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A05" w:rsidRPr="00854A9B" w:rsidRDefault="009F0A05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34016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742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743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744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0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4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5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6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7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761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762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63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64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65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66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67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08D39FDF" id="Grupo 18" o:spid="_x0000_s1026" alt="Quadro de design e formas de canto do plano de fundo" style="position:absolute;margin-left:0;margin-top:0;width:796.25pt;height:617.05pt;z-index:251734016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38T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9O4O9MOAJy9QQAAP//AwBQSwECLQAUAAYACAAAACEA2+H2y+4AAACFAQAAEwAAAAAAAAAA&#10;AAAAAAAAAAAAW0NvbnRlbnRfVHlwZXNdLnhtbFBLAQItABQABgAIAAAAIQBa9CxbvwAAABUBAAAL&#10;AAAAAAAAAAAAAAAAAB8BAABfcmVscy8ucmVsc1BLAQItABQABgAIAAAAIQCbN38TxQAAANwAAAAP&#10;AAAAAAAAAAAAAAAAAAcCAABkcnMvZG93bnJldi54bWxQSwUGAAAAAAMAAwC3AAAA+QIAAAAA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Bif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SOD3TDgCcn0HAAD//wMAUEsBAi0AFAAGAAgAAAAhANvh9svuAAAAhQEAABMAAAAAAAAA&#10;AAAAAAAAAAAAAFtDb250ZW50X1R5cGVzXS54bWxQSwECLQAUAAYACAAAACEAWvQsW78AAAAVAQAA&#10;CwAAAAAAAAAAAAAAAAAfAQAAX3JlbHMvLnJlbHNQSwECLQAUAAYACAAAACEATxwYn8YAAADcAAAA&#10;DwAAAAAAAAAAAAAAAAAHAgAAZHJzL2Rvd25yZXYueG1sUEsFBgAAAAADAAMAtwAAAPo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32992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771" name="Imagem 771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A05" w:rsidRPr="00854A9B" w:rsidRDefault="009F0A05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37088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773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774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775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6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7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9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3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4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5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6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9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792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793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94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95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96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97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98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2D70279E" id="Grupo 18" o:spid="_x0000_s1026" alt="Quadro de design e formas de canto do plano de fundo" style="position:absolute;margin-left:0;margin-top:0;width:796.25pt;height:617.05pt;z-index:251737088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/bP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7GJ5nwhGQ6z8AAAD//wMAUEsBAi0AFAAGAAgAAAAhANvh9svuAAAAhQEAABMAAAAAAAAA&#10;AAAAAAAAAAAAAFtDb250ZW50X1R5cGVzXS54bWxQSwECLQAUAAYACAAAACEAWvQsW78AAAAVAQAA&#10;CwAAAAAAAAAAAAAAAAAfAQAAX3JlbHMvLnJlbHNQSwECLQAUAAYACAAAACEAihv2z8YAAADcAAAA&#10;DwAAAAAAAAAAAAAAAAAHAgAAZHJzL2Rvd25yZXYueG1sUEsFBgAAAAADAAMAtwAAAPo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36064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802" name="Imagem 802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A05" w:rsidRPr="00854A9B" w:rsidRDefault="009F0A05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40160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804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805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806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8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9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0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1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2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5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6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7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8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0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1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823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824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25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26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27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28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29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4434B709" id="Grupo 18" o:spid="_x0000_s1026" alt="Quadro de design e formas de canto do plano de fundo" style="position:absolute;margin-left:0;margin-top:0;width:796.25pt;height:617.05pt;z-index:251740160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A7l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SLJTzOhCMgN78AAAD//wMAUEsBAi0AFAAGAAgAAAAhANvh9svuAAAAhQEAABMAAAAAAAAA&#10;AAAAAAAAAAAAAFtDb250ZW50X1R5cGVzXS54bWxQSwECLQAUAAYACAAAACEAWvQsW78AAAAVAQAA&#10;CwAAAAAAAAAAAAAAAAAfAQAAX3JlbHMvLnJlbHNQSwECLQAUAAYACAAAACEAsFwO5cYAAADcAAAA&#10;DwAAAAAAAAAAAAAAAAAHAgAAZHJzL2Rvd25yZXYueG1sUEsFBgAAAAADAAMAtwAAAPo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39136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833" name="Imagem 833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A05" w:rsidRPr="00854A9B" w:rsidRDefault="009F0A05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43232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835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836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837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8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9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0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1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2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3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4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5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6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7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8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9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0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1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2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3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854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855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56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57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58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59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60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12735072" id="Grupo 18" o:spid="_x0000_s1026" alt="Quadro de design e formas de canto do plano de fundo" style="position:absolute;margin-left:0;margin-top:0;width:796.25pt;height:617.05pt;z-index:2517432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42208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864" name="Imagem 864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A05" w:rsidRPr="00854A9B" w:rsidRDefault="009F0A05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46304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866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867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868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9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0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1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2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3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4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5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6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7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8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9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0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1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2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3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4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885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886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87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88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89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90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91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66BFA956" id="Grupo 18" o:spid="_x0000_s1026" alt="Quadro de design e formas de canto do plano de fundo" style="position:absolute;margin-left:0;margin-top:0;width:796.25pt;height:617.05pt;z-index:251746304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45280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895" name="Imagem 895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A05" w:rsidRPr="00854A9B" w:rsidRDefault="009F0A05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49376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897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898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899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1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2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3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4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5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6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7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8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9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0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1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2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3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4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5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916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917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18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19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20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21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22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10EC2A09" id="Grupo 18" o:spid="_x0000_s1026" alt="Quadro de design e formas de canto do plano de fundo" style="position:absolute;margin-left:0;margin-top:0;width:796.25pt;height:617.05pt;z-index:251749376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mhdxgAAANw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ZLOD3TDgCcn0HAAD//wMAUEsBAi0AFAAGAAgAAAAhANvh9svuAAAAhQEAABMAAAAAAAAA&#10;AAAAAAAAAAAAAFtDb250ZW50X1R5cGVzXS54bWxQSwECLQAUAAYACAAAACEAWvQsW78AAAAVAQAA&#10;CwAAAAAAAAAAAAAAAAAfAQAAX3JlbHMvLnJlbHNQSwECLQAUAAYACAAAACEAGKZoXcYAAADcAAAA&#10;DwAAAAAAAAAAAAAAAAAHAgAAZHJzL2Rvd25yZXYueG1sUEsFBgAAAAADAAMAtwAAAPo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48352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926" name="Imagem 926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A05" w:rsidRPr="00854A9B" w:rsidRDefault="009F0A05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91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92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93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10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111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2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3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4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5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6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25BB3561" id="Grupo 18" o:spid="_x0000_s1026" alt="Quadro de design e formas de canto do plano de fundo" style="position:absolute;margin-left:0;margin-top:0;width:796.25pt;height:617.05pt;z-index:251669504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yB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8GXZ2QCnf8CAAD//wMAUEsBAi0AFAAGAAgAAAAhANvh9svuAAAAhQEAABMAAAAAAAAA&#10;AAAAAAAAAAAAAFtDb250ZW50X1R5cGVzXS54bWxQSwECLQAUAAYACAAAACEAWvQsW78AAAAVAQAA&#10;CwAAAAAAAAAAAAAAAAAfAQAAX3JlbHMvLnJlbHNQSwECLQAUAAYACAAAACEAzh0MgcYAAADcAAAA&#10;DwAAAAAAAAAAAAAAAAAHAgAAZHJzL2Rvd25yZXYueG1sUEsFBgAAAAADAAMAtwAAAPo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668480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20" name="Imagem 120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A05" w:rsidRPr="00854A9B" w:rsidRDefault="009F0A05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52448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928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929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930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1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2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3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4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5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6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7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8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9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0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1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4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6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947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948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49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50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51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52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53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460C608B" id="Grupo 18" o:spid="_x0000_s1026" alt="Quadro de design e formas de canto do plano de fundo" style="position:absolute;margin-left:0;margin-top:0;width:796.25pt;height:617.05pt;z-index:251752448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TaS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B1O4XkmHAG5eAAAAP//AwBQSwECLQAUAAYACAAAACEA2+H2y+4AAACFAQAAEwAAAAAAAAAA&#10;AAAAAAAAAAAAW0NvbnRlbnRfVHlwZXNdLnhtbFBLAQItABQABgAIAAAAIQBa9CxbvwAAABUBAAAL&#10;AAAAAAAAAAAAAAAAAB8BAABfcmVscy8ucmVsc1BLAQItABQABgAIAAAAIQCnVTaSxQAAANwAAAAP&#10;AAAAAAAAAAAAAAAAAAcCAABkcnMvZG93bnJldi54bWxQSwUGAAAAAAMAAwC3AAAA+QIAAAAA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eLb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WA5f4G/M+EIyM0vAAAA//8DAFBLAQItABQABgAIAAAAIQDb4fbL7gAAAIUBAAATAAAAAAAA&#10;AAAAAAAAAAAAAABbQ29udGVudF9UeXBlc10ueG1sUEsBAi0AFAAGAAgAAAAhAFr0LFu/AAAAFQEA&#10;AAsAAAAAAAAAAAAAAAAAHwEAAF9yZWxzLy5yZWxzUEsBAi0AFAAGAAgAAAAhAGRZ4tvHAAAA3AAA&#10;AA8AAAAAAAAAAAAAAAAABwIAAGRycy9kb3ducmV2LnhtbFBLBQYAAAAAAwADALcAAAD7AgAAAAA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51424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957" name="Imagem 957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A05" w:rsidRPr="00854A9B" w:rsidRDefault="009F0A05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55520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959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960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961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2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3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4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5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6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7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8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9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0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1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2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3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4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5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7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978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979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80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81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82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83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84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52839EEA" id="Grupo 18" o:spid="_x0000_s1026" alt="Quadro de design e formas de canto do plano de fundo" style="position:absolute;margin-left:0;margin-top:0;width:796.25pt;height:617.05pt;z-index:251755520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54496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988" name="Imagem 988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A05" w:rsidRPr="00854A9B" w:rsidRDefault="009F0A05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58592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990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991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992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3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4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5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6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7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8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9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0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1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2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3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4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5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6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7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8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009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1010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11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12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13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14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15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180F9C05" id="Grupo 18" o:spid="_x0000_s1026" alt="Quadro de design e formas de canto do plano de fundo" style="position:absolute;margin-left:0;margin-top:0;width:796.25pt;height:617.05pt;z-index:25175859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PNzxAAAANw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0kMzzPhCMj5AwAA//8DAFBLAQItABQABgAIAAAAIQDb4fbL7gAAAIUBAAATAAAAAAAAAAAA&#10;AAAAAAAAAABbQ29udGVudF9UeXBlc10ueG1sUEsBAi0AFAAGAAgAAAAhAFr0LFu/AAAAFQEAAAsA&#10;AAAAAAAAAAAAAAAAHwEAAF9yZWxzLy5yZWxzUEsBAi0AFAAGAAgAAAAhAPqc83PEAAAA3AAAAA8A&#10;AAAAAAAAAAAAAAAABwIAAGRycy9kb3ducmV2LnhtbFBLBQYAAAAAAwADALcAAAD4AgAAAAA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57568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019" name="Imagem 1019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A05" w:rsidRPr="00854A9B" w:rsidRDefault="009F0A05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61664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021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022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1023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4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5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6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7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8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9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0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1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2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3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4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5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6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7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8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9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040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1041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42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43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44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45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46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629EE16C" id="Grupo 18" o:spid="_x0000_s1026" alt="Quadro de design e formas de canto do plano de fundo" style="position:absolute;margin-left:0;margin-top:0;width:796.25pt;height:617.05pt;z-index:251761664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60640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050" name="Imagem 1050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A05" w:rsidRPr="00854A9B" w:rsidRDefault="009F0A05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64736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052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053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1054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5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6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7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8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9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0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1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2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3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4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5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6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7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8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9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0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071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1072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73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74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75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76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77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37AF4A98" id="Grupo 18" o:spid="_x0000_s1026" alt="Quadro de design e formas de canto do plano de fundo" style="position:absolute;margin-left:0;margin-top:0;width:796.25pt;height:617.05pt;z-index:251764736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L+FxAAAAN0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8WsCv9+EE+TmBwAA//8DAFBLAQItABQABgAIAAAAIQDb4fbL7gAAAIUBAAATAAAAAAAAAAAA&#10;AAAAAAAAAABbQ29udGVudF9UeXBlc10ueG1sUEsBAi0AFAAGAAgAAAAhAFr0LFu/AAAAFQEAAAsA&#10;AAAAAAAAAAAAAAAAHwEAAF9yZWxzLy5yZWxzUEsBAi0AFAAGAAgAAAAhAFjQv4XEAAAA3QAAAA8A&#10;AAAAAAAAAAAAAAAABwIAAGRycy9kb3ducmV2LnhtbFBLBQYAAAAAAwADALcAAAD4AgAAAAA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63712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081" name="Imagem 1081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A05" w:rsidRPr="00854A9B" w:rsidRDefault="009F0A05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67808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083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084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1085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6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7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8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9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0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1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2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3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4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5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6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7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8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9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0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1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102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1103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04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05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06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07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08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33D8DFED" id="Grupo 18" o:spid="_x0000_s1026" alt="Quadro de design e formas de canto do plano de fundo" style="position:absolute;margin-left:0;margin-top:0;width:796.25pt;height:617.05pt;z-index:251767808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mw6xQAAAN0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R5tn+P0mnCDTHwAAAP//AwBQSwECLQAUAAYACAAAACEA2+H2y+4AAACFAQAAEwAAAAAAAAAA&#10;AAAAAAAAAAAAW0NvbnRlbnRfVHlwZXNdLnhtbFBLAQItABQABgAIAAAAIQBa9CxbvwAAABUBAAAL&#10;AAAAAAAAAAAAAAAAAB8BAABfcmVscy8ucmVsc1BLAQItABQABgAIAAAAIQB9cmw6xQAAAN0AAAAP&#10;AAAAAAAAAAAAAAAAAAcCAABkcnMvZG93bnJldi54bWxQSwUGAAAAAAMAAwC3AAAA+QIAAAAA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V0SxAAAAN0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jlbw+004Qe5+AAAA//8DAFBLAQItABQABgAIAAAAIQDb4fbL7gAAAIUBAAATAAAAAAAAAAAA&#10;AAAAAAAAAABbQ29udGVudF9UeXBlc10ueG1sUEsBAi0AFAAGAAgAAAAhAFr0LFu/AAAAFQEAAAsA&#10;AAAAAAAAAAAAAAAAHwEAAF9yZWxzLy5yZWxzUEsBAi0AFAAGAAgAAAAhAIblXRLEAAAA3QAAAA8A&#10;AAAAAAAAAAAAAAAABwIAAGRycy9kb3ducmV2LnhtbFBLBQYAAAAAAwADALcAAAD4AgAAAAA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66784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112" name="Imagem 1112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A05" w:rsidRPr="00854A9B" w:rsidRDefault="009F0A05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70880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114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115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1116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7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8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9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0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1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2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3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4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5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6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7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8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9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0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1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2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133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1134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35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36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37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38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39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00FB5CA2" id="Grupo 18" o:spid="_x0000_s1026" alt="Quadro de design e formas de canto do plano de fundo" style="position:absolute;margin-left:0;margin-top:0;width:796.25pt;height:617.05pt;z-index:251770880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69856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143" name="Imagem 1143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A05" w:rsidRPr="00854A9B" w:rsidRDefault="009F0A05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73952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145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146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1147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8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9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0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1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2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3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4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5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6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7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8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9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0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1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2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3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164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1165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66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67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68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69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70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4F0A43F6" id="Grupo 18" o:spid="_x0000_s1026" alt="Quadro de design e formas de canto do plano de fundo" style="position:absolute;margin-left:0;margin-top:0;width:796.25pt;height:617.05pt;z-index:25177395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OLRwwAAAN0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z4YwbPb8IJcvEPAAD//wMAUEsBAi0AFAAGAAgAAAAhANvh9svuAAAAhQEAABMAAAAAAAAAAAAA&#10;AAAAAAAAAFtDb250ZW50X1R5cGVzXS54bWxQSwECLQAUAAYACAAAACEAWvQsW78AAAAVAQAACwAA&#10;AAAAAAAAAAAAAAAfAQAAX3JlbHMvLnJlbHNQSwECLQAUAAYACAAAACEAb7Ti0cMAAADdAAAADwAA&#10;AAAAAAAAAAAAAAAHAgAAZHJzL2Rvd25yZXYueG1sUEsFBgAAAAADAAMAtwAAAPcCAAAAAA=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4VdwwAAAN0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x49gHPb8IJcvEPAAD//wMAUEsBAi0AFAAGAAgAAAAhANvh9svuAAAAhQEAABMAAAAAAAAAAAAA&#10;AAAAAAAAAFtDb250ZW50X1R5cGVzXS54bWxQSwECLQAUAAYACAAAACEAWvQsW78AAAAVAQAACwAA&#10;AAAAAAAAAAAAAAAfAQAAX3JlbHMvLnJlbHNQSwECLQAUAAYACAAAACEAu5+FXcMAAADdAAAADwAA&#10;AAAAAAAAAAAAAAAHAgAAZHJzL2Rvd25yZXYueG1sUEsFBgAAAAADAAMAtwAAAPc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72928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174" name="Imagem 1174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A05" w:rsidRPr="00854A9B" w:rsidRDefault="009F0A05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77024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176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177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1178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9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0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1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2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3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4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5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6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7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8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9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0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1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2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3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4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195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1196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97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98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99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00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01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2642C3AF" id="Grupo 18" o:spid="_x0000_s1026" alt="Quadro de design e formas de canto do plano de fundo" style="position:absolute;margin-left:0;margin-top:0;width:796.25pt;height:617.05pt;z-index:251777024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I33wwAAAN0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nxbAbPb8IJcvEPAAD//wMAUEsBAi0AFAAGAAgAAAAhANvh9svuAAAAhQEAABMAAAAAAAAAAAAA&#10;AAAAAAAAAFtDb250ZW50X1R5cGVzXS54bWxQSwECLQAUAAYACAAAACEAWvQsW78AAAAVAQAACwAA&#10;AAAAAAAAAAAAAAAfAQAAX3JlbHMvLnJlbHNQSwECLQAUAAYACAAAACEAzpSN98MAAADdAAAADwAA&#10;AAAAAAAAAAAAAAAHAgAAZHJzL2Rvd25yZXYueG1sUEsFBgAAAAADAAMAtwAAAPcCAAAAAA=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lDhwwAAAN0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X78OYW/b8IJcvkLAAD//wMAUEsBAi0AFAAGAAgAAAAhANvh9svuAAAAhQEAABMAAAAAAAAAAAAA&#10;AAAAAAAAAFtDb250ZW50X1R5cGVzXS54bWxQSwECLQAUAAYACAAAACEAWvQsW78AAAAVAQAACwAA&#10;AAAAAAAAAAAAAAAfAQAAX3JlbHMvLnJlbHNQSwECLQAUAAYACAAAACEA4QZQ4cMAAADdAAAADwAA&#10;AAAAAAAAAAAAAAAHAgAAZHJzL2Rvd25yZXYueG1sUEsFBgAAAAADAAMAtwAAAPc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76000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205" name="Imagem 1205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A05" w:rsidRPr="00854A9B" w:rsidRDefault="009F0A05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80096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207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208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1209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0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1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2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3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4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5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6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7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8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9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0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1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2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3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4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5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226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1227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28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29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30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31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32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052C9A0E" id="Grupo 18" o:spid="_x0000_s1026" alt="Quadro de design e formas de canto do plano de fundo" style="position:absolute;margin-left:0;margin-top:0;width:796.25pt;height:617.05pt;z-index:251780096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79072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236" name="Imagem 1236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A05" w:rsidRPr="00854A9B" w:rsidRDefault="009F0A05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22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23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124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41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142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3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4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5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6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7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511C2417" id="Grupo 18" o:spid="_x0000_s1026" alt="Quadro de design e formas de canto do plano de fundo" style="position:absolute;margin-left:0;margin-top:0;width:796.25pt;height:617.05pt;z-index:251672576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oYH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zwn8PhMukJsfAAAA//8DAFBLAQItABQABgAIAAAAIQDb4fbL7gAAAIUBAAATAAAAAAAAAAAA&#10;AAAAAAAAAABbQ29udGVudF9UeXBlc10ueG1sUEsBAi0AFAAGAAgAAAAhAFr0LFu/AAAAFQEAAAsA&#10;AAAAAAAAAAAAAAAAHwEAAF9yZWxzLy5yZWxzUEsBAi0AFAAGAAgAAAAhALLihgfEAAAA3AAAAA8A&#10;AAAAAAAAAAAAAAAABwIAAGRycy9kb3ducmV2LnhtbFBLBQYAAAAAAwADALcAAAD4AgAAAAA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671552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51" name="Imagem 151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A05" w:rsidRPr="00854A9B" w:rsidRDefault="009F0A05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783168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238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239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1240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1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2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3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4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5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6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7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8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9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0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1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2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3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4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5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6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257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1258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59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60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61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62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63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04772FBE" id="Grupo 18" o:spid="_x0000_s1026" alt="Quadro de design e formas de canto do plano de fundo" style="position:absolute;margin-left:0;margin-top:0;width:796.25pt;height:617.05pt;z-index:251783168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782144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267" name="Imagem 1267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0367" w:rsidRPr="00854A9B" w:rsidRDefault="00870367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8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15AD375A" id="Grupo 18" o:spid="_x0000_s1026" alt="Quadro de design e formas de canto do plano de fundo" style="position:absolute;margin-left:0;margin-top:0;width:796.25pt;height:617.05pt;z-index:251660288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659264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9" name="Imagem 19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A05" w:rsidRPr="00854A9B" w:rsidRDefault="009F0A05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53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54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155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72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173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4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5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6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7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8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67E1E347" id="Grupo 18" o:spid="_x0000_s1026" alt="Quadro de design e formas de canto do plano de fundo" style="position:absolute;margin-left:0;margin-top:0;width:796.25pt;height:617.05pt;z-index:251675648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NC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JzyfCRfIxT8AAAD//wMAUEsBAi0AFAAGAAgAAAAhANvh9svuAAAAhQEAABMAAAAAAAAAAAAA&#10;AAAAAAAAAFtDb250ZW50X1R5cGVzXS54bWxQSwECLQAUAAYACAAAACEAWvQsW78AAAAVAQAACwAA&#10;AAAAAAAAAAAAAAAfAQAAX3JlbHMvLnJlbHNQSwECLQAUAAYACAAAACEAJ0yzQsMAAADcAAAADwAA&#10;AAAAAAAAAAAAAAAHAgAAZHJzL2Rvd25yZXYueG1sUEsFBgAAAAADAAMAtwAAAPcCAAAAAA=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NLN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3CJ7PhAvk4gEAAP//AwBQSwECLQAUAAYACAAAACEA2+H2y+4AAACFAQAAEwAAAAAAAAAAAAAA&#10;AAAAAAAAW0NvbnRlbnRfVHlwZXNdLnhtbFBLAQItABQABgAIAAAAIQBa9CxbvwAAABUBAAALAAAA&#10;AAAAAAAAAAAAAB8BAABfcmVscy8ucmVsc1BLAQItABQABgAIAAAAIQCMXNLNwgAAANwAAAAPAAAA&#10;AAAAAAAAAAAAAAcCAABkcnMvZG93bnJldi54bWxQSwUGAAAAAAMAAwC3AAAA9gIAAAAA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674624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82" name="Imagem 182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A05" w:rsidRPr="00854A9B" w:rsidRDefault="009F0A05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84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85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186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203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04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5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6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7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8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9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1145F536" id="Grupo 18" o:spid="_x0000_s1026" alt="Quadro de design e formas de canto do plano de fundo" style="position:absolute;margin-left:0;margin-top:0;width:796.25pt;height:617.05pt;z-index:251678720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677696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213" name="Imagem 213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A05" w:rsidRPr="00854A9B" w:rsidRDefault="009F0A05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681792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215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216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217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234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35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6E20884E" id="Grupo 18" o:spid="_x0000_s1026" alt="Quadro de design e formas de canto do plano de fundo" style="position:absolute;margin-left:0;margin-top:0;width:796.25pt;height:617.05pt;z-index:25168179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je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SLuDvTDgCcv0LAAD//wMAUEsBAi0AFAAGAAgAAAAhANvh9svuAAAAhQEAABMAAAAAAAAA&#10;AAAAAAAAAAAAAFtDb250ZW50X1R5cGVzXS54bWxQSwECLQAUAAYACAAAACEAWvQsW78AAAAVAQAA&#10;CwAAAAAAAAAAAAAAAAAfAQAAX3JlbHMvLnJlbHNQSwECLQAUAAYACAAAACEAIbY3nsYAAADcAAAA&#10;DwAAAAAAAAAAAAAAAAAHAgAAZHJzL2Rvd25yZXYueG1sUEsFBgAAAAADAAMAtwAAAPo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680768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244" name="Imagem 244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A05" w:rsidRPr="00854A9B" w:rsidRDefault="009F0A05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246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247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248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265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66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78CC37F6" id="Grupo 18" o:spid="_x0000_s1026" alt="Quadro de design e formas de canto do plano de fundo" style="position:absolute;margin-left:0;margin-top:0;width:796.25pt;height:617.05pt;z-index:251684864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tqU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J4u4HkmHAG5/gMAAP//AwBQSwECLQAUAAYACAAAACEA2+H2y+4AAACFAQAAEwAAAAAAAAAA&#10;AAAAAAAAAAAAW0NvbnRlbnRfVHlwZXNdLnhtbFBLAQItABQABgAIAAAAIQBa9CxbvwAAABUBAAAL&#10;AAAAAAAAAAAAAAAAAB8BAABfcmVscy8ucmVsc1BLAQItABQABgAIAAAAIQCJYtqUxQAAANwAAAAP&#10;AAAAAAAAAAAAAAAAAAcCAABkcnMvZG93bnJldi54bWxQSwUGAAAAAAMAAwC3AAAA+QIAAAAA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b0Y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E7idCUdAbq4AAAD//wMAUEsBAi0AFAAGAAgAAAAhANvh9svuAAAAhQEAABMAAAAAAAAA&#10;AAAAAAAAAAAAAFtDb250ZW50X1R5cGVzXS54bWxQSwECLQAUAAYACAAAACEAWvQsW78AAAAVAQAA&#10;CwAAAAAAAAAAAAAAAAAfAQAAX3JlbHMvLnJlbHNQSwECLQAUAAYACAAAACEAXUm9GMYAAADcAAAA&#10;DwAAAAAAAAAAAAAAAAAHAgAAZHJzL2Rvd25yZXYueG1sUEsFBgAAAAADAAMAtwAAAPo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683840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275" name="Imagem 275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A05" w:rsidRPr="00854A9B" w:rsidRDefault="009F0A05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752036E8" wp14:editId="43E04EF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277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278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279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296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97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79ECC57E" id="Grupo 18" o:spid="_x0000_s1026" alt="Quadro de design e formas de canto do plano de fundo" style="position:absolute;margin-left:0;margin-top:0;width:796.25pt;height:617.05pt;z-index:251687936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YRb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bTgTjoBcPQEAAP//AwBQSwECLQAUAAYACAAAACEA2+H2y+4AAACFAQAAEwAAAAAAAAAAAAAA&#10;AAAAAAAAW0NvbnRlbnRfVHlwZXNdLnhtbFBLAQItABQABgAIAAAAIQBa9CxbvwAAABUBAAALAAAA&#10;AAAAAAAAAAAAAB8BAABfcmVscy8ucmVsc1BLAQItABQABgAIAAAAIQA2kYRbwgAAANwAAAAPAAAA&#10;AAAAAAAAAAAAAAcCAABkcnMvZG93bnJldi54bWxQSwUGAAAAAAMAAwC3AAAA9gIAAAAA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lNI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YpvB7JhwBuf4BAAD//wMAUEsBAi0AFAAGAAgAAAAhANvh9svuAAAAhQEAABMAAAAAAAAA&#10;AAAAAAAAAAAAAFtDb250ZW50X1R5cGVzXS54bWxQSwECLQAUAAYACAAAACEAWvQsW78AAAAVAQAA&#10;CwAAAAAAAAAAAAAAAAAfAQAAX3JlbHMvLnJlbHNQSwECLQAUAAYACAAAACEAmE5TSMYAAADcAAAA&#10;DwAAAAAAAAAAAAAAAAAHAgAAZHJzL2Rvd25yZXYueG1sUEsFBgAAAAADAAMAtwAAAPo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Pr="00854A9B">
      <w:rPr>
        <w:noProof/>
        <w:lang w:val="pt-BR" w:bidi="pt-BR"/>
      </w:rPr>
      <w:drawing>
        <wp:anchor distT="0" distB="0" distL="114300" distR="114300" simplePos="0" relativeHeight="251686912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306" name="Imagem 306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1">
    <w:nsid w:val="FFFFFF7C"/>
    <w:multiLevelType w:val="singleLevel"/>
    <w:tmpl w:val="B5204040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1">
    <w:nsid w:val="FFFFFF7D"/>
    <w:multiLevelType w:val="singleLevel"/>
    <w:tmpl w:val="8834B5D6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1">
    <w:nsid w:val="FFFFFF7E"/>
    <w:multiLevelType w:val="singleLevel"/>
    <w:tmpl w:val="EB84DB56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1">
    <w:nsid w:val="FFFFFF7F"/>
    <w:multiLevelType w:val="singleLevel"/>
    <w:tmpl w:val="DB82BE2E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1">
    <w:nsid w:val="FFFFFF80"/>
    <w:multiLevelType w:val="singleLevel"/>
    <w:tmpl w:val="644E7FC8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1">
    <w:nsid w:val="FFFFFF81"/>
    <w:multiLevelType w:val="singleLevel"/>
    <w:tmpl w:val="9F6A57F8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1">
    <w:nsid w:val="FFFFFF82"/>
    <w:multiLevelType w:val="singleLevel"/>
    <w:tmpl w:val="BFF252D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1">
    <w:nsid w:val="FFFFFF83"/>
    <w:multiLevelType w:val="singleLevel"/>
    <w:tmpl w:val="E9E6A978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1">
    <w:nsid w:val="FFFFFF88"/>
    <w:multiLevelType w:val="singleLevel"/>
    <w:tmpl w:val="BB5EA8F8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1">
    <w:nsid w:val="FFFFFF89"/>
    <w:multiLevelType w:val="singleLevel"/>
    <w:tmpl w:val="615804BC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1">
    <w:nsid w:val="19F92AC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1">
    <w:nsid w:val="51463372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1">
    <w:nsid w:val="569E449C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11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97A"/>
    <w:rsid w:val="0000358C"/>
    <w:rsid w:val="0006192F"/>
    <w:rsid w:val="000E08A7"/>
    <w:rsid w:val="001B24AF"/>
    <w:rsid w:val="003F140B"/>
    <w:rsid w:val="004E338A"/>
    <w:rsid w:val="0050334E"/>
    <w:rsid w:val="00512664"/>
    <w:rsid w:val="0060197A"/>
    <w:rsid w:val="00657B53"/>
    <w:rsid w:val="0069082D"/>
    <w:rsid w:val="00706B03"/>
    <w:rsid w:val="007F2025"/>
    <w:rsid w:val="0081636F"/>
    <w:rsid w:val="00854A9B"/>
    <w:rsid w:val="00870367"/>
    <w:rsid w:val="008A067C"/>
    <w:rsid w:val="009F0A05"/>
    <w:rsid w:val="00A1495F"/>
    <w:rsid w:val="00A410FF"/>
    <w:rsid w:val="00AA0737"/>
    <w:rsid w:val="00AB489F"/>
    <w:rsid w:val="00BC2478"/>
    <w:rsid w:val="00C61F71"/>
    <w:rsid w:val="00CE10FA"/>
    <w:rsid w:val="00D7551F"/>
    <w:rsid w:val="00E16E40"/>
    <w:rsid w:val="00E31E21"/>
    <w:rsid w:val="00EB0977"/>
    <w:rsid w:val="00ED586A"/>
    <w:rsid w:val="00EF16E7"/>
    <w:rsid w:val="00F03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1571C3C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P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rsid w:val="00854A9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1">
    <w:name w:val="heading 1"/>
    <w:basedOn w:val="Normal"/>
    <w:next w:val="Normal"/>
    <w:link w:val="Ttulo1Char"/>
    <w:uiPriority w:val="9"/>
    <w:rsid w:val="00854A9B"/>
    <w:pPr>
      <w:keepNext/>
      <w:keepLines/>
      <w:spacing w:before="240"/>
      <w:outlineLvl w:val="0"/>
    </w:pPr>
    <w:rPr>
      <w:rFonts w:eastAsiaTheme="majorEastAsia" w:cstheme="majorBidi"/>
      <w:color w:val="202A6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54A9B"/>
    <w:pPr>
      <w:keepNext/>
      <w:keepLines/>
      <w:spacing w:before="40"/>
      <w:outlineLvl w:val="1"/>
    </w:pPr>
    <w:rPr>
      <w:rFonts w:eastAsiaTheme="majorEastAsia" w:cstheme="majorBidi"/>
      <w:color w:val="202A6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54A9B"/>
    <w:pPr>
      <w:keepNext/>
      <w:keepLines/>
      <w:spacing w:before="40"/>
      <w:outlineLvl w:val="2"/>
    </w:pPr>
    <w:rPr>
      <w:rFonts w:eastAsiaTheme="majorEastAsia" w:cstheme="majorBidi"/>
      <w:color w:val="151C47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54A9B"/>
    <w:pPr>
      <w:keepNext/>
      <w:keepLines/>
      <w:spacing w:before="40"/>
      <w:outlineLvl w:val="3"/>
    </w:pPr>
    <w:rPr>
      <w:rFonts w:eastAsiaTheme="majorEastAsia" w:cstheme="majorBidi"/>
      <w:i w:val="0"/>
      <w:iCs w:val="0"/>
      <w:color w:val="202A6B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54A9B"/>
    <w:pPr>
      <w:keepNext/>
      <w:keepLines/>
      <w:spacing w:before="40"/>
      <w:outlineLvl w:val="4"/>
    </w:pPr>
    <w:rPr>
      <w:rFonts w:eastAsiaTheme="majorEastAsia" w:cstheme="majorBidi"/>
      <w:color w:val="202A6B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54A9B"/>
    <w:pPr>
      <w:keepNext/>
      <w:keepLines/>
      <w:spacing w:before="40"/>
      <w:outlineLvl w:val="5"/>
    </w:pPr>
    <w:rPr>
      <w:rFonts w:eastAsiaTheme="majorEastAsia" w:cstheme="majorBidi"/>
      <w:color w:val="151C47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54A9B"/>
    <w:pPr>
      <w:keepNext/>
      <w:keepLines/>
      <w:spacing w:before="40"/>
      <w:outlineLvl w:val="6"/>
    </w:pPr>
    <w:rPr>
      <w:rFonts w:eastAsiaTheme="majorEastAsia" w:cstheme="majorBidi"/>
      <w:i w:val="0"/>
      <w:iCs w:val="0"/>
      <w:color w:val="151C47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54A9B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54A9B"/>
    <w:pPr>
      <w:keepNext/>
      <w:keepLines/>
      <w:spacing w:before="40"/>
      <w:outlineLvl w:val="8"/>
    </w:pPr>
    <w:rPr>
      <w:rFonts w:eastAsiaTheme="majorEastAsia" w:cstheme="majorBidi"/>
      <w:i w:val="0"/>
      <w:iCs w:val="0"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semiHidden/>
    <w:qFormat/>
    <w:rsid w:val="00854A9B"/>
    <w:rPr>
      <w:i w:val="0"/>
      <w:iCs w:val="0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854A9B"/>
    <w:rPr>
      <w:rFonts w:ascii="Century Schoolbook" w:hAnsi="Century Schoolbook" w:cs="Georgia"/>
      <w:color w:val="2B3990" w:themeColor="accent1"/>
      <w:sz w:val="28"/>
      <w:szCs w:val="28"/>
    </w:rPr>
  </w:style>
  <w:style w:type="paragraph" w:styleId="PargrafodaLista">
    <w:name w:val="List Paragraph"/>
    <w:basedOn w:val="Normal"/>
    <w:uiPriority w:val="1"/>
    <w:semiHidden/>
    <w:rsid w:val="00854A9B"/>
    <w:rPr>
      <w:rFonts w:ascii="Times New Roman" w:hAnsi="Times New Roman" w:cs="Times New Roman"/>
      <w:sz w:val="24"/>
      <w:szCs w:val="24"/>
    </w:rPr>
  </w:style>
  <w:style w:type="paragraph" w:customStyle="1" w:styleId="Pargrafodetabela">
    <w:name w:val="Parágrafo de tabela"/>
    <w:basedOn w:val="Normal"/>
    <w:uiPriority w:val="1"/>
    <w:semiHidden/>
    <w:rsid w:val="00854A9B"/>
    <w:rPr>
      <w:rFonts w:ascii="Times New Roman" w:hAnsi="Times New Roman" w:cs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semiHidden/>
    <w:rsid w:val="00854A9B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Rodap">
    <w:name w:val="footer"/>
    <w:basedOn w:val="Normal"/>
    <w:link w:val="RodapChar"/>
    <w:uiPriority w:val="99"/>
    <w:semiHidden/>
    <w:rsid w:val="00854A9B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">
    <w:name w:val="Title"/>
    <w:basedOn w:val="Corpodetexto"/>
    <w:next w:val="Normal"/>
    <w:link w:val="TtuloChar"/>
    <w:uiPriority w:val="10"/>
    <w:qFormat/>
    <w:rsid w:val="00854A9B"/>
    <w:pPr>
      <w:kinsoku w:val="0"/>
      <w:overflowPunct w:val="0"/>
      <w:spacing w:before="120" w:after="120"/>
    </w:pPr>
    <w:rPr>
      <w:i/>
      <w:sz w:val="116"/>
      <w:szCs w:val="116"/>
    </w:rPr>
  </w:style>
  <w:style w:type="character" w:customStyle="1" w:styleId="TtuloChar">
    <w:name w:val="Título Char"/>
    <w:basedOn w:val="Fontepargpadro"/>
    <w:link w:val="Ttulo"/>
    <w:uiPriority w:val="10"/>
    <w:rsid w:val="00854A9B"/>
    <w:rPr>
      <w:rFonts w:ascii="Century Schoolbook" w:hAnsi="Century Schoolbook" w:cs="Georgia"/>
      <w:i/>
      <w:color w:val="2B3990" w:themeColor="accent1"/>
      <w:sz w:val="116"/>
      <w:szCs w:val="116"/>
    </w:rPr>
  </w:style>
  <w:style w:type="paragraph" w:styleId="Subttulo">
    <w:name w:val="Subtitle"/>
    <w:basedOn w:val="Corpodetexto"/>
    <w:next w:val="Normal"/>
    <w:link w:val="SubttuloChar"/>
    <w:uiPriority w:val="11"/>
    <w:qFormat/>
    <w:rsid w:val="00854A9B"/>
    <w:pPr>
      <w:kinsoku w:val="0"/>
      <w:overflowPunct w:val="0"/>
      <w:spacing w:before="120" w:after="480"/>
    </w:pPr>
    <w:rPr>
      <w:i/>
      <w:caps/>
      <w:sz w:val="58"/>
      <w:szCs w:val="58"/>
    </w:rPr>
  </w:style>
  <w:style w:type="character" w:customStyle="1" w:styleId="SubttuloChar">
    <w:name w:val="Subtítulo Char"/>
    <w:basedOn w:val="Fontepargpadro"/>
    <w:link w:val="Subttulo"/>
    <w:uiPriority w:val="11"/>
    <w:rsid w:val="00854A9B"/>
    <w:rPr>
      <w:rFonts w:ascii="Century Schoolbook" w:hAnsi="Century Schoolbook" w:cs="Georgia"/>
      <w:i/>
      <w:caps/>
      <w:color w:val="2B3990" w:themeColor="accent1"/>
      <w:sz w:val="58"/>
      <w:szCs w:val="58"/>
    </w:rPr>
  </w:style>
  <w:style w:type="paragraph" w:customStyle="1" w:styleId="Nome">
    <w:name w:val="Nome"/>
    <w:basedOn w:val="Corpodetexto"/>
    <w:uiPriority w:val="1"/>
    <w:qFormat/>
    <w:rsid w:val="00854A9B"/>
    <w:pPr>
      <w:kinsoku w:val="0"/>
      <w:overflowPunct w:val="0"/>
      <w:spacing w:before="360" w:after="360"/>
    </w:pPr>
    <w:rPr>
      <w:rFonts w:cs="Georgia-BoldItalic"/>
      <w:b/>
      <w:bCs/>
      <w:i/>
      <w:color w:val="414042" w:themeColor="text2"/>
      <w:sz w:val="76"/>
      <w:szCs w:val="76"/>
    </w:rPr>
  </w:style>
  <w:style w:type="table" w:styleId="Tabelacomgrade">
    <w:name w:val="Table Grid"/>
    <w:basedOn w:val="Tabelanormal"/>
    <w:uiPriority w:val="39"/>
    <w:rsid w:val="00854A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854A9B"/>
    <w:rPr>
      <w:rFonts w:ascii="Century Schoolbook" w:hAnsi="Century Schoolbook"/>
      <w:color w:val="808080"/>
    </w:rPr>
  </w:style>
  <w:style w:type="character" w:styleId="Meno">
    <w:name w:val="Mention"/>
    <w:basedOn w:val="Fontepargpadro"/>
    <w:uiPriority w:val="99"/>
    <w:semiHidden/>
    <w:unhideWhenUsed/>
    <w:rsid w:val="00854A9B"/>
    <w:rPr>
      <w:rFonts w:ascii="Century Schoolbook" w:hAnsi="Century Schoolbook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854A9B"/>
    <w:pPr>
      <w:numPr>
        <w:numId w:val="1"/>
      </w:numPr>
    </w:pPr>
  </w:style>
  <w:style w:type="numbering" w:styleId="1ai">
    <w:name w:val="Outline List 1"/>
    <w:basedOn w:val="Semlista"/>
    <w:uiPriority w:val="99"/>
    <w:semiHidden/>
    <w:unhideWhenUsed/>
    <w:rsid w:val="00854A9B"/>
    <w:pPr>
      <w:numPr>
        <w:numId w:val="2"/>
      </w:numPr>
    </w:pPr>
  </w:style>
  <w:style w:type="character" w:styleId="CdigoHTML">
    <w:name w:val="HTML Code"/>
    <w:basedOn w:val="Fontepargpadro"/>
    <w:uiPriority w:val="99"/>
    <w:semiHidden/>
    <w:unhideWhenUsed/>
    <w:rsid w:val="00854A9B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854A9B"/>
    <w:rPr>
      <w:rFonts w:ascii="Century Schoolbook" w:hAnsi="Century Schoolbook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854A9B"/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DefinioHTML">
    <w:name w:val="HTML Definition"/>
    <w:basedOn w:val="Fontepargpadro"/>
    <w:uiPriority w:val="99"/>
    <w:semiHidden/>
    <w:unhideWhenUsed/>
    <w:rsid w:val="00854A9B"/>
    <w:rPr>
      <w:rFonts w:ascii="Century Schoolbook" w:hAnsi="Century Schoolbook"/>
      <w:i/>
      <w:iCs/>
    </w:rPr>
  </w:style>
  <w:style w:type="character" w:styleId="CitaoHTML">
    <w:name w:val="HTML Cite"/>
    <w:basedOn w:val="Fontepargpadro"/>
    <w:uiPriority w:val="99"/>
    <w:semiHidden/>
    <w:unhideWhenUsed/>
    <w:rsid w:val="00854A9B"/>
    <w:rPr>
      <w:rFonts w:ascii="Century Schoolbook" w:hAnsi="Century Schoolbook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854A9B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854A9B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854A9B"/>
    <w:rPr>
      <w:rFonts w:ascii="Century Schoolbook" w:hAnsi="Century Schoolbook"/>
    </w:rPr>
  </w:style>
  <w:style w:type="character" w:styleId="TecladoHTML">
    <w:name w:val="HTML Keyboard"/>
    <w:basedOn w:val="Fontepargpadro"/>
    <w:uiPriority w:val="99"/>
    <w:semiHidden/>
    <w:unhideWhenUsed/>
    <w:rsid w:val="00854A9B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54A9B"/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54A9B"/>
    <w:rPr>
      <w:rFonts w:ascii="Consolas" w:hAnsi="Consolas" w:cs="Georgia"/>
      <w:i/>
      <w:iCs/>
      <w:color w:val="2B3990" w:themeColor="accent1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854A9B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rsid w:val="00854A9B"/>
    <w:pPr>
      <w:spacing w:after="100"/>
      <w:ind w:left="28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854A9B"/>
    <w:pPr>
      <w:spacing w:after="100"/>
      <w:ind w:left="56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854A9B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854A9B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854A9B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854A9B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854A9B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854A9B"/>
    <w:pPr>
      <w:spacing w:after="100"/>
      <w:ind w:left="2240"/>
    </w:pPr>
  </w:style>
  <w:style w:type="character" w:customStyle="1" w:styleId="Ttulo1Char">
    <w:name w:val="Título 1 Char"/>
    <w:basedOn w:val="Fontepargpadro"/>
    <w:link w:val="Ttulo1"/>
    <w:uiPriority w:val="9"/>
    <w:rsid w:val="00854A9B"/>
    <w:rPr>
      <w:rFonts w:ascii="Century Schoolbook" w:eastAsiaTheme="majorEastAsia" w:hAnsi="Century Schoolbook" w:cstheme="majorBidi"/>
      <w:i/>
      <w:iCs/>
      <w:color w:val="202A6B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854A9B"/>
    <w:pPr>
      <w:outlineLvl w:val="9"/>
    </w:pPr>
  </w:style>
  <w:style w:type="character" w:styleId="RefernciaSutil">
    <w:name w:val="Subtle Reference"/>
    <w:basedOn w:val="Fontepargpadro"/>
    <w:uiPriority w:val="31"/>
    <w:semiHidden/>
    <w:rsid w:val="00854A9B"/>
    <w:rPr>
      <w:rFonts w:ascii="Century Schoolbook" w:hAnsi="Century Schoolbook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rsid w:val="00854A9B"/>
    <w:rPr>
      <w:rFonts w:ascii="Century Schoolbook" w:hAnsi="Century Schoolbook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3990" w:themeColor="accen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shd w:val="clear" w:color="auto" w:fill="C1C7EC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C75BC" w:themeColor="accent2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shd w:val="clear" w:color="auto" w:fill="BFDDF5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7AAE1" w:themeColor="accent3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shd w:val="clear" w:color="auto" w:fill="C9E9F7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9D" w:themeColor="accent4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shd w:val="clear" w:color="auto" w:fill="AAFFF9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262" w:themeColor="accent5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shd w:val="clear" w:color="auto" w:fill="BCB9E7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BB040" w:themeColor="accent6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shd w:val="clear" w:color="auto" w:fill="FEEBCF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399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399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399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1C7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C75B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C75B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DD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7AAE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7AAE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E9F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9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9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AFF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26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26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B9E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BB04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BB04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B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854A9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854A9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1C7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854A9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DD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854A9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E9F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854A9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AFF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854A9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B9E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854A9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B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854A9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854A9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854A9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854A9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854A9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854A9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854A9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854A9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854A9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  <w:insideV w:val="single" w:sz="8" w:space="0" w:color="4456C7" w:themeColor="accent1" w:themeTint="BF"/>
      </w:tblBorders>
    </w:tblPr>
    <w:tcPr>
      <w:shd w:val="clear" w:color="auto" w:fill="C1C7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56C7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854A9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  <w:insideV w:val="single" w:sz="8" w:space="0" w:color="3F99E2" w:themeColor="accent2" w:themeTint="BF"/>
      </w:tblBorders>
    </w:tblPr>
    <w:tcPr>
      <w:shd w:val="clear" w:color="auto" w:fill="BFDD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F99E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854A9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  <w:insideV w:val="single" w:sz="8" w:space="0" w:color="5DBEE8" w:themeColor="accent3" w:themeTint="BF"/>
      </w:tblBorders>
    </w:tblPr>
    <w:tcPr>
      <w:shd w:val="clear" w:color="auto" w:fill="C9E9F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DBEE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854A9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  <w:insideV w:val="single" w:sz="8" w:space="0" w:color="00FDED" w:themeColor="accent4" w:themeTint="BF"/>
      </w:tblBorders>
    </w:tblPr>
    <w:tcPr>
      <w:shd w:val="clear" w:color="auto" w:fill="AAFF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D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854A9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  <w:insideV w:val="single" w:sz="8" w:space="0" w:color="403AA8" w:themeColor="accent5" w:themeTint="BF"/>
      </w:tblBorders>
    </w:tblPr>
    <w:tcPr>
      <w:shd w:val="clear" w:color="auto" w:fill="BCB9E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3A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854A9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  <w:insideV w:val="single" w:sz="8" w:space="0" w:color="FCC36F" w:themeColor="accent6" w:themeTint="BF"/>
      </w:tblBorders>
    </w:tblPr>
    <w:tcPr>
      <w:shd w:val="clear" w:color="auto" w:fill="FEEB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CC3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cPr>
      <w:shd w:val="clear" w:color="auto" w:fill="C1C7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D1F0" w:themeFill="accent1" w:themeFillTint="33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tcBorders>
          <w:insideH w:val="single" w:sz="6" w:space="0" w:color="2B3990" w:themeColor="accent1"/>
          <w:insideV w:val="single" w:sz="6" w:space="0" w:color="2B3990" w:themeColor="accent1"/>
        </w:tcBorders>
        <w:shd w:val="clear" w:color="auto" w:fill="838E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cPr>
      <w:shd w:val="clear" w:color="auto" w:fill="BFDD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5F1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3F7" w:themeFill="accent2" w:themeFillTint="33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tcBorders>
          <w:insideH w:val="single" w:sz="6" w:space="0" w:color="1C75BC" w:themeColor="accent2"/>
          <w:insideV w:val="single" w:sz="6" w:space="0" w:color="1C75BC" w:themeColor="accent2"/>
        </w:tcBorders>
        <w:shd w:val="clear" w:color="auto" w:fill="7FBBE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cPr>
      <w:shd w:val="clear" w:color="auto" w:fill="C9E9F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9F6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DF9" w:themeFill="accent3" w:themeFillTint="33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tcBorders>
          <w:insideH w:val="single" w:sz="6" w:space="0" w:color="27AAE1" w:themeColor="accent3"/>
          <w:insideV w:val="single" w:sz="6" w:space="0" w:color="27AAE1" w:themeColor="accent3"/>
        </w:tcBorders>
        <w:shd w:val="clear" w:color="auto" w:fill="93D4F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cPr>
      <w:shd w:val="clear" w:color="auto" w:fill="AAFF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FFFA" w:themeFill="accent4" w:themeFillTint="33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tcBorders>
          <w:insideH w:val="single" w:sz="6" w:space="0" w:color="00A79D" w:themeColor="accent4"/>
          <w:insideV w:val="single" w:sz="6" w:space="0" w:color="00A79D" w:themeColor="accent4"/>
        </w:tcBorders>
        <w:shd w:val="clear" w:color="auto" w:fill="54FFF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cPr>
      <w:shd w:val="clear" w:color="auto" w:fill="BCB9E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4E3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C6EB" w:themeFill="accent5" w:themeFillTint="33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tcBorders>
          <w:insideH w:val="single" w:sz="6" w:space="0" w:color="262262" w:themeColor="accent5"/>
          <w:insideV w:val="single" w:sz="6" w:space="0" w:color="262262" w:themeColor="accent5"/>
        </w:tcBorders>
        <w:shd w:val="clear" w:color="auto" w:fill="787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cPr>
      <w:shd w:val="clear" w:color="auto" w:fill="FEEB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FD8" w:themeFill="accent6" w:themeFillTint="33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tcBorders>
          <w:insideH w:val="single" w:sz="6" w:space="0" w:color="FBB040" w:themeColor="accent6"/>
          <w:insideV w:val="single" w:sz="6" w:space="0" w:color="FBB040" w:themeColor="accent6"/>
        </w:tcBorders>
        <w:shd w:val="clear" w:color="auto" w:fill="FDD79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854A9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854A9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1C7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38E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38EDA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854A9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FDD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FBBE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FBBEC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854A9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9E9F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3D4F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3D4F0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854A9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AFF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4FFF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4FFF4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854A9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B9E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7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73CE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854A9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B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DD79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DD79F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854A9B"/>
  </w:style>
  <w:style w:type="character" w:styleId="TtulodoLivro">
    <w:name w:val="Book Title"/>
    <w:basedOn w:val="Fontepargpadro"/>
    <w:uiPriority w:val="33"/>
    <w:semiHidden/>
    <w:rsid w:val="00854A9B"/>
    <w:rPr>
      <w:rFonts w:ascii="Century Schoolbook" w:hAnsi="Century Schoolbook"/>
      <w:b/>
      <w:bCs/>
      <w:i/>
      <w:iCs/>
      <w:spacing w:val="5"/>
    </w:rPr>
  </w:style>
  <w:style w:type="character" w:styleId="Hashtag">
    <w:name w:val="Hashtag"/>
    <w:basedOn w:val="Fontepargpadro"/>
    <w:uiPriority w:val="99"/>
    <w:semiHidden/>
    <w:unhideWhenUsed/>
    <w:rsid w:val="00854A9B"/>
    <w:rPr>
      <w:rFonts w:ascii="Century Schoolbook" w:hAnsi="Century Schoolbook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854A9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854A9B"/>
    <w:rPr>
      <w:rFonts w:ascii="Century Schoolbook" w:eastAsiaTheme="majorEastAsia" w:hAnsi="Century Schoolbook" w:cstheme="majorBidi"/>
      <w:i/>
      <w:iCs/>
      <w:color w:val="2B3990" w:themeColor="accent1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854A9B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854A9B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854A9B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854A9B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854A9B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854A9B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854A9B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854A9B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854A9B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854A9B"/>
    <w:pPr>
      <w:spacing w:after="120"/>
      <w:ind w:left="1800"/>
      <w:contextualSpacing/>
    </w:pPr>
  </w:style>
  <w:style w:type="paragraph" w:styleId="Numerada">
    <w:name w:val="List Number"/>
    <w:basedOn w:val="Normal"/>
    <w:uiPriority w:val="99"/>
    <w:semiHidden/>
    <w:unhideWhenUsed/>
    <w:rsid w:val="00854A9B"/>
    <w:pPr>
      <w:numPr>
        <w:numId w:val="3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854A9B"/>
    <w:pPr>
      <w:numPr>
        <w:numId w:val="4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854A9B"/>
    <w:pPr>
      <w:numPr>
        <w:numId w:val="5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854A9B"/>
    <w:pPr>
      <w:numPr>
        <w:numId w:val="6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854A9B"/>
    <w:pPr>
      <w:numPr>
        <w:numId w:val="7"/>
      </w:numPr>
      <w:contextualSpacing/>
    </w:pPr>
  </w:style>
  <w:style w:type="paragraph" w:styleId="Commarcadores">
    <w:name w:val="List Bullet"/>
    <w:basedOn w:val="Normal"/>
    <w:uiPriority w:val="99"/>
    <w:semiHidden/>
    <w:unhideWhenUsed/>
    <w:rsid w:val="00854A9B"/>
    <w:pPr>
      <w:numPr>
        <w:numId w:val="8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854A9B"/>
    <w:pPr>
      <w:numPr>
        <w:numId w:val="9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854A9B"/>
    <w:pPr>
      <w:numPr>
        <w:numId w:val="10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854A9B"/>
    <w:pPr>
      <w:numPr>
        <w:numId w:val="11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854A9B"/>
    <w:pPr>
      <w:numPr>
        <w:numId w:val="12"/>
      </w:numPr>
      <w:contextualSpacing/>
    </w:pPr>
  </w:style>
  <w:style w:type="table" w:styleId="Tabelaclssica1">
    <w:name w:val="Table Classic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854A9B"/>
  </w:style>
  <w:style w:type="paragraph" w:styleId="Textodemacro">
    <w:name w:val="macro"/>
    <w:link w:val="TextodemacroChar"/>
    <w:uiPriority w:val="99"/>
    <w:semiHidden/>
    <w:unhideWhenUsed/>
    <w:rsid w:val="00854A9B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  <w:jc w:val="center"/>
    </w:pPr>
    <w:rPr>
      <w:rFonts w:ascii="Consolas" w:hAnsi="Consolas" w:cs="Georgia"/>
      <w:i/>
      <w:iCs/>
      <w:color w:val="2B3990" w:themeColor="accent1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854A9B"/>
    <w:rPr>
      <w:rFonts w:ascii="Consolas" w:hAnsi="Consolas" w:cs="Georgia"/>
      <w:i/>
      <w:iCs/>
      <w:color w:val="2B3990" w:themeColor="accent1"/>
    </w:rPr>
  </w:style>
  <w:style w:type="paragraph" w:styleId="Remetente">
    <w:name w:val="envelope return"/>
    <w:basedOn w:val="Normal"/>
    <w:uiPriority w:val="99"/>
    <w:semiHidden/>
    <w:unhideWhenUsed/>
    <w:rsid w:val="00854A9B"/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854A9B"/>
    <w:rPr>
      <w:rFonts w:ascii="Century Schoolbook" w:hAnsi="Century Schoolbook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854A9B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854A9B"/>
    <w:rPr>
      <w:rFonts w:ascii="Century Schoolbook" w:hAnsi="Century Schoolbook" w:cs="Georgia"/>
      <w:i/>
      <w:iCs/>
      <w:color w:val="2B3990" w:themeColor="accent1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854A9B"/>
    <w:pPr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unhideWhenUsed/>
    <w:rsid w:val="00854A9B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854A9B"/>
    <w:pPr>
      <w:spacing w:before="200" w:after="160"/>
      <w:ind w:left="864" w:right="864"/>
    </w:pPr>
    <w:rPr>
      <w:i w:val="0"/>
      <w:iCs w:val="0"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854A9B"/>
    <w:rPr>
      <w:rFonts w:ascii="Century Schoolbook" w:hAnsi="Century Schoolbook" w:cs="Georgia"/>
      <w:color w:val="404040" w:themeColor="text1" w:themeTint="BF"/>
      <w:sz w:val="28"/>
      <w:szCs w:val="28"/>
    </w:rPr>
  </w:style>
  <w:style w:type="character" w:styleId="nfase">
    <w:name w:val="Emphasis"/>
    <w:basedOn w:val="Fontepargpadro"/>
    <w:uiPriority w:val="20"/>
    <w:semiHidden/>
    <w:rsid w:val="00854A9B"/>
    <w:rPr>
      <w:rFonts w:ascii="Century Schoolbook" w:hAnsi="Century Schoolbook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854A9B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854A9B"/>
    <w:rPr>
      <w:color w:val="000000" w:themeColor="text1"/>
    </w:rPr>
    <w:tblPr>
      <w:tblStyleRowBandSize w:val="1"/>
      <w:tblStyleColBandSize w:val="1"/>
    </w:tblPr>
    <w:tcPr>
      <w:shd w:val="clear" w:color="auto" w:fill="E6E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854A9B"/>
    <w:rPr>
      <w:color w:val="000000" w:themeColor="text1"/>
    </w:rPr>
    <w:tblPr>
      <w:tblStyleRowBandSize w:val="1"/>
      <w:tblStyleColBandSize w:val="1"/>
    </w:tblPr>
    <w:tcPr>
      <w:shd w:val="clear" w:color="auto" w:fill="E5F1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854A9B"/>
    <w:rPr>
      <w:color w:val="000000" w:themeColor="text1"/>
    </w:rPr>
    <w:tblPr>
      <w:tblStyleRowBandSize w:val="1"/>
      <w:tblStyleColBandSize w:val="1"/>
    </w:tblPr>
    <w:tcPr>
      <w:shd w:val="clear" w:color="auto" w:fill="E9F6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7C" w:themeFill="accent4" w:themeFillShade="CC"/>
      </w:tcPr>
    </w:tblStylePr>
    <w:tblStylePr w:type="lastRow">
      <w:rPr>
        <w:b/>
        <w:bCs/>
        <w:color w:val="00857C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854A9B"/>
    <w:rPr>
      <w:color w:val="000000" w:themeColor="text1"/>
    </w:rPr>
    <w:tblPr>
      <w:tblStyleRowBandSize w:val="1"/>
      <w:tblStyleColBandSize w:val="1"/>
    </w:tblPr>
    <w:tcPr>
      <w:shd w:val="clear" w:color="auto" w:fill="DDFF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989B9" w:themeFill="accent3" w:themeFillShade="CC"/>
      </w:tcPr>
    </w:tblStylePr>
    <w:tblStylePr w:type="lastRow">
      <w:rPr>
        <w:b/>
        <w:bCs/>
        <w:color w:val="1989B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854A9B"/>
    <w:rPr>
      <w:color w:val="000000" w:themeColor="text1"/>
    </w:rPr>
    <w:tblPr>
      <w:tblStyleRowBandSize w:val="1"/>
      <w:tblStyleColBandSize w:val="1"/>
    </w:tblPr>
    <w:tcPr>
      <w:shd w:val="clear" w:color="auto" w:fill="E4E3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69505" w:themeFill="accent6" w:themeFillShade="CC"/>
      </w:tcPr>
    </w:tblStylePr>
    <w:tblStylePr w:type="lastRow">
      <w:rPr>
        <w:b/>
        <w:bCs/>
        <w:color w:val="F69505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854A9B"/>
    <w:rPr>
      <w:color w:val="000000" w:themeColor="text1"/>
    </w:rPr>
    <w:tblPr>
      <w:tblStyleRowBandSize w:val="1"/>
      <w:tblStyleColBandSize w:val="1"/>
    </w:tblPr>
    <w:tcPr>
      <w:shd w:val="clear" w:color="auto" w:fill="FE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1B4E" w:themeFill="accent5" w:themeFillShade="CC"/>
      </w:tcPr>
    </w:tblStylePr>
    <w:tblStylePr w:type="lastRow">
      <w:rPr>
        <w:b/>
        <w:bCs/>
        <w:color w:val="1E1B4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225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2256" w:themeColor="accent1" w:themeShade="99"/>
          <w:insideV w:val="nil"/>
        </w:tcBorders>
        <w:shd w:val="clear" w:color="auto" w:fill="19225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2256" w:themeFill="accent1" w:themeFillShade="99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838E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1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457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4570" w:themeColor="accent2" w:themeShade="99"/>
          <w:insideV w:val="nil"/>
        </w:tcBorders>
        <w:shd w:val="clear" w:color="auto" w:fill="10457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4570" w:themeFill="accent2" w:themeFillShade="99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7FBBE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24" w:space="0" w:color="00A79D" w:themeColor="accent4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6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3678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3678A" w:themeColor="accent3" w:themeShade="99"/>
          <w:insideV w:val="nil"/>
        </w:tcBorders>
        <w:shd w:val="clear" w:color="auto" w:fill="13678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678A" w:themeFill="accent3" w:themeFillShade="99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24" w:space="0" w:color="27AAE1" w:themeColor="accent3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F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45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45D" w:themeColor="accent4" w:themeShade="99"/>
          <w:insideV w:val="nil"/>
        </w:tcBorders>
        <w:shd w:val="clear" w:color="auto" w:fill="00645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45D" w:themeFill="accent4" w:themeFillShade="99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54FFF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24" w:space="0" w:color="FBB040" w:themeColor="accent6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3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43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43A" w:themeColor="accent5" w:themeShade="99"/>
          <w:insideV w:val="nil"/>
        </w:tcBorders>
        <w:shd w:val="clear" w:color="auto" w:fill="16143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143A" w:themeFill="accent5" w:themeFillShade="99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787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24" w:space="0" w:color="262262" w:themeColor="accent5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96F04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96F04" w:themeColor="accent6" w:themeShade="99"/>
          <w:insideV w:val="nil"/>
        </w:tcBorders>
        <w:shd w:val="clear" w:color="auto" w:fill="B96F04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6F04" w:themeFill="accent6" w:themeFillShade="99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79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</w:rPr>
      <w:tblPr/>
      <w:tcPr>
        <w:shd w:val="clear" w:color="auto" w:fill="9BA4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BA4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</w:rPr>
      <w:tblPr/>
      <w:tcPr>
        <w:shd w:val="clear" w:color="auto" w:fill="98C8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8C8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</w:rPr>
      <w:tblPr/>
      <w:tcPr>
        <w:shd w:val="clear" w:color="auto" w:fill="A8DCF3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8DCF3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</w:rPr>
      <w:tblPr/>
      <w:tcPr>
        <w:shd w:val="clear" w:color="auto" w:fill="75FFF6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5FFF6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</w:rPr>
      <w:tblPr/>
      <w:tcPr>
        <w:shd w:val="clear" w:color="auto" w:fill="928ED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8ED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</w:rPr>
      <w:tblPr/>
      <w:tcPr>
        <w:shd w:val="clear" w:color="auto" w:fill="FDDF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DF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54A9B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54A9B"/>
    <w:rPr>
      <w:rFonts w:ascii="Century Schoolbook" w:hAnsi="Century Schoolbook" w:cs="Georgia"/>
      <w:i/>
      <w:iCs/>
      <w:color w:val="2B3990" w:themeColor="accent1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54A9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54A9B"/>
    <w:rPr>
      <w:rFonts w:ascii="Century Schoolbook" w:hAnsi="Century Schoolbook" w:cs="Georgia"/>
      <w:b/>
      <w:bCs/>
      <w:i/>
      <w:iCs/>
      <w:color w:val="2B3990" w:themeColor="accent1"/>
    </w:rPr>
  </w:style>
  <w:style w:type="character" w:styleId="Refdecomentrio">
    <w:name w:val="annotation reference"/>
    <w:basedOn w:val="Fontepargpadro"/>
    <w:uiPriority w:val="99"/>
    <w:semiHidden/>
    <w:unhideWhenUsed/>
    <w:rsid w:val="00854A9B"/>
    <w:rPr>
      <w:rFonts w:ascii="Century Schoolbook" w:hAnsi="Century Schoolbook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54A9B"/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54A9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854A9B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854A9B"/>
    <w:pPr>
      <w:pBdr>
        <w:top w:val="single" w:sz="2" w:space="10" w:color="2B3990" w:themeColor="accent1"/>
        <w:left w:val="single" w:sz="2" w:space="10" w:color="2B3990" w:themeColor="accent1"/>
        <w:bottom w:val="single" w:sz="2" w:space="10" w:color="2B3990" w:themeColor="accent1"/>
        <w:right w:val="single" w:sz="2" w:space="10" w:color="2B3990" w:themeColor="accent1"/>
      </w:pBdr>
      <w:ind w:left="1152" w:right="1152"/>
    </w:pPr>
    <w:rPr>
      <w:rFonts w:eastAsiaTheme="minorEastAsia" w:cstheme="minorBidi"/>
      <w:i w:val="0"/>
      <w:iCs w:val="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854A9B"/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854A9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54A9B"/>
    <w:rPr>
      <w:rFonts w:ascii="Century Schoolbook" w:eastAsiaTheme="majorEastAsia" w:hAnsi="Century Schoolbook" w:cstheme="majorBidi"/>
      <w:i/>
      <w:iCs/>
      <w:color w:val="202A6B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54A9B"/>
    <w:rPr>
      <w:rFonts w:ascii="Century Schoolbook" w:eastAsiaTheme="majorEastAsia" w:hAnsi="Century Schoolbook" w:cstheme="majorBidi"/>
      <w:i/>
      <w:iCs/>
      <w:color w:val="151C47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54A9B"/>
    <w:rPr>
      <w:rFonts w:ascii="Century Schoolbook" w:eastAsiaTheme="majorEastAsia" w:hAnsi="Century Schoolbook" w:cstheme="majorBidi"/>
      <w:color w:val="202A6B" w:themeColor="accent1" w:themeShade="BF"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54A9B"/>
    <w:rPr>
      <w:rFonts w:ascii="Century Schoolbook" w:eastAsiaTheme="majorEastAsia" w:hAnsi="Century Schoolbook" w:cstheme="majorBidi"/>
      <w:i/>
      <w:iCs/>
      <w:color w:val="202A6B" w:themeColor="accent1" w:themeShade="BF"/>
      <w:sz w:val="28"/>
      <w:szCs w:val="28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54A9B"/>
    <w:rPr>
      <w:rFonts w:ascii="Century Schoolbook" w:eastAsiaTheme="majorEastAsia" w:hAnsi="Century Schoolbook" w:cstheme="majorBidi"/>
      <w:i/>
      <w:iCs/>
      <w:color w:val="151C47" w:themeColor="accent1" w:themeShade="7F"/>
      <w:sz w:val="28"/>
      <w:szCs w:val="28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54A9B"/>
    <w:rPr>
      <w:rFonts w:ascii="Century Schoolbook" w:eastAsiaTheme="majorEastAsia" w:hAnsi="Century Schoolbook" w:cstheme="majorBidi"/>
      <w:color w:val="151C47" w:themeColor="accent1" w:themeShade="7F"/>
      <w:sz w:val="28"/>
      <w:szCs w:val="28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54A9B"/>
    <w:rPr>
      <w:rFonts w:ascii="Century Schoolbook" w:eastAsiaTheme="majorEastAsia" w:hAnsi="Century Schoolbook" w:cstheme="majorBidi"/>
      <w:i/>
      <w:iCs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54A9B"/>
    <w:rPr>
      <w:rFonts w:ascii="Century Schoolbook" w:eastAsiaTheme="majorEastAsia" w:hAnsi="Century Schoolbook" w:cstheme="majorBidi"/>
      <w:color w:val="272727" w:themeColor="text1" w:themeTint="D8"/>
      <w:sz w:val="21"/>
      <w:szCs w:val="21"/>
    </w:rPr>
  </w:style>
  <w:style w:type="numbering" w:styleId="Artigoseo">
    <w:name w:val="Outline List 3"/>
    <w:basedOn w:val="Semlista"/>
    <w:uiPriority w:val="99"/>
    <w:semiHidden/>
    <w:unhideWhenUsed/>
    <w:rsid w:val="00854A9B"/>
    <w:pPr>
      <w:numPr>
        <w:numId w:val="13"/>
      </w:numPr>
    </w:pPr>
  </w:style>
  <w:style w:type="table" w:styleId="TabelaSimples1">
    <w:name w:val="Plain Table 1"/>
    <w:basedOn w:val="Tabelanormal"/>
    <w:uiPriority w:val="41"/>
    <w:rsid w:val="00854A9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854A9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854A9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854A9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854A9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emEspaamento">
    <w:name w:val="No Spacing"/>
    <w:uiPriority w:val="1"/>
    <w:semiHidden/>
    <w:rsid w:val="00854A9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Data">
    <w:name w:val="Date"/>
    <w:basedOn w:val="Normal"/>
    <w:next w:val="Normal"/>
    <w:link w:val="DataChar"/>
    <w:uiPriority w:val="99"/>
    <w:semiHidden/>
    <w:unhideWhenUsed/>
    <w:rsid w:val="00854A9B"/>
  </w:style>
  <w:style w:type="character" w:customStyle="1" w:styleId="DataChar">
    <w:name w:val="Data Char"/>
    <w:basedOn w:val="Fontepargpadro"/>
    <w:link w:val="Data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RefernciaIntensa">
    <w:name w:val="Intense Reference"/>
    <w:basedOn w:val="Fontepargpadro"/>
    <w:uiPriority w:val="32"/>
    <w:semiHidden/>
    <w:rsid w:val="00854A9B"/>
    <w:rPr>
      <w:rFonts w:ascii="Century Schoolbook" w:hAnsi="Century Schoolbook"/>
      <w:b/>
      <w:bCs/>
      <w:smallCaps/>
      <w:color w:val="2B3990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854A9B"/>
    <w:pPr>
      <w:pBdr>
        <w:top w:val="single" w:sz="4" w:space="10" w:color="2B3990" w:themeColor="accent1"/>
        <w:bottom w:val="single" w:sz="4" w:space="10" w:color="2B3990" w:themeColor="accent1"/>
      </w:pBdr>
      <w:spacing w:before="360" w:after="360"/>
      <w:ind w:left="864" w:right="864"/>
    </w:pPr>
    <w:rPr>
      <w:i w:val="0"/>
      <w:iCs w:val="0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854A9B"/>
    <w:rPr>
      <w:rFonts w:ascii="Century Schoolbook" w:hAnsi="Century Schoolbook" w:cs="Georgia"/>
      <w:color w:val="2B3990" w:themeColor="accent1"/>
      <w:sz w:val="28"/>
      <w:szCs w:val="28"/>
    </w:rPr>
  </w:style>
  <w:style w:type="character" w:styleId="nfaseIntensa">
    <w:name w:val="Intense Emphasis"/>
    <w:basedOn w:val="Fontepargpadro"/>
    <w:uiPriority w:val="21"/>
    <w:semiHidden/>
    <w:rsid w:val="00854A9B"/>
    <w:rPr>
      <w:rFonts w:ascii="Century Schoolbook" w:hAnsi="Century Schoolbook"/>
      <w:i/>
      <w:iCs/>
      <w:color w:val="2B3990" w:themeColor="accent1"/>
    </w:rPr>
  </w:style>
  <w:style w:type="paragraph" w:styleId="NormalWeb">
    <w:name w:val="Normal (Web)"/>
    <w:basedOn w:val="Normal"/>
    <w:uiPriority w:val="99"/>
    <w:semiHidden/>
    <w:unhideWhenUsed/>
    <w:rsid w:val="00854A9B"/>
    <w:rPr>
      <w:rFonts w:ascii="Times New Roman" w:hAnsi="Times New Roman" w:cs="Times New Roman"/>
      <w:sz w:val="24"/>
      <w:szCs w:val="24"/>
    </w:rPr>
  </w:style>
  <w:style w:type="character" w:styleId="HiperlinkInteligente">
    <w:name w:val="Smart Hyperlink"/>
    <w:basedOn w:val="Fontepargpadro"/>
    <w:uiPriority w:val="99"/>
    <w:semiHidden/>
    <w:unhideWhenUsed/>
    <w:rsid w:val="00854A9B"/>
    <w:rPr>
      <w:rFonts w:ascii="Century Schoolbook" w:hAnsi="Century Schoolbook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854A9B"/>
    <w:rPr>
      <w:rFonts w:ascii="Century Schoolbook" w:hAnsi="Century Schoolbook"/>
      <w:color w:val="605E5C"/>
      <w:shd w:val="clear" w:color="auto" w:fill="E1DFDD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854A9B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854A9B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854A9B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854A9B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854A9B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854A9B"/>
    <w:pPr>
      <w:ind w:firstLine="360"/>
    </w:pPr>
    <w:rPr>
      <w:i/>
      <w:iCs/>
    </w:r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854A9B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Recuonormal">
    <w:name w:val="Normal Indent"/>
    <w:basedOn w:val="Normal"/>
    <w:uiPriority w:val="99"/>
    <w:semiHidden/>
    <w:unhideWhenUsed/>
    <w:rsid w:val="00854A9B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854A9B"/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elacontempornea">
    <w:name w:val="Table Contemporary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854A9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854A9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854A9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854A9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854A9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854A9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854A9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854A9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854A9B"/>
    <w:rPr>
      <w:color w:val="202A6B" w:themeColor="accent1" w:themeShade="BF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854A9B"/>
    <w:rPr>
      <w:color w:val="15578C" w:themeColor="accent2" w:themeShade="BF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854A9B"/>
    <w:rPr>
      <w:color w:val="1880AD" w:themeColor="accent3" w:themeShade="BF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854A9B"/>
    <w:rPr>
      <w:color w:val="007D75" w:themeColor="accent4" w:themeShade="BF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854A9B"/>
    <w:rPr>
      <w:color w:val="1C1949" w:themeColor="accent5" w:themeShade="BF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854A9B"/>
    <w:rPr>
      <w:color w:val="E68B05" w:themeColor="accent6" w:themeShade="BF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854A9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854A9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1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  <w:shd w:val="clear" w:color="auto" w:fill="C1C7EC" w:themeFill="accent1" w:themeFillTint="3F"/>
      </w:tcPr>
    </w:tblStylePr>
    <w:tblStylePr w:type="band2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854A9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1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  <w:shd w:val="clear" w:color="auto" w:fill="BFDDF5" w:themeFill="accent2" w:themeFillTint="3F"/>
      </w:tcPr>
    </w:tblStylePr>
    <w:tblStylePr w:type="band2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854A9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1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  <w:shd w:val="clear" w:color="auto" w:fill="C9E9F7" w:themeFill="accent3" w:themeFillTint="3F"/>
      </w:tcPr>
    </w:tblStylePr>
    <w:tblStylePr w:type="band2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854A9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1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  <w:shd w:val="clear" w:color="auto" w:fill="AAFFF9" w:themeFill="accent4" w:themeFillTint="3F"/>
      </w:tcPr>
    </w:tblStylePr>
    <w:tblStylePr w:type="band2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854A9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1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  <w:shd w:val="clear" w:color="auto" w:fill="BCB9E7" w:themeFill="accent5" w:themeFillTint="3F"/>
      </w:tcPr>
    </w:tblStylePr>
    <w:tblStylePr w:type="band2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854A9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1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  <w:shd w:val="clear" w:color="auto" w:fill="FEEBCF" w:themeFill="accent6" w:themeFillTint="3F"/>
      </w:tcPr>
    </w:tblStylePr>
    <w:tblStylePr w:type="band2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854A9B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854A9B"/>
    <w:rPr>
      <w:color w:val="FFFFFF" w:themeColor="background1"/>
    </w:rPr>
    <w:tblPr>
      <w:tblStyleRowBandSize w:val="1"/>
      <w:tblStyleColBandSize w:val="1"/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1C4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2A6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854A9B"/>
    <w:rPr>
      <w:color w:val="FFFFFF" w:themeColor="background1"/>
    </w:rPr>
    <w:tblPr>
      <w:tblStyleRowBandSize w:val="1"/>
      <w:tblStyleColBandSize w:val="1"/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395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578C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854A9B"/>
    <w:rPr>
      <w:color w:val="FFFFFF" w:themeColor="background1"/>
    </w:rPr>
    <w:tblPr>
      <w:tblStyleRowBandSize w:val="1"/>
      <w:tblStyleColBandSize w:val="1"/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0557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880A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854A9B"/>
    <w:rPr>
      <w:color w:val="FFFFFF" w:themeColor="background1"/>
    </w:rPr>
    <w:tblPr>
      <w:tblStyleRowBandSize w:val="1"/>
      <w:tblStyleColBandSize w:val="1"/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34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D7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854A9B"/>
    <w:rPr>
      <w:color w:val="FFFFFF" w:themeColor="background1"/>
    </w:rPr>
    <w:tblPr>
      <w:tblStyleRowBandSize w:val="1"/>
      <w:tblStyleColBandSize w:val="1"/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13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94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854A9B"/>
    <w:rPr>
      <w:color w:val="FFFFFF" w:themeColor="background1"/>
    </w:rPr>
    <w:tblPr>
      <w:tblStyleRowBandSize w:val="1"/>
      <w:tblStyleColBandSize w:val="1"/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95C0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68B0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854A9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854A9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854A9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854A9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854A9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854A9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854A9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deLista2">
    <w:name w:val="List Table 2"/>
    <w:basedOn w:val="Tabelanormal"/>
    <w:uiPriority w:val="47"/>
    <w:rsid w:val="00854A9B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854A9B"/>
    <w:tblPr>
      <w:tblStyleRowBandSize w:val="1"/>
      <w:tblStyleColBandSize w:val="1"/>
      <w:tblBorders>
        <w:top w:val="single" w:sz="4" w:space="0" w:color="6977D2" w:themeColor="accent1" w:themeTint="99"/>
        <w:bottom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854A9B"/>
    <w:tblPr>
      <w:tblStyleRowBandSize w:val="1"/>
      <w:tblStyleColBandSize w:val="1"/>
      <w:tblBorders>
        <w:top w:val="single" w:sz="4" w:space="0" w:color="65ADE8" w:themeColor="accent2" w:themeTint="99"/>
        <w:bottom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854A9B"/>
    <w:tblPr>
      <w:tblStyleRowBandSize w:val="1"/>
      <w:tblStyleColBandSize w:val="1"/>
      <w:tblBorders>
        <w:top w:val="single" w:sz="4" w:space="0" w:color="7DCBED" w:themeColor="accent3" w:themeTint="99"/>
        <w:bottom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854A9B"/>
    <w:tblPr>
      <w:tblStyleRowBandSize w:val="1"/>
      <w:tblStyleColBandSize w:val="1"/>
      <w:tblBorders>
        <w:top w:val="single" w:sz="4" w:space="0" w:color="31FFF2" w:themeColor="accent4" w:themeTint="99"/>
        <w:bottom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854A9B"/>
    <w:tblPr>
      <w:tblStyleRowBandSize w:val="1"/>
      <w:tblStyleColBandSize w:val="1"/>
      <w:tblBorders>
        <w:top w:val="single" w:sz="4" w:space="0" w:color="5C56C4" w:themeColor="accent5" w:themeTint="99"/>
        <w:bottom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854A9B"/>
    <w:tblPr>
      <w:tblStyleRowBandSize w:val="1"/>
      <w:tblStyleColBandSize w:val="1"/>
      <w:tblBorders>
        <w:top w:val="single" w:sz="4" w:space="0" w:color="FCCF8C" w:themeColor="accent6" w:themeTint="99"/>
        <w:bottom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deLista3">
    <w:name w:val="List Table 3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2B3990" w:themeColor="accent1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3990" w:themeColor="accent1"/>
          <w:right w:val="single" w:sz="4" w:space="0" w:color="2B3990" w:themeColor="accent1"/>
        </w:tcBorders>
      </w:tcPr>
    </w:tblStylePr>
    <w:tblStylePr w:type="band1Horz">
      <w:tblPr/>
      <w:tcPr>
        <w:tcBorders>
          <w:top w:val="single" w:sz="4" w:space="0" w:color="2B3990" w:themeColor="accent1"/>
          <w:bottom w:val="single" w:sz="4" w:space="0" w:color="2B399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3990" w:themeColor="accent1"/>
          <w:left w:val="nil"/>
        </w:tcBorders>
      </w:tcPr>
    </w:tblStylePr>
    <w:tblStylePr w:type="swCell">
      <w:tblPr/>
      <w:tcPr>
        <w:tcBorders>
          <w:top w:val="double" w:sz="4" w:space="0" w:color="2B3990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C75BC" w:themeColor="accent2"/>
          <w:right w:val="single" w:sz="4" w:space="0" w:color="1C75BC" w:themeColor="accent2"/>
        </w:tcBorders>
      </w:tcPr>
    </w:tblStylePr>
    <w:tblStylePr w:type="band1Horz">
      <w:tblPr/>
      <w:tcPr>
        <w:tcBorders>
          <w:top w:val="single" w:sz="4" w:space="0" w:color="1C75BC" w:themeColor="accent2"/>
          <w:bottom w:val="single" w:sz="4" w:space="0" w:color="1C75B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C75BC" w:themeColor="accent2"/>
          <w:left w:val="nil"/>
        </w:tcBorders>
      </w:tcPr>
    </w:tblStylePr>
    <w:tblStylePr w:type="swCell">
      <w:tblPr/>
      <w:tcPr>
        <w:tcBorders>
          <w:top w:val="double" w:sz="4" w:space="0" w:color="1C75BC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27AAE1" w:themeColor="accent3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AAE1" w:themeColor="accent3"/>
          <w:right w:val="single" w:sz="4" w:space="0" w:color="27AAE1" w:themeColor="accent3"/>
        </w:tcBorders>
      </w:tcPr>
    </w:tblStylePr>
    <w:tblStylePr w:type="band1Horz">
      <w:tblPr/>
      <w:tcPr>
        <w:tcBorders>
          <w:top w:val="single" w:sz="4" w:space="0" w:color="27AAE1" w:themeColor="accent3"/>
          <w:bottom w:val="single" w:sz="4" w:space="0" w:color="27AAE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AAE1" w:themeColor="accent3"/>
          <w:left w:val="nil"/>
        </w:tcBorders>
      </w:tcPr>
    </w:tblStylePr>
    <w:tblStylePr w:type="swCell">
      <w:tblPr/>
      <w:tcPr>
        <w:tcBorders>
          <w:top w:val="double" w:sz="4" w:space="0" w:color="27AAE1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00A79D" w:themeColor="accent4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9D" w:themeColor="accent4"/>
          <w:right w:val="single" w:sz="4" w:space="0" w:color="00A79D" w:themeColor="accent4"/>
        </w:tcBorders>
      </w:tcPr>
    </w:tblStylePr>
    <w:tblStylePr w:type="band1Horz">
      <w:tblPr/>
      <w:tcPr>
        <w:tcBorders>
          <w:top w:val="single" w:sz="4" w:space="0" w:color="00A79D" w:themeColor="accent4"/>
          <w:bottom w:val="single" w:sz="4" w:space="0" w:color="00A79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9D" w:themeColor="accent4"/>
          <w:left w:val="nil"/>
        </w:tcBorders>
      </w:tcPr>
    </w:tblStylePr>
    <w:tblStylePr w:type="swCell">
      <w:tblPr/>
      <w:tcPr>
        <w:tcBorders>
          <w:top w:val="double" w:sz="4" w:space="0" w:color="00A79D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262262" w:themeColor="accent5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262" w:themeColor="accent5"/>
          <w:right w:val="single" w:sz="4" w:space="0" w:color="262262" w:themeColor="accent5"/>
        </w:tcBorders>
      </w:tcPr>
    </w:tblStylePr>
    <w:tblStylePr w:type="band1Horz">
      <w:tblPr/>
      <w:tcPr>
        <w:tcBorders>
          <w:top w:val="single" w:sz="4" w:space="0" w:color="262262" w:themeColor="accent5"/>
          <w:bottom w:val="single" w:sz="4" w:space="0" w:color="26226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262" w:themeColor="accent5"/>
          <w:left w:val="nil"/>
        </w:tcBorders>
      </w:tcPr>
    </w:tblStylePr>
    <w:tblStylePr w:type="swCell">
      <w:tblPr/>
      <w:tcPr>
        <w:tcBorders>
          <w:top w:val="double" w:sz="4" w:space="0" w:color="262262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FBB040" w:themeColor="accent6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BB040" w:themeColor="accent6"/>
          <w:right w:val="single" w:sz="4" w:space="0" w:color="FBB040" w:themeColor="accent6"/>
        </w:tcBorders>
      </w:tcPr>
    </w:tblStylePr>
    <w:tblStylePr w:type="band1Horz">
      <w:tblPr/>
      <w:tcPr>
        <w:tcBorders>
          <w:top w:val="single" w:sz="4" w:space="0" w:color="FBB040" w:themeColor="accent6"/>
          <w:bottom w:val="single" w:sz="4" w:space="0" w:color="FBB04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BB040" w:themeColor="accent6"/>
          <w:left w:val="nil"/>
        </w:tcBorders>
      </w:tcPr>
    </w:tblStylePr>
    <w:tblStylePr w:type="swCell">
      <w:tblPr/>
      <w:tcPr>
        <w:tcBorders>
          <w:top w:val="double" w:sz="4" w:space="0" w:color="FBB040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854A9B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854A9B"/>
    <w:rPr>
      <w:color w:val="FFFFFF" w:themeColor="background1"/>
    </w:rPr>
    <w:tblPr>
      <w:tblStyleRowBandSize w:val="1"/>
      <w:tblStyleColBandSize w:val="1"/>
      <w:tblBorders>
        <w:top w:val="single" w:sz="24" w:space="0" w:color="2B3990" w:themeColor="accent1"/>
        <w:left w:val="single" w:sz="24" w:space="0" w:color="2B3990" w:themeColor="accent1"/>
        <w:bottom w:val="single" w:sz="24" w:space="0" w:color="2B3990" w:themeColor="accent1"/>
        <w:right w:val="single" w:sz="24" w:space="0" w:color="2B3990" w:themeColor="accent1"/>
      </w:tblBorders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854A9B"/>
    <w:rPr>
      <w:color w:val="FFFFFF" w:themeColor="background1"/>
    </w:rPr>
    <w:tblPr>
      <w:tblStyleRowBandSize w:val="1"/>
      <w:tblStyleColBandSize w:val="1"/>
      <w:tblBorders>
        <w:top w:val="single" w:sz="24" w:space="0" w:color="1C75BC" w:themeColor="accent2"/>
        <w:left w:val="single" w:sz="24" w:space="0" w:color="1C75BC" w:themeColor="accent2"/>
        <w:bottom w:val="single" w:sz="24" w:space="0" w:color="1C75BC" w:themeColor="accent2"/>
        <w:right w:val="single" w:sz="24" w:space="0" w:color="1C75BC" w:themeColor="accent2"/>
      </w:tblBorders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854A9B"/>
    <w:rPr>
      <w:color w:val="FFFFFF" w:themeColor="background1"/>
    </w:rPr>
    <w:tblPr>
      <w:tblStyleRowBandSize w:val="1"/>
      <w:tblStyleColBandSize w:val="1"/>
      <w:tblBorders>
        <w:top w:val="single" w:sz="24" w:space="0" w:color="27AAE1" w:themeColor="accent3"/>
        <w:left w:val="single" w:sz="24" w:space="0" w:color="27AAE1" w:themeColor="accent3"/>
        <w:bottom w:val="single" w:sz="24" w:space="0" w:color="27AAE1" w:themeColor="accent3"/>
        <w:right w:val="single" w:sz="24" w:space="0" w:color="27AAE1" w:themeColor="accent3"/>
      </w:tblBorders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854A9B"/>
    <w:rPr>
      <w:color w:val="FFFFFF" w:themeColor="background1"/>
    </w:rPr>
    <w:tblPr>
      <w:tblStyleRowBandSize w:val="1"/>
      <w:tblStyleColBandSize w:val="1"/>
      <w:tblBorders>
        <w:top w:val="single" w:sz="24" w:space="0" w:color="00A79D" w:themeColor="accent4"/>
        <w:left w:val="single" w:sz="24" w:space="0" w:color="00A79D" w:themeColor="accent4"/>
        <w:bottom w:val="single" w:sz="24" w:space="0" w:color="00A79D" w:themeColor="accent4"/>
        <w:right w:val="single" w:sz="24" w:space="0" w:color="00A79D" w:themeColor="accent4"/>
      </w:tblBorders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854A9B"/>
    <w:rPr>
      <w:color w:val="FFFFFF" w:themeColor="background1"/>
    </w:rPr>
    <w:tblPr>
      <w:tblStyleRowBandSize w:val="1"/>
      <w:tblStyleColBandSize w:val="1"/>
      <w:tblBorders>
        <w:top w:val="single" w:sz="24" w:space="0" w:color="262262" w:themeColor="accent5"/>
        <w:left w:val="single" w:sz="24" w:space="0" w:color="262262" w:themeColor="accent5"/>
        <w:bottom w:val="single" w:sz="24" w:space="0" w:color="262262" w:themeColor="accent5"/>
        <w:right w:val="single" w:sz="24" w:space="0" w:color="262262" w:themeColor="accent5"/>
      </w:tblBorders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854A9B"/>
    <w:rPr>
      <w:color w:val="FFFFFF" w:themeColor="background1"/>
    </w:rPr>
    <w:tblPr>
      <w:tblStyleRowBandSize w:val="1"/>
      <w:tblStyleColBandSize w:val="1"/>
      <w:tblBorders>
        <w:top w:val="single" w:sz="24" w:space="0" w:color="FBB040" w:themeColor="accent6"/>
        <w:left w:val="single" w:sz="24" w:space="0" w:color="FBB040" w:themeColor="accent6"/>
        <w:bottom w:val="single" w:sz="24" w:space="0" w:color="FBB040" w:themeColor="accent6"/>
        <w:right w:val="single" w:sz="24" w:space="0" w:color="FBB040" w:themeColor="accent6"/>
      </w:tblBorders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854A9B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854A9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2B3990" w:themeColor="accent1"/>
        <w:bottom w:val="single" w:sz="4" w:space="0" w:color="2B399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B399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854A9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1C75BC" w:themeColor="accent2"/>
        <w:bottom w:val="single" w:sz="4" w:space="0" w:color="1C75B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C75B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854A9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27AAE1" w:themeColor="accent3"/>
        <w:bottom w:val="single" w:sz="4" w:space="0" w:color="27AAE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27AAE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854A9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00A79D" w:themeColor="accent4"/>
        <w:bottom w:val="single" w:sz="4" w:space="0" w:color="00A79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A79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854A9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262262" w:themeColor="accent5"/>
        <w:bottom w:val="single" w:sz="4" w:space="0" w:color="26226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6226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854A9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BB040" w:themeColor="accent6"/>
        <w:bottom w:val="single" w:sz="4" w:space="0" w:color="FBB040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BB04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854A9B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854A9B"/>
    <w:rPr>
      <w:color w:val="202A6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399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399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399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399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854A9B"/>
    <w:rPr>
      <w:color w:val="15578C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C75B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C75B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C75B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C75B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854A9B"/>
    <w:rPr>
      <w:color w:val="1880AD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7AAE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7AAE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7AAE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7AAE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854A9B"/>
    <w:rPr>
      <w:color w:val="007D75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9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9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9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9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854A9B"/>
    <w:rPr>
      <w:color w:val="1C194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26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26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26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26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854A9B"/>
    <w:rPr>
      <w:color w:val="E68B0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BB04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BB04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BB04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BB04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854A9B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854A9B"/>
  </w:style>
  <w:style w:type="character" w:customStyle="1" w:styleId="SaudaoChar">
    <w:name w:val="Saudação Char"/>
    <w:basedOn w:val="Fontepargpadro"/>
    <w:link w:val="Saudao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elaemcolunas1">
    <w:name w:val="Table Columns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854A9B"/>
    <w:pPr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elasimples10">
    <w:name w:val="Table Simple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854A9B"/>
    <w:pPr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854A9B"/>
    <w:pPr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854A9B"/>
    <w:pPr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854A9B"/>
    <w:pPr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854A9B"/>
    <w:pPr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854A9B"/>
    <w:pPr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854A9B"/>
    <w:pPr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854A9B"/>
    <w:pPr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854A9B"/>
    <w:pPr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854A9B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854A9B"/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854A9B"/>
    <w:rPr>
      <w:rFonts w:ascii="Consolas" w:hAnsi="Consolas" w:cs="Georgia"/>
      <w:i/>
      <w:iCs/>
      <w:color w:val="2B3990" w:themeColor="accent1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854A9B"/>
    <w:pPr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elacomgrade1">
    <w:name w:val="Table Grid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854A9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854A9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854A9B"/>
    <w:tblPr>
      <w:tblStyleRowBandSize w:val="1"/>
      <w:tblStyleColBandSize w:val="1"/>
      <w:tblBorders>
        <w:top w:val="single" w:sz="4" w:space="0" w:color="9BA4E1" w:themeColor="accent1" w:themeTint="66"/>
        <w:left w:val="single" w:sz="4" w:space="0" w:color="9BA4E1" w:themeColor="accent1" w:themeTint="66"/>
        <w:bottom w:val="single" w:sz="4" w:space="0" w:color="9BA4E1" w:themeColor="accent1" w:themeTint="66"/>
        <w:right w:val="single" w:sz="4" w:space="0" w:color="9BA4E1" w:themeColor="accent1" w:themeTint="66"/>
        <w:insideH w:val="single" w:sz="4" w:space="0" w:color="9BA4E1" w:themeColor="accent1" w:themeTint="66"/>
        <w:insideV w:val="single" w:sz="4" w:space="0" w:color="9BA4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854A9B"/>
    <w:tblPr>
      <w:tblStyleRowBandSize w:val="1"/>
      <w:tblStyleColBandSize w:val="1"/>
      <w:tblBorders>
        <w:top w:val="single" w:sz="4" w:space="0" w:color="98C8EF" w:themeColor="accent2" w:themeTint="66"/>
        <w:left w:val="single" w:sz="4" w:space="0" w:color="98C8EF" w:themeColor="accent2" w:themeTint="66"/>
        <w:bottom w:val="single" w:sz="4" w:space="0" w:color="98C8EF" w:themeColor="accent2" w:themeTint="66"/>
        <w:right w:val="single" w:sz="4" w:space="0" w:color="98C8EF" w:themeColor="accent2" w:themeTint="66"/>
        <w:insideH w:val="single" w:sz="4" w:space="0" w:color="98C8EF" w:themeColor="accent2" w:themeTint="66"/>
        <w:insideV w:val="single" w:sz="4" w:space="0" w:color="98C8E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854A9B"/>
    <w:tblPr>
      <w:tblStyleRowBandSize w:val="1"/>
      <w:tblStyleColBandSize w:val="1"/>
      <w:tblBorders>
        <w:top w:val="single" w:sz="4" w:space="0" w:color="A8DCF3" w:themeColor="accent3" w:themeTint="66"/>
        <w:left w:val="single" w:sz="4" w:space="0" w:color="A8DCF3" w:themeColor="accent3" w:themeTint="66"/>
        <w:bottom w:val="single" w:sz="4" w:space="0" w:color="A8DCF3" w:themeColor="accent3" w:themeTint="66"/>
        <w:right w:val="single" w:sz="4" w:space="0" w:color="A8DCF3" w:themeColor="accent3" w:themeTint="66"/>
        <w:insideH w:val="single" w:sz="4" w:space="0" w:color="A8DCF3" w:themeColor="accent3" w:themeTint="66"/>
        <w:insideV w:val="single" w:sz="4" w:space="0" w:color="A8DCF3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854A9B"/>
    <w:tblPr>
      <w:tblStyleRowBandSize w:val="1"/>
      <w:tblStyleColBandSize w:val="1"/>
      <w:tblBorders>
        <w:top w:val="single" w:sz="4" w:space="0" w:color="75FFF6" w:themeColor="accent4" w:themeTint="66"/>
        <w:left w:val="single" w:sz="4" w:space="0" w:color="75FFF6" w:themeColor="accent4" w:themeTint="66"/>
        <w:bottom w:val="single" w:sz="4" w:space="0" w:color="75FFF6" w:themeColor="accent4" w:themeTint="66"/>
        <w:right w:val="single" w:sz="4" w:space="0" w:color="75FFF6" w:themeColor="accent4" w:themeTint="66"/>
        <w:insideH w:val="single" w:sz="4" w:space="0" w:color="75FFF6" w:themeColor="accent4" w:themeTint="66"/>
        <w:insideV w:val="single" w:sz="4" w:space="0" w:color="75FFF6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854A9B"/>
    <w:tblPr>
      <w:tblStyleRowBandSize w:val="1"/>
      <w:tblStyleColBandSize w:val="1"/>
      <w:tblBorders>
        <w:top w:val="single" w:sz="4" w:space="0" w:color="928ED8" w:themeColor="accent5" w:themeTint="66"/>
        <w:left w:val="single" w:sz="4" w:space="0" w:color="928ED8" w:themeColor="accent5" w:themeTint="66"/>
        <w:bottom w:val="single" w:sz="4" w:space="0" w:color="928ED8" w:themeColor="accent5" w:themeTint="66"/>
        <w:right w:val="single" w:sz="4" w:space="0" w:color="928ED8" w:themeColor="accent5" w:themeTint="66"/>
        <w:insideH w:val="single" w:sz="4" w:space="0" w:color="928ED8" w:themeColor="accent5" w:themeTint="66"/>
        <w:insideV w:val="single" w:sz="4" w:space="0" w:color="928ED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854A9B"/>
    <w:tblPr>
      <w:tblStyleRowBandSize w:val="1"/>
      <w:tblStyleColBandSize w:val="1"/>
      <w:tblBorders>
        <w:top w:val="single" w:sz="4" w:space="0" w:color="FDDFB2" w:themeColor="accent6" w:themeTint="66"/>
        <w:left w:val="single" w:sz="4" w:space="0" w:color="FDDFB2" w:themeColor="accent6" w:themeTint="66"/>
        <w:bottom w:val="single" w:sz="4" w:space="0" w:color="FDDFB2" w:themeColor="accent6" w:themeTint="66"/>
        <w:right w:val="single" w:sz="4" w:space="0" w:color="FDDFB2" w:themeColor="accent6" w:themeTint="66"/>
        <w:insideH w:val="single" w:sz="4" w:space="0" w:color="FDDFB2" w:themeColor="accent6" w:themeTint="66"/>
        <w:insideV w:val="single" w:sz="4" w:space="0" w:color="FDDF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854A9B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854A9B"/>
    <w:tblPr>
      <w:tblStyleRowBandSize w:val="1"/>
      <w:tblStyleColBandSize w:val="1"/>
      <w:tblBorders>
        <w:top w:val="single" w:sz="2" w:space="0" w:color="6977D2" w:themeColor="accent1" w:themeTint="99"/>
        <w:bottom w:val="single" w:sz="2" w:space="0" w:color="6977D2" w:themeColor="accent1" w:themeTint="99"/>
        <w:insideH w:val="single" w:sz="2" w:space="0" w:color="6977D2" w:themeColor="accent1" w:themeTint="99"/>
        <w:insideV w:val="single" w:sz="2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977D2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854A9B"/>
    <w:tblPr>
      <w:tblStyleRowBandSize w:val="1"/>
      <w:tblStyleColBandSize w:val="1"/>
      <w:tblBorders>
        <w:top w:val="single" w:sz="2" w:space="0" w:color="65ADE8" w:themeColor="accent2" w:themeTint="99"/>
        <w:bottom w:val="single" w:sz="2" w:space="0" w:color="65ADE8" w:themeColor="accent2" w:themeTint="99"/>
        <w:insideH w:val="single" w:sz="2" w:space="0" w:color="65ADE8" w:themeColor="accent2" w:themeTint="99"/>
        <w:insideV w:val="single" w:sz="2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5ADE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854A9B"/>
    <w:tblPr>
      <w:tblStyleRowBandSize w:val="1"/>
      <w:tblStyleColBandSize w:val="1"/>
      <w:tblBorders>
        <w:top w:val="single" w:sz="2" w:space="0" w:color="7DCBED" w:themeColor="accent3" w:themeTint="99"/>
        <w:bottom w:val="single" w:sz="2" w:space="0" w:color="7DCBED" w:themeColor="accent3" w:themeTint="99"/>
        <w:insideH w:val="single" w:sz="2" w:space="0" w:color="7DCBED" w:themeColor="accent3" w:themeTint="99"/>
        <w:insideV w:val="single" w:sz="2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DCBE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854A9B"/>
    <w:tblPr>
      <w:tblStyleRowBandSize w:val="1"/>
      <w:tblStyleColBandSize w:val="1"/>
      <w:tblBorders>
        <w:top w:val="single" w:sz="2" w:space="0" w:color="31FFF2" w:themeColor="accent4" w:themeTint="99"/>
        <w:bottom w:val="single" w:sz="2" w:space="0" w:color="31FFF2" w:themeColor="accent4" w:themeTint="99"/>
        <w:insideH w:val="single" w:sz="2" w:space="0" w:color="31FFF2" w:themeColor="accent4" w:themeTint="99"/>
        <w:insideV w:val="single" w:sz="2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1FFF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854A9B"/>
    <w:tblPr>
      <w:tblStyleRowBandSize w:val="1"/>
      <w:tblStyleColBandSize w:val="1"/>
      <w:tblBorders>
        <w:top w:val="single" w:sz="2" w:space="0" w:color="5C56C4" w:themeColor="accent5" w:themeTint="99"/>
        <w:bottom w:val="single" w:sz="2" w:space="0" w:color="5C56C4" w:themeColor="accent5" w:themeTint="99"/>
        <w:insideH w:val="single" w:sz="2" w:space="0" w:color="5C56C4" w:themeColor="accent5" w:themeTint="99"/>
        <w:insideV w:val="single" w:sz="2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C56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854A9B"/>
    <w:tblPr>
      <w:tblStyleRowBandSize w:val="1"/>
      <w:tblStyleColBandSize w:val="1"/>
      <w:tblBorders>
        <w:top w:val="single" w:sz="2" w:space="0" w:color="FCCF8C" w:themeColor="accent6" w:themeTint="99"/>
        <w:bottom w:val="single" w:sz="2" w:space="0" w:color="FCCF8C" w:themeColor="accent6" w:themeTint="99"/>
        <w:insideH w:val="single" w:sz="2" w:space="0" w:color="FCCF8C" w:themeColor="accent6" w:themeTint="99"/>
        <w:insideV w:val="single" w:sz="2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CCF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deGrade3">
    <w:name w:val="Grid Table 3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854A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854A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9BA4E1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854A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98C8EF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854A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A8DCF3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854A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75FFF6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854A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928ED8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854A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FB2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854A9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854A9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854A9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854A9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854A9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854A9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854A9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854A9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854A9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854A9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854A9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854A9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854A9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854A9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854A9B"/>
    <w:rPr>
      <w:rFonts w:ascii="Century Schoolbook" w:hAnsi="Century Schoolbook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54A9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54A9B"/>
    <w:rPr>
      <w:rFonts w:ascii="Century Schoolbook" w:hAnsi="Century Schoolbook" w:cs="Georgia"/>
      <w:i/>
      <w:iCs/>
      <w:color w:val="2B3990" w:themeColor="accent1"/>
    </w:rPr>
  </w:style>
  <w:style w:type="character" w:styleId="Nmerodelinha">
    <w:name w:val="line number"/>
    <w:basedOn w:val="Fontepargpadro"/>
    <w:uiPriority w:val="99"/>
    <w:semiHidden/>
    <w:unhideWhenUsed/>
    <w:rsid w:val="00854A9B"/>
    <w:rPr>
      <w:rFonts w:ascii="Century Schoolbook" w:hAnsi="Century Schoolbook"/>
    </w:rPr>
  </w:style>
  <w:style w:type="table" w:styleId="Tabelacomefeitos3D1">
    <w:name w:val="Table 3D effects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rsid w:val="00854A9B"/>
    <w:rPr>
      <w:rFonts w:ascii="Century Schoolbook" w:hAnsi="Century Schoolbook"/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854A9B"/>
    <w:rPr>
      <w:rFonts w:ascii="Century Schoolbook" w:hAnsi="Century Schoolbook"/>
      <w:color w:val="954F72" w:themeColor="followedHyperlink"/>
      <w:u w:val="single"/>
    </w:rPr>
  </w:style>
  <w:style w:type="character" w:styleId="Hyperlink">
    <w:name w:val="Hyperlink"/>
    <w:basedOn w:val="Fontepargpadro"/>
    <w:uiPriority w:val="99"/>
    <w:semiHidden/>
    <w:unhideWhenUsed/>
    <w:rsid w:val="00854A9B"/>
    <w:rPr>
      <w:rFonts w:ascii="Century Schoolbook" w:hAnsi="Century Schoolbook"/>
      <w:color w:val="0563C1" w:themeColor="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854A9B"/>
    <w:rPr>
      <w:rFonts w:ascii="Century Schoolbook" w:hAnsi="Century Schoolbook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854A9B"/>
    <w:pPr>
      <w:spacing w:after="200"/>
    </w:pPr>
    <w:rPr>
      <w:i w:val="0"/>
      <w:iCs w:val="0"/>
      <w:color w:val="414042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eader" Target="header5.xml"/><Relationship Id="rId26" Type="http://schemas.openxmlformats.org/officeDocument/2006/relationships/header" Target="header13.xml"/><Relationship Id="rId39" Type="http://schemas.openxmlformats.org/officeDocument/2006/relationships/header" Target="header26.xml"/><Relationship Id="rId21" Type="http://schemas.openxmlformats.org/officeDocument/2006/relationships/header" Target="header8.xml"/><Relationship Id="rId34" Type="http://schemas.openxmlformats.org/officeDocument/2006/relationships/header" Target="header21.xml"/><Relationship Id="rId42" Type="http://schemas.openxmlformats.org/officeDocument/2006/relationships/header" Target="header29.xml"/><Relationship Id="rId47" Type="http://schemas.openxmlformats.org/officeDocument/2006/relationships/header" Target="header34.xml"/><Relationship Id="rId50" Type="http://schemas.openxmlformats.org/officeDocument/2006/relationships/header" Target="header37.xml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9" Type="http://schemas.openxmlformats.org/officeDocument/2006/relationships/header" Target="header16.xml"/><Relationship Id="rId11" Type="http://schemas.microsoft.com/office/2007/relationships/hdphoto" Target="media/hdphoto1.wdp"/><Relationship Id="rId24" Type="http://schemas.openxmlformats.org/officeDocument/2006/relationships/header" Target="header11.xml"/><Relationship Id="rId32" Type="http://schemas.openxmlformats.org/officeDocument/2006/relationships/header" Target="header19.xml"/><Relationship Id="rId37" Type="http://schemas.openxmlformats.org/officeDocument/2006/relationships/header" Target="header24.xml"/><Relationship Id="rId40" Type="http://schemas.openxmlformats.org/officeDocument/2006/relationships/header" Target="header27.xml"/><Relationship Id="rId45" Type="http://schemas.openxmlformats.org/officeDocument/2006/relationships/header" Target="header32.xml"/><Relationship Id="rId53" Type="http://schemas.openxmlformats.org/officeDocument/2006/relationships/header" Target="header40.xml"/><Relationship Id="rId5" Type="http://schemas.openxmlformats.org/officeDocument/2006/relationships/styles" Target="styles.xml"/><Relationship Id="rId19" Type="http://schemas.openxmlformats.org/officeDocument/2006/relationships/header" Target="header6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Relationship Id="rId22" Type="http://schemas.openxmlformats.org/officeDocument/2006/relationships/header" Target="header9.xml"/><Relationship Id="rId27" Type="http://schemas.openxmlformats.org/officeDocument/2006/relationships/header" Target="header14.xml"/><Relationship Id="rId30" Type="http://schemas.openxmlformats.org/officeDocument/2006/relationships/header" Target="header17.xml"/><Relationship Id="rId35" Type="http://schemas.openxmlformats.org/officeDocument/2006/relationships/header" Target="header22.xml"/><Relationship Id="rId43" Type="http://schemas.openxmlformats.org/officeDocument/2006/relationships/header" Target="header30.xml"/><Relationship Id="rId48" Type="http://schemas.openxmlformats.org/officeDocument/2006/relationships/header" Target="header35.xml"/><Relationship Id="rId56" Type="http://schemas.openxmlformats.org/officeDocument/2006/relationships/glossaryDocument" Target="glossary/document.xml"/><Relationship Id="rId8" Type="http://schemas.openxmlformats.org/officeDocument/2006/relationships/footnotes" Target="footnotes.xml"/><Relationship Id="rId51" Type="http://schemas.openxmlformats.org/officeDocument/2006/relationships/header" Target="header38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header" Target="header4.xml"/><Relationship Id="rId25" Type="http://schemas.openxmlformats.org/officeDocument/2006/relationships/header" Target="header12.xml"/><Relationship Id="rId33" Type="http://schemas.openxmlformats.org/officeDocument/2006/relationships/header" Target="header20.xml"/><Relationship Id="rId38" Type="http://schemas.openxmlformats.org/officeDocument/2006/relationships/header" Target="header25.xml"/><Relationship Id="rId46" Type="http://schemas.openxmlformats.org/officeDocument/2006/relationships/header" Target="header33.xml"/><Relationship Id="rId20" Type="http://schemas.openxmlformats.org/officeDocument/2006/relationships/header" Target="header7.xml"/><Relationship Id="rId41" Type="http://schemas.openxmlformats.org/officeDocument/2006/relationships/header" Target="header28.xml"/><Relationship Id="rId54" Type="http://schemas.openxmlformats.org/officeDocument/2006/relationships/header" Target="header4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eader" Target="header2.xml"/><Relationship Id="rId23" Type="http://schemas.openxmlformats.org/officeDocument/2006/relationships/header" Target="header10.xml"/><Relationship Id="rId28" Type="http://schemas.openxmlformats.org/officeDocument/2006/relationships/header" Target="header15.xml"/><Relationship Id="rId36" Type="http://schemas.openxmlformats.org/officeDocument/2006/relationships/header" Target="header23.xml"/><Relationship Id="rId49" Type="http://schemas.openxmlformats.org/officeDocument/2006/relationships/header" Target="header36.xml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header" Target="header18.xml"/><Relationship Id="rId44" Type="http://schemas.openxmlformats.org/officeDocument/2006/relationships/header" Target="header31.xml"/><Relationship Id="rId52" Type="http://schemas.openxmlformats.org/officeDocument/2006/relationships/header" Target="header39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B4\AppData\Roaming\Microsoft\Templates\Certificado%20de%20funcion&#225;rio%20do%20m&#234;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98C2E2628DB48A88C1AD5419C425C4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B7DE9BF-5AF1-4E17-BBE7-D0493543FD1F}"/>
      </w:docPartPr>
      <w:docPartBody>
        <w:p w:rsidR="00000000" w:rsidRDefault="003F4B8C" w:rsidP="003F4B8C">
          <w:pPr>
            <w:pStyle w:val="098C2E2628DB48A88C1AD5419C425C4D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5425F95BCC7A4AE589B4EEA17D2247F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1DBC65B-DD31-40BE-B51C-8C628D9FA939}"/>
      </w:docPartPr>
      <w:docPartBody>
        <w:p w:rsidR="00000000" w:rsidRDefault="003F4B8C" w:rsidP="003F4B8C">
          <w:pPr>
            <w:pStyle w:val="5425F95BCC7A4AE589B4EEA17D2247FE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D3070382B4A146ABBAF990BFD49FDD1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52AAEE4-68D0-45F9-B1CF-2DC29765736C}"/>
      </w:docPartPr>
      <w:docPartBody>
        <w:p w:rsidR="00000000" w:rsidRDefault="003F4B8C" w:rsidP="003F4B8C">
          <w:pPr>
            <w:pStyle w:val="D3070382B4A146ABBAF990BFD49FDD15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A7C47D26A8174A66A1DCE90AA965355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DE835F1-367C-4E99-B55A-FD00F0374637}"/>
      </w:docPartPr>
      <w:docPartBody>
        <w:p w:rsidR="00000000" w:rsidRDefault="003F4B8C" w:rsidP="003F4B8C">
          <w:pPr>
            <w:pStyle w:val="A7C47D26A8174A66A1DCE90AA965355C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19E2D3DA31FE41888AF02097108D5C3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A64DDC7-F1D7-4943-A7CF-B4A1E084061C}"/>
      </w:docPartPr>
      <w:docPartBody>
        <w:p w:rsidR="00000000" w:rsidRDefault="003F4B8C" w:rsidP="003F4B8C">
          <w:pPr>
            <w:pStyle w:val="19E2D3DA31FE41888AF02097108D5C3F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C6DE6B1B32AE4C0697024F367A3C078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5D08903-FA7C-4CEC-89D4-6467B971E38D}"/>
      </w:docPartPr>
      <w:docPartBody>
        <w:p w:rsidR="00000000" w:rsidRDefault="003F4B8C" w:rsidP="003F4B8C">
          <w:pPr>
            <w:pStyle w:val="C6DE6B1B32AE4C0697024F367A3C0784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5B08BAF4908A4EA2A8CC462CDE6CB2A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B52192F-EC48-4EA5-8A99-48153B1C7975}"/>
      </w:docPartPr>
      <w:docPartBody>
        <w:p w:rsidR="00000000" w:rsidRDefault="003F4B8C" w:rsidP="003F4B8C">
          <w:pPr>
            <w:pStyle w:val="5B08BAF4908A4EA2A8CC462CDE6CB2A7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DBC9AF94A16A49209D8AB4AE2BCC4EA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BEBC04A-C0D5-48DE-AE15-600C83253F37}"/>
      </w:docPartPr>
      <w:docPartBody>
        <w:p w:rsidR="00000000" w:rsidRDefault="003F4B8C" w:rsidP="003F4B8C">
          <w:pPr>
            <w:pStyle w:val="DBC9AF94A16A49209D8AB4AE2BCC4EAE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C8A637F5BE0E483E80D1B2CF68A45F8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A64F48D-C467-4E94-B925-2A10EF7AF950}"/>
      </w:docPartPr>
      <w:docPartBody>
        <w:p w:rsidR="00000000" w:rsidRDefault="003F4B8C" w:rsidP="003F4B8C">
          <w:pPr>
            <w:pStyle w:val="C8A637F5BE0E483E80D1B2CF68A45F8B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696453802DB84052B6AFA3826FC5C82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C38C8FA-DE59-4ACF-AC50-3D498F9FF8AE}"/>
      </w:docPartPr>
      <w:docPartBody>
        <w:p w:rsidR="00000000" w:rsidRDefault="003F4B8C" w:rsidP="003F4B8C">
          <w:pPr>
            <w:pStyle w:val="696453802DB84052B6AFA3826FC5C82F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FB9CBD1816774D91AF64F7C52E4CE3E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99BC252-71B5-4E76-ACB0-0343870E2984}"/>
      </w:docPartPr>
      <w:docPartBody>
        <w:p w:rsidR="00000000" w:rsidRDefault="003F4B8C" w:rsidP="003F4B8C">
          <w:pPr>
            <w:pStyle w:val="FB9CBD1816774D91AF64F7C52E4CE3E7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BF35A8A321524C4399E01020692DC8E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F2D4872-DBAF-41A2-9A00-66D82E323E54}"/>
      </w:docPartPr>
      <w:docPartBody>
        <w:p w:rsidR="00000000" w:rsidRDefault="003F4B8C" w:rsidP="003F4B8C">
          <w:pPr>
            <w:pStyle w:val="BF35A8A321524C4399E01020692DC8E3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2743587AA8F24A70B88957DBAD586C1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F9C65D5-27D4-4AD5-B209-49875637EC29}"/>
      </w:docPartPr>
      <w:docPartBody>
        <w:p w:rsidR="00000000" w:rsidRDefault="003F4B8C" w:rsidP="003F4B8C">
          <w:pPr>
            <w:pStyle w:val="2743587AA8F24A70B88957DBAD586C1F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A51A0B2DE6D9499CAA9695211737CB2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16D8E31-2294-473E-8886-23F342B0DAE0}"/>
      </w:docPartPr>
      <w:docPartBody>
        <w:p w:rsidR="00000000" w:rsidRDefault="003F4B8C" w:rsidP="003F4B8C">
          <w:pPr>
            <w:pStyle w:val="A51A0B2DE6D9499CAA9695211737CB23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8C70794CB23A4BAEA704A653DAC35AA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4837193-92AE-4162-BFB0-26C7455CC8EA}"/>
      </w:docPartPr>
      <w:docPartBody>
        <w:p w:rsidR="00000000" w:rsidRDefault="003F4B8C" w:rsidP="003F4B8C">
          <w:pPr>
            <w:pStyle w:val="8C70794CB23A4BAEA704A653DAC35AA8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A07F4D0BB4214BB781844C3A1803CC9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286862A-30CE-43E7-937C-FAF979478B15}"/>
      </w:docPartPr>
      <w:docPartBody>
        <w:p w:rsidR="00000000" w:rsidRDefault="003F4B8C" w:rsidP="003F4B8C">
          <w:pPr>
            <w:pStyle w:val="A07F4D0BB4214BB781844C3A1803CC92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AEA1BFA9002E426987E6857104D4A34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E6CEFAB-05F4-4F76-8095-4926C1E5283C}"/>
      </w:docPartPr>
      <w:docPartBody>
        <w:p w:rsidR="00000000" w:rsidRDefault="003F4B8C" w:rsidP="003F4B8C">
          <w:pPr>
            <w:pStyle w:val="AEA1BFA9002E426987E6857104D4A343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E5CD7B043A8D4D7CAC729A43F5223CF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73D00DF-F925-4888-AF7D-AFEED2C726EE}"/>
      </w:docPartPr>
      <w:docPartBody>
        <w:p w:rsidR="00000000" w:rsidRDefault="003F4B8C" w:rsidP="003F4B8C">
          <w:pPr>
            <w:pStyle w:val="E5CD7B043A8D4D7CAC729A43F5223CFB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9B82FC9ECCEA4CF5AE9DFAB8DD4EF23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275C884-B46F-4A6B-BA07-EFB0CA47EFC5}"/>
      </w:docPartPr>
      <w:docPartBody>
        <w:p w:rsidR="00000000" w:rsidRDefault="003F4B8C" w:rsidP="003F4B8C">
          <w:pPr>
            <w:pStyle w:val="9B82FC9ECCEA4CF5AE9DFAB8DD4EF235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5397A79BFCC4498DA497CDDA487287E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FC2EEC-6051-49CA-9C10-6799107986F8}"/>
      </w:docPartPr>
      <w:docPartBody>
        <w:p w:rsidR="00000000" w:rsidRDefault="003F4B8C" w:rsidP="003F4B8C">
          <w:pPr>
            <w:pStyle w:val="5397A79BFCC4498DA497CDDA487287E1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B13A0356DDC54BC794E3BEDD7610394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4C6F402-20E2-4AE9-BBA1-78E5B8614A34}"/>
      </w:docPartPr>
      <w:docPartBody>
        <w:p w:rsidR="00000000" w:rsidRDefault="003F4B8C" w:rsidP="003F4B8C">
          <w:pPr>
            <w:pStyle w:val="B13A0356DDC54BC794E3BEDD76103947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C29F3526B4A64F22A4E442CE05F1D1C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638F3C2-5722-459E-AE38-2AF35686FC28}"/>
      </w:docPartPr>
      <w:docPartBody>
        <w:p w:rsidR="00000000" w:rsidRDefault="003F4B8C" w:rsidP="003F4B8C">
          <w:pPr>
            <w:pStyle w:val="C29F3526B4A64F22A4E442CE05F1D1CC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0CC974E0698A4149B9E98FC1823E296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118DF51-62EE-4CA9-B757-FA63DC8CC4F8}"/>
      </w:docPartPr>
      <w:docPartBody>
        <w:p w:rsidR="00000000" w:rsidRDefault="003F4B8C" w:rsidP="003F4B8C">
          <w:pPr>
            <w:pStyle w:val="0CC974E0698A4149B9E98FC1823E296B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A842EDEAC266493C8DE5677531D12CB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A9E9EDE-162F-450D-B169-6FAABFC0C940}"/>
      </w:docPartPr>
      <w:docPartBody>
        <w:p w:rsidR="00000000" w:rsidRDefault="003F4B8C" w:rsidP="003F4B8C">
          <w:pPr>
            <w:pStyle w:val="A842EDEAC266493C8DE5677531D12CB3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0274D1503F66444E9D647B1C349E9CB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BDF6BB9-436D-458E-B40B-AA3DD5CB6774}"/>
      </w:docPartPr>
      <w:docPartBody>
        <w:p w:rsidR="00000000" w:rsidRDefault="003F4B8C" w:rsidP="003F4B8C">
          <w:pPr>
            <w:pStyle w:val="0274D1503F66444E9D647B1C349E9CBD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E0A5BCE020534C4F95D35EA218A145C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EBE905B-0894-4BAB-A985-3549185B47E0}"/>
      </w:docPartPr>
      <w:docPartBody>
        <w:p w:rsidR="00000000" w:rsidRDefault="003F4B8C" w:rsidP="003F4B8C">
          <w:pPr>
            <w:pStyle w:val="E0A5BCE020534C4F95D35EA218A145C9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3D50A9814FBB48BD816C0FB3ED8ECFB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C570CA-0F31-461B-902A-B4D23D77EDE5}"/>
      </w:docPartPr>
      <w:docPartBody>
        <w:p w:rsidR="00000000" w:rsidRDefault="003F4B8C" w:rsidP="003F4B8C">
          <w:pPr>
            <w:pStyle w:val="3D50A9814FBB48BD816C0FB3ED8ECFBA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23595A79C2E7493BBE1637FA02CBDF9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65A4E9D-074F-4EAD-B8EE-21D85CE5324B}"/>
      </w:docPartPr>
      <w:docPartBody>
        <w:p w:rsidR="00000000" w:rsidRDefault="003F4B8C" w:rsidP="003F4B8C">
          <w:pPr>
            <w:pStyle w:val="23595A79C2E7493BBE1637FA02CBDF92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1BCF65FF2BCE4EC8BF83AAC0F4CDFE3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BADACC0-C167-4123-80AC-71B67FC34AE0}"/>
      </w:docPartPr>
      <w:docPartBody>
        <w:p w:rsidR="00000000" w:rsidRDefault="003F4B8C" w:rsidP="003F4B8C">
          <w:pPr>
            <w:pStyle w:val="1BCF65FF2BCE4EC8BF83AAC0F4CDFE37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EC116284E3254B13B7A477838CBF48F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5F716D3-A523-4CD6-916E-8029142B526C}"/>
      </w:docPartPr>
      <w:docPartBody>
        <w:p w:rsidR="00000000" w:rsidRDefault="003F4B8C" w:rsidP="003F4B8C">
          <w:pPr>
            <w:pStyle w:val="EC116284E3254B13B7A477838CBF48F7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558C078F2BE944A1A630E46D9C68491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324A2BB-725A-4A9F-9CFA-788147AE43FA}"/>
      </w:docPartPr>
      <w:docPartBody>
        <w:p w:rsidR="00000000" w:rsidRDefault="003F4B8C" w:rsidP="003F4B8C">
          <w:pPr>
            <w:pStyle w:val="558C078F2BE944A1A630E46D9C684917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235CC3F5FA314094AE59AB29CBCA3C4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EB830CC-A8BA-47D9-BF7A-290F47DB4CD4}"/>
      </w:docPartPr>
      <w:docPartBody>
        <w:p w:rsidR="00000000" w:rsidRDefault="003F4B8C" w:rsidP="003F4B8C">
          <w:pPr>
            <w:pStyle w:val="235CC3F5FA314094AE59AB29CBCA3C41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0FC3776EB91049EF83480A3460B2BAD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14CD452-7B55-438D-A16F-F232F0E75924}"/>
      </w:docPartPr>
      <w:docPartBody>
        <w:p w:rsidR="00000000" w:rsidRDefault="003F4B8C" w:rsidP="003F4B8C">
          <w:pPr>
            <w:pStyle w:val="0FC3776EB91049EF83480A3460B2BAD3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3E315A6C2ECD468FB722C687BE4CB1B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05FCCDC-D007-4B23-AEB9-E70A4B158D03}"/>
      </w:docPartPr>
      <w:docPartBody>
        <w:p w:rsidR="00000000" w:rsidRDefault="003F4B8C" w:rsidP="003F4B8C">
          <w:pPr>
            <w:pStyle w:val="3E315A6C2ECD468FB722C687BE4CB1B4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77BDEA07267149E79D8CD3718D1D284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F21FC4F-0D87-41F7-B7CC-FD7CAC5933EA}"/>
      </w:docPartPr>
      <w:docPartBody>
        <w:p w:rsidR="00000000" w:rsidRDefault="003F4B8C" w:rsidP="003F4B8C">
          <w:pPr>
            <w:pStyle w:val="77BDEA07267149E79D8CD3718D1D284F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FBA1DF11EC54418EB835F2462788709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3A6C34B-73DA-451F-AFE3-2D477FF87E68}"/>
      </w:docPartPr>
      <w:docPartBody>
        <w:p w:rsidR="00000000" w:rsidRDefault="003F4B8C" w:rsidP="003F4B8C">
          <w:pPr>
            <w:pStyle w:val="FBA1DF11EC54418EB835F2462788709F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48AE294544A64949A23AFDB3F4A1B6A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D7F79DB-B15B-4684-A714-B52338936F49}"/>
      </w:docPartPr>
      <w:docPartBody>
        <w:p w:rsidR="00000000" w:rsidRDefault="003F4B8C" w:rsidP="003F4B8C">
          <w:pPr>
            <w:pStyle w:val="48AE294544A64949A23AFDB3F4A1B6AA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0A0400E2C31F4C99A5EFAB692724B2C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EABE2E1-3CD3-4708-874A-BA97236350E7}"/>
      </w:docPartPr>
      <w:docPartBody>
        <w:p w:rsidR="00000000" w:rsidRDefault="003F4B8C" w:rsidP="003F4B8C">
          <w:pPr>
            <w:pStyle w:val="0A0400E2C31F4C99A5EFAB692724B2C8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407EE7E5C03C4DD2AE872AFC2FA3BEE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B02D601-4AC8-4D16-A4AC-1BCD1EBCF825}"/>
      </w:docPartPr>
      <w:docPartBody>
        <w:p w:rsidR="00000000" w:rsidRDefault="003F4B8C" w:rsidP="003F4B8C">
          <w:pPr>
            <w:pStyle w:val="407EE7E5C03C4DD2AE872AFC2FA3BEE4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D4C7A9F13E4B45BEA0B255C36E0C7C8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80DB853-9A35-4174-AF5B-EB7EA8B69880}"/>
      </w:docPartPr>
      <w:docPartBody>
        <w:p w:rsidR="00000000" w:rsidRDefault="003F4B8C" w:rsidP="003F4B8C">
          <w:pPr>
            <w:pStyle w:val="D4C7A9F13E4B45BEA0B255C36E0C7C88"/>
          </w:pPr>
          <w:r w:rsidRPr="00854A9B">
            <w:rPr>
              <w:lang w:bidi="pt-BR"/>
            </w:rPr>
            <w:t>concedido 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B8C"/>
    <w:rsid w:val="003F4B8C"/>
    <w:rsid w:val="00517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98C2E2628DB48A88C1AD5419C425C4D">
    <w:name w:val="098C2E2628DB48A88C1AD5419C425C4D"/>
    <w:rsid w:val="003F4B8C"/>
  </w:style>
  <w:style w:type="paragraph" w:customStyle="1" w:styleId="5425F95BCC7A4AE589B4EEA17D2247FE">
    <w:name w:val="5425F95BCC7A4AE589B4EEA17D2247FE"/>
    <w:rsid w:val="003F4B8C"/>
  </w:style>
  <w:style w:type="paragraph" w:customStyle="1" w:styleId="D3070382B4A146ABBAF990BFD49FDD15">
    <w:name w:val="D3070382B4A146ABBAF990BFD49FDD15"/>
    <w:rsid w:val="003F4B8C"/>
  </w:style>
  <w:style w:type="paragraph" w:customStyle="1" w:styleId="A7C47D26A8174A66A1DCE90AA965355C">
    <w:name w:val="A7C47D26A8174A66A1DCE90AA965355C"/>
    <w:rsid w:val="003F4B8C"/>
  </w:style>
  <w:style w:type="paragraph" w:customStyle="1" w:styleId="19E2D3DA31FE41888AF02097108D5C3F">
    <w:name w:val="19E2D3DA31FE41888AF02097108D5C3F"/>
    <w:rsid w:val="003F4B8C"/>
  </w:style>
  <w:style w:type="paragraph" w:customStyle="1" w:styleId="C6DE6B1B32AE4C0697024F367A3C0784">
    <w:name w:val="C6DE6B1B32AE4C0697024F367A3C0784"/>
    <w:rsid w:val="003F4B8C"/>
  </w:style>
  <w:style w:type="paragraph" w:customStyle="1" w:styleId="5B08BAF4908A4EA2A8CC462CDE6CB2A7">
    <w:name w:val="5B08BAF4908A4EA2A8CC462CDE6CB2A7"/>
    <w:rsid w:val="003F4B8C"/>
  </w:style>
  <w:style w:type="paragraph" w:customStyle="1" w:styleId="DBC9AF94A16A49209D8AB4AE2BCC4EAE">
    <w:name w:val="DBC9AF94A16A49209D8AB4AE2BCC4EAE"/>
    <w:rsid w:val="003F4B8C"/>
  </w:style>
  <w:style w:type="paragraph" w:customStyle="1" w:styleId="C8A637F5BE0E483E80D1B2CF68A45F8B">
    <w:name w:val="C8A637F5BE0E483E80D1B2CF68A45F8B"/>
    <w:rsid w:val="003F4B8C"/>
  </w:style>
  <w:style w:type="paragraph" w:customStyle="1" w:styleId="696453802DB84052B6AFA3826FC5C82F">
    <w:name w:val="696453802DB84052B6AFA3826FC5C82F"/>
    <w:rsid w:val="003F4B8C"/>
  </w:style>
  <w:style w:type="paragraph" w:customStyle="1" w:styleId="FB9CBD1816774D91AF64F7C52E4CE3E7">
    <w:name w:val="FB9CBD1816774D91AF64F7C52E4CE3E7"/>
    <w:rsid w:val="003F4B8C"/>
  </w:style>
  <w:style w:type="paragraph" w:customStyle="1" w:styleId="BF35A8A321524C4399E01020692DC8E3">
    <w:name w:val="BF35A8A321524C4399E01020692DC8E3"/>
    <w:rsid w:val="003F4B8C"/>
  </w:style>
  <w:style w:type="paragraph" w:customStyle="1" w:styleId="2743587AA8F24A70B88957DBAD586C1F">
    <w:name w:val="2743587AA8F24A70B88957DBAD586C1F"/>
    <w:rsid w:val="003F4B8C"/>
  </w:style>
  <w:style w:type="paragraph" w:customStyle="1" w:styleId="A51A0B2DE6D9499CAA9695211737CB23">
    <w:name w:val="A51A0B2DE6D9499CAA9695211737CB23"/>
    <w:rsid w:val="003F4B8C"/>
  </w:style>
  <w:style w:type="paragraph" w:customStyle="1" w:styleId="8C70794CB23A4BAEA704A653DAC35AA8">
    <w:name w:val="8C70794CB23A4BAEA704A653DAC35AA8"/>
    <w:rsid w:val="003F4B8C"/>
  </w:style>
  <w:style w:type="paragraph" w:customStyle="1" w:styleId="A07F4D0BB4214BB781844C3A1803CC92">
    <w:name w:val="A07F4D0BB4214BB781844C3A1803CC92"/>
    <w:rsid w:val="003F4B8C"/>
  </w:style>
  <w:style w:type="paragraph" w:customStyle="1" w:styleId="AEA1BFA9002E426987E6857104D4A343">
    <w:name w:val="AEA1BFA9002E426987E6857104D4A343"/>
    <w:rsid w:val="003F4B8C"/>
  </w:style>
  <w:style w:type="paragraph" w:customStyle="1" w:styleId="E5CD7B043A8D4D7CAC729A43F5223CFB">
    <w:name w:val="E5CD7B043A8D4D7CAC729A43F5223CFB"/>
    <w:rsid w:val="003F4B8C"/>
  </w:style>
  <w:style w:type="paragraph" w:customStyle="1" w:styleId="9B82FC9ECCEA4CF5AE9DFAB8DD4EF235">
    <w:name w:val="9B82FC9ECCEA4CF5AE9DFAB8DD4EF235"/>
    <w:rsid w:val="003F4B8C"/>
  </w:style>
  <w:style w:type="paragraph" w:customStyle="1" w:styleId="5397A79BFCC4498DA497CDDA487287E1">
    <w:name w:val="5397A79BFCC4498DA497CDDA487287E1"/>
    <w:rsid w:val="003F4B8C"/>
  </w:style>
  <w:style w:type="paragraph" w:customStyle="1" w:styleId="B13A0356DDC54BC794E3BEDD76103947">
    <w:name w:val="B13A0356DDC54BC794E3BEDD76103947"/>
    <w:rsid w:val="003F4B8C"/>
  </w:style>
  <w:style w:type="paragraph" w:customStyle="1" w:styleId="C29F3526B4A64F22A4E442CE05F1D1CC">
    <w:name w:val="C29F3526B4A64F22A4E442CE05F1D1CC"/>
    <w:rsid w:val="003F4B8C"/>
  </w:style>
  <w:style w:type="paragraph" w:customStyle="1" w:styleId="0CC974E0698A4149B9E98FC1823E296B">
    <w:name w:val="0CC974E0698A4149B9E98FC1823E296B"/>
    <w:rsid w:val="003F4B8C"/>
  </w:style>
  <w:style w:type="paragraph" w:customStyle="1" w:styleId="A842EDEAC266493C8DE5677531D12CB3">
    <w:name w:val="A842EDEAC266493C8DE5677531D12CB3"/>
    <w:rsid w:val="003F4B8C"/>
  </w:style>
  <w:style w:type="paragraph" w:customStyle="1" w:styleId="0274D1503F66444E9D647B1C349E9CBD">
    <w:name w:val="0274D1503F66444E9D647B1C349E9CBD"/>
    <w:rsid w:val="003F4B8C"/>
  </w:style>
  <w:style w:type="paragraph" w:customStyle="1" w:styleId="E0A5BCE020534C4F95D35EA218A145C9">
    <w:name w:val="E0A5BCE020534C4F95D35EA218A145C9"/>
    <w:rsid w:val="003F4B8C"/>
  </w:style>
  <w:style w:type="paragraph" w:customStyle="1" w:styleId="3D50A9814FBB48BD816C0FB3ED8ECFBA">
    <w:name w:val="3D50A9814FBB48BD816C0FB3ED8ECFBA"/>
    <w:rsid w:val="003F4B8C"/>
  </w:style>
  <w:style w:type="paragraph" w:customStyle="1" w:styleId="23595A79C2E7493BBE1637FA02CBDF92">
    <w:name w:val="23595A79C2E7493BBE1637FA02CBDF92"/>
    <w:rsid w:val="003F4B8C"/>
  </w:style>
  <w:style w:type="paragraph" w:customStyle="1" w:styleId="1BCF65FF2BCE4EC8BF83AAC0F4CDFE37">
    <w:name w:val="1BCF65FF2BCE4EC8BF83AAC0F4CDFE37"/>
    <w:rsid w:val="003F4B8C"/>
  </w:style>
  <w:style w:type="paragraph" w:customStyle="1" w:styleId="EC116284E3254B13B7A477838CBF48F7">
    <w:name w:val="EC116284E3254B13B7A477838CBF48F7"/>
    <w:rsid w:val="003F4B8C"/>
  </w:style>
  <w:style w:type="paragraph" w:customStyle="1" w:styleId="558C078F2BE944A1A630E46D9C684917">
    <w:name w:val="558C078F2BE944A1A630E46D9C684917"/>
    <w:rsid w:val="003F4B8C"/>
  </w:style>
  <w:style w:type="paragraph" w:customStyle="1" w:styleId="235CC3F5FA314094AE59AB29CBCA3C41">
    <w:name w:val="235CC3F5FA314094AE59AB29CBCA3C41"/>
    <w:rsid w:val="003F4B8C"/>
  </w:style>
  <w:style w:type="paragraph" w:customStyle="1" w:styleId="0FC3776EB91049EF83480A3460B2BAD3">
    <w:name w:val="0FC3776EB91049EF83480A3460B2BAD3"/>
    <w:rsid w:val="003F4B8C"/>
  </w:style>
  <w:style w:type="paragraph" w:customStyle="1" w:styleId="3E315A6C2ECD468FB722C687BE4CB1B4">
    <w:name w:val="3E315A6C2ECD468FB722C687BE4CB1B4"/>
    <w:rsid w:val="003F4B8C"/>
  </w:style>
  <w:style w:type="paragraph" w:customStyle="1" w:styleId="77BDEA07267149E79D8CD3718D1D284F">
    <w:name w:val="77BDEA07267149E79D8CD3718D1D284F"/>
    <w:rsid w:val="003F4B8C"/>
  </w:style>
  <w:style w:type="paragraph" w:customStyle="1" w:styleId="FBA1DF11EC54418EB835F2462788709F">
    <w:name w:val="FBA1DF11EC54418EB835F2462788709F"/>
    <w:rsid w:val="003F4B8C"/>
  </w:style>
  <w:style w:type="paragraph" w:customStyle="1" w:styleId="48AE294544A64949A23AFDB3F4A1B6AA">
    <w:name w:val="48AE294544A64949A23AFDB3F4A1B6AA"/>
    <w:rsid w:val="003F4B8C"/>
  </w:style>
  <w:style w:type="paragraph" w:customStyle="1" w:styleId="0A0400E2C31F4C99A5EFAB692724B2C8">
    <w:name w:val="0A0400E2C31F4C99A5EFAB692724B2C8"/>
    <w:rsid w:val="003F4B8C"/>
  </w:style>
  <w:style w:type="paragraph" w:customStyle="1" w:styleId="407EE7E5C03C4DD2AE872AFC2FA3BEE4">
    <w:name w:val="407EE7E5C03C4DD2AE872AFC2FA3BEE4"/>
    <w:rsid w:val="003F4B8C"/>
  </w:style>
  <w:style w:type="paragraph" w:customStyle="1" w:styleId="D4C7A9F13E4B45BEA0B255C36E0C7C88">
    <w:name w:val="D4C7A9F13E4B45BEA0B255C36E0C7C88"/>
    <w:rsid w:val="003F4B8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4E1A7B92-3851-4825-8D6B-251D14B4CD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Certificado de funcionário do mês</Template>
  <TotalTime>0</TotalTime>
  <Pages>41</Pages>
  <Words>2510</Words>
  <Characters>13557</Characters>
  <Application>Microsoft Office Word</Application>
  <DocSecurity>0</DocSecurity>
  <Lines>112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2023-08-16T15:33:00Z</dcterms:created>
  <dcterms:modified xsi:type="dcterms:W3CDTF">2023-08-16T15:35:00Z</dcterms:modified>
</cp:coreProperties>
</file>